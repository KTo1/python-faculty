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0029FA" w:rsidRDefault="00E65EE1" w:rsidP="00706D60">
      <w:pPr>
        <w:rPr>
          <w:noProof/>
          <w:color w:val="FF0000"/>
        </w:rPr>
      </w:pPr>
      <w:r w:rsidRPr="000029FA">
        <w:rPr>
          <w:noProof/>
          <w:color w:val="FF0000"/>
          <w:lang w:eastAsia="ru-RU"/>
        </w:rPr>
        <w:drawing>
          <wp:anchor distT="0" distB="0" distL="114300" distR="114300" simplePos="0" relativeHeight="251654141" behindDoc="1" locked="0" layoutInCell="1" allowOverlap="1" wp14:anchorId="12D14A3C" wp14:editId="02199932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0029FA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B16CBE3" wp14:editId="24988A34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1D8A" w:rsidRPr="00F00819" w:rsidRDefault="00131D8A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964828" w:rsidRDefault="009648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6CBE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131D8A" w:rsidRPr="00F00819" w:rsidRDefault="00131D8A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964828" w:rsidRDefault="00964828"/>
                  </w:txbxContent>
                </v:textbox>
                <w10:wrap anchorx="page"/>
              </v:rect>
            </w:pict>
          </mc:Fallback>
        </mc:AlternateContent>
      </w: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B67BAE" w:rsidRPr="000029FA" w:rsidRDefault="00B67BAE" w:rsidP="002B5D98">
      <w:pPr>
        <w:rPr>
          <w:noProof/>
          <w:color w:val="FF0000"/>
        </w:rPr>
      </w:pPr>
    </w:p>
    <w:p w:rsidR="002B5D98" w:rsidRPr="00964828" w:rsidRDefault="00731EC4" w:rsidP="002B5D98">
      <w:pPr>
        <w:pStyle w:val="af3"/>
        <w:rPr>
          <w:noProof/>
        </w:rPr>
      </w:pPr>
      <w:r w:rsidRPr="00964828">
        <w:rPr>
          <w:noProof/>
        </w:rPr>
        <w:t xml:space="preserve">Урок 1. </w:t>
      </w:r>
      <w:r w:rsidR="00B006C5" w:rsidRPr="00B006C5">
        <w:rPr>
          <w:noProof/>
        </w:rPr>
        <w:t>Введение в алгоритмы и структуры данных на Python</w:t>
      </w: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710767" w:rsidRPr="000029FA" w:rsidRDefault="0073372F" w:rsidP="002B5D98">
      <w:pPr>
        <w:pStyle w:val="af1"/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fldChar w:fldCharType="begin"/>
      </w:r>
      <w:r w:rsidRPr="000029FA">
        <w:rPr>
          <w:noProof/>
          <w:color w:val="FF0000"/>
          <w:lang w:bidi="ru-RU"/>
        </w:rPr>
        <w:instrText xml:space="preserve"> AUTHOR  Author  \* MERGEFORMAT </w:instrText>
      </w:r>
      <w:r w:rsidRPr="000029FA">
        <w:rPr>
          <w:noProof/>
          <w:color w:val="FF0000"/>
          <w:lang w:bidi="ru-RU"/>
        </w:rPr>
        <w:fldChar w:fldCharType="end"/>
      </w:r>
    </w:p>
    <w:p w:rsidR="00E96235" w:rsidRPr="000029FA" w:rsidRDefault="002974C8" w:rsidP="00706D60">
      <w:pPr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br w:type="page"/>
      </w:r>
    </w:p>
    <w:sdt>
      <w:sdtPr>
        <w:rPr>
          <w:noProof/>
          <w:color w:val="FF0000"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0029FA" w:rsidRDefault="00B67BAE" w:rsidP="00B67BAE">
          <w:pPr>
            <w:rPr>
              <w:noProof/>
              <w:color w:val="FF0000"/>
            </w:rPr>
          </w:pPr>
        </w:p>
        <w:p w:rsidR="00E96235" w:rsidRPr="000029FA" w:rsidRDefault="001A0417" w:rsidP="001812BC">
          <w:pPr>
            <w:pStyle w:val="1"/>
            <w:jc w:val="center"/>
            <w:rPr>
              <w:noProof/>
            </w:rPr>
          </w:pPr>
          <w:bookmarkStart w:id="0" w:name="_Toc88752869"/>
          <w:r w:rsidRPr="000029FA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AFAA2FE" wp14:editId="4C4BA34B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31D8A" w:rsidRPr="00F00819" w:rsidRDefault="00131D8A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AFAA2FE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131D8A" w:rsidRPr="00F00819" w:rsidRDefault="00131D8A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0029FA">
            <w:rPr>
              <w:noProof/>
              <w:lang w:bidi="ru-RU"/>
            </w:rPr>
            <w:t>ОГЛАВЛЕНИЕ</w:t>
          </w:r>
          <w:bookmarkEnd w:id="0"/>
        </w:p>
        <w:p w:rsidR="00136DDD" w:rsidRPr="000029FA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0029FA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0029FA" w:rsidRDefault="00136DDD" w:rsidP="00706D60">
          <w:pPr>
            <w:pStyle w:val="11"/>
            <w:rPr>
              <w:noProof/>
              <w:color w:val="FF0000"/>
            </w:rPr>
          </w:pPr>
        </w:p>
        <w:p w:rsidR="00B227D1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0029FA">
            <w:rPr>
              <w:b/>
              <w:noProof/>
              <w:color w:val="FF0000"/>
              <w:lang w:bidi="ru-RU"/>
            </w:rPr>
            <w:fldChar w:fldCharType="begin"/>
          </w:r>
          <w:r w:rsidRPr="000029FA">
            <w:rPr>
              <w:b/>
              <w:noProof/>
              <w:color w:val="FF0000"/>
              <w:lang w:bidi="ru-RU"/>
            </w:rPr>
            <w:instrText xml:space="preserve"> TOC \o "1-3" \h \z \u </w:instrText>
          </w:r>
          <w:r w:rsidRPr="000029FA">
            <w:rPr>
              <w:b/>
              <w:noProof/>
              <w:color w:val="FF0000"/>
              <w:lang w:bidi="ru-RU"/>
            </w:rPr>
            <w:fldChar w:fldCharType="separate"/>
          </w:r>
          <w:hyperlink w:anchor="_Toc88752869" w:history="1">
            <w:r w:rsidR="00B227D1" w:rsidRPr="00885DB8">
              <w:rPr>
                <w:rStyle w:val="a8"/>
                <w:noProof/>
                <w:lang w:bidi="ru-RU"/>
              </w:rPr>
              <w:t>ОГЛАВЛЕНИЕ</w:t>
            </w:r>
            <w:r w:rsidR="00B227D1">
              <w:rPr>
                <w:noProof/>
                <w:webHidden/>
              </w:rPr>
              <w:tab/>
            </w:r>
            <w:r w:rsidR="00B227D1">
              <w:rPr>
                <w:noProof/>
                <w:webHidden/>
              </w:rPr>
              <w:fldChar w:fldCharType="begin"/>
            </w:r>
            <w:r w:rsidR="00B227D1">
              <w:rPr>
                <w:noProof/>
                <w:webHidden/>
              </w:rPr>
              <w:instrText xml:space="preserve"> PAGEREF _Toc88752869 \h </w:instrText>
            </w:r>
            <w:r w:rsidR="00B227D1">
              <w:rPr>
                <w:noProof/>
                <w:webHidden/>
              </w:rPr>
            </w:r>
            <w:r w:rsidR="00B227D1">
              <w:rPr>
                <w:noProof/>
                <w:webHidden/>
              </w:rPr>
              <w:fldChar w:fldCharType="separate"/>
            </w:r>
            <w:r w:rsidR="00B227D1">
              <w:rPr>
                <w:noProof/>
                <w:webHidden/>
              </w:rPr>
              <w:t>2</w:t>
            </w:r>
            <w:r w:rsidR="00B227D1">
              <w:rPr>
                <w:noProof/>
                <w:webHidden/>
              </w:rPr>
              <w:fldChar w:fldCharType="end"/>
            </w:r>
          </w:hyperlink>
        </w:p>
        <w:p w:rsidR="00B227D1" w:rsidRDefault="00B227D1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0" w:history="1">
            <w:r w:rsidRPr="00885DB8">
              <w:rPr>
                <w:rStyle w:val="a8"/>
                <w:noProof/>
              </w:rPr>
              <w:t>ВВЕДЕНИЕ В АЛГОРИТМЫ И СТРУКТУРЫ ДАННЫХ НА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27D1" w:rsidRDefault="00B227D1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1" w:history="1">
            <w:r w:rsidRPr="00885DB8">
              <w:rPr>
                <w:rStyle w:val="a8"/>
                <w:noProof/>
              </w:rPr>
              <w:t>Почему вам стоит пройти этот курс?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27D1" w:rsidRDefault="00B227D1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2" w:history="1">
            <w:r w:rsidRPr="00885DB8">
              <w:rPr>
                <w:rStyle w:val="a8"/>
                <w:noProof/>
              </w:rPr>
              <w:t>Не забудьте о важности стиля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27D1" w:rsidRDefault="00B227D1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3" w:history="1">
            <w:r w:rsidRPr="00885DB8">
              <w:rPr>
                <w:rStyle w:val="a8"/>
                <w:noProof/>
              </w:rPr>
              <w:t>Важно научиться анализировать эффективность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27D1" w:rsidRDefault="00B227D1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4" w:history="1">
            <w:r w:rsidRPr="00885DB8">
              <w:rPr>
                <w:rStyle w:val="a8"/>
                <w:noProof/>
              </w:rPr>
              <w:t>Начнем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27D1" w:rsidRDefault="00B227D1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5" w:history="1">
            <w:r w:rsidRPr="00885DB8">
              <w:rPr>
                <w:rStyle w:val="a8"/>
                <w:noProof/>
              </w:rPr>
              <w:t>O(1) — постоянное время (константная сложность)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27D1" w:rsidRDefault="00B227D1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6" w:history="1">
            <w:r w:rsidRPr="00885DB8">
              <w:rPr>
                <w:rStyle w:val="a8"/>
                <w:noProof/>
              </w:rPr>
              <w:t>O(log n) — логарифмическое время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27D1" w:rsidRDefault="00B227D1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7" w:history="1">
            <w:r w:rsidRPr="00885DB8">
              <w:rPr>
                <w:rStyle w:val="a8"/>
                <w:noProof/>
              </w:rPr>
              <w:t>O(n) — линейное время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27D1" w:rsidRDefault="00B227D1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8" w:history="1">
            <w:r w:rsidRPr="00885DB8">
              <w:rPr>
                <w:rStyle w:val="a8"/>
                <w:noProof/>
              </w:rPr>
              <w:t>O(n log n) — линейно-логарифмическое время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27D1" w:rsidRDefault="00B227D1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9" w:history="1">
            <w:r w:rsidRPr="00885DB8">
              <w:rPr>
                <w:rStyle w:val="a8"/>
                <w:noProof/>
              </w:rPr>
              <w:t>O(n^2) — квадратичное время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27D1" w:rsidRDefault="00B227D1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80" w:history="1">
            <w:r w:rsidRPr="00885DB8">
              <w:rPr>
                <w:rStyle w:val="a8"/>
                <w:noProof/>
              </w:rPr>
              <w:t>O(2^n) — экспоненциальное время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27D1" w:rsidRDefault="00B227D1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81" w:history="1">
            <w:r w:rsidRPr="00885DB8">
              <w:rPr>
                <w:rStyle w:val="a8"/>
                <w:noProof/>
              </w:rPr>
              <w:t>O(n!) — факториальное время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27D1" w:rsidRDefault="00B227D1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82" w:history="1">
            <w:r w:rsidRPr="00885DB8">
              <w:rPr>
                <w:rStyle w:val="a8"/>
                <w:noProof/>
              </w:rPr>
              <w:t>ФУНДАМЕНТАЛЬНЫЕ АЛГОРИТМИЧЕСКИЕ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27D1" w:rsidRDefault="00B227D1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83" w:history="1">
            <w:r w:rsidRPr="00885DB8">
              <w:rPr>
                <w:rStyle w:val="a8"/>
                <w:noProof/>
              </w:rPr>
              <w:t>Стек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27D1" w:rsidRDefault="00B227D1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84" w:history="1">
            <w:r w:rsidRPr="00885DB8">
              <w:rPr>
                <w:rStyle w:val="a8"/>
                <w:noProof/>
              </w:rPr>
              <w:t>Применение стека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27D1" w:rsidRDefault="00B227D1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85" w:history="1">
            <w:r w:rsidRPr="00885DB8">
              <w:rPr>
                <w:rStyle w:val="a8"/>
                <w:noProof/>
              </w:rPr>
              <w:t>Очередь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27D1" w:rsidRDefault="00B227D1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86" w:history="1">
            <w:r w:rsidRPr="00885DB8">
              <w:rPr>
                <w:rStyle w:val="a8"/>
                <w:noProof/>
              </w:rPr>
              <w:t>Дек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_Toc88752886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0029FA" w:rsidRDefault="00E96235" w:rsidP="00706D60">
          <w:pPr>
            <w:rPr>
              <w:noProof/>
              <w:color w:val="FF0000"/>
            </w:rPr>
          </w:pPr>
          <w:r w:rsidRPr="000029FA">
            <w:rPr>
              <w:noProof/>
              <w:color w:val="FF0000"/>
              <w:lang w:bidi="ru-RU"/>
            </w:rPr>
            <w:fldChar w:fldCharType="end"/>
          </w:r>
        </w:p>
      </w:sdtContent>
    </w:sdt>
    <w:p w:rsidR="00C85251" w:rsidRPr="000029FA" w:rsidRDefault="00C85251" w:rsidP="00706D60">
      <w:pPr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br w:type="page"/>
      </w:r>
    </w:p>
    <w:p w:rsidR="00C85251" w:rsidRPr="000029FA" w:rsidRDefault="00893712" w:rsidP="00706D60">
      <w:pPr>
        <w:rPr>
          <w:noProof/>
          <w:color w:val="FF0000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C456DB" wp14:editId="6344C488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0029FA">
        <w:rPr>
          <w:noProof/>
          <w:color w:val="FF0000"/>
          <w:lang w:eastAsia="ru-RU"/>
        </w:rPr>
        <w:drawing>
          <wp:anchor distT="0" distB="0" distL="114300" distR="114300" simplePos="0" relativeHeight="251675648" behindDoc="1" locked="0" layoutInCell="1" allowOverlap="1" wp14:anchorId="60347F5A" wp14:editId="590699C1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1A70F2" w:rsidRPr="00DC5ABC" w:rsidRDefault="00DC5ABC" w:rsidP="00DC5ABC">
      <w:pPr>
        <w:pStyle w:val="1"/>
      </w:pPr>
      <w:bookmarkStart w:id="1" w:name="_Toc88752870"/>
      <w:r w:rsidRPr="00DC5ABC">
        <w:t>ВВЕДЕНИЕ В АЛГОРИТМЫ И СТРУКТУРЫ ДАННЫХ НА PYTHON</w:t>
      </w:r>
      <w:bookmarkEnd w:id="1"/>
    </w:p>
    <w:p w:rsidR="00311696" w:rsidRDefault="00311696" w:rsidP="00311696">
      <w:pPr>
        <w:pStyle w:val="21"/>
        <w:spacing w:line="360" w:lineRule="auto"/>
      </w:pPr>
      <w:bookmarkStart w:id="2" w:name="_Toc88752871"/>
      <w:r w:rsidRPr="0087720B">
        <w:t>Почему вам стоит пройти этот курс?</w:t>
      </w:r>
      <w:bookmarkEnd w:id="2"/>
    </w:p>
    <w:p w:rsidR="00966747" w:rsidRPr="009504D0" w:rsidRDefault="00311696" w:rsidP="00311696">
      <w:pPr>
        <w:rPr>
          <w:rFonts w:ascii="Times New Roman" w:hAnsi="Times New Roman" w:cs="Times New Roman"/>
          <w:sz w:val="26"/>
          <w:szCs w:val="26"/>
        </w:rPr>
      </w:pPr>
      <w:r w:rsidRPr="00311696">
        <w:rPr>
          <w:rFonts w:ascii="Times New Roman" w:hAnsi="Times New Roman" w:cs="Times New Roman"/>
          <w:sz w:val="26"/>
          <w:szCs w:val="26"/>
        </w:rPr>
        <w:t>Вы сможете</w:t>
      </w:r>
      <w:r w:rsidRPr="009504D0">
        <w:rPr>
          <w:rFonts w:ascii="Times New Roman" w:hAnsi="Times New Roman" w:cs="Times New Roman"/>
          <w:sz w:val="26"/>
          <w:szCs w:val="26"/>
        </w:rPr>
        <w:t>:</w:t>
      </w:r>
    </w:p>
    <w:p w:rsidR="00311696" w:rsidRPr="00311696" w:rsidRDefault="00311696" w:rsidP="00311696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11696">
        <w:rPr>
          <w:rFonts w:ascii="Times New Roman" w:hAnsi="Times New Roman" w:cs="Times New Roman"/>
          <w:b/>
          <w:bCs/>
          <w:color w:val="00B050"/>
          <w:sz w:val="26"/>
          <w:szCs w:val="26"/>
        </w:rPr>
        <w:t>Научиться сравнивать различные варианты решения задач по ключевым критериям и выбирать наиболее эффективный в текущей ситуации вариант.</w:t>
      </w:r>
      <w:r w:rsidRPr="00311696">
        <w:rPr>
          <w:rFonts w:ascii="Times New Roman" w:hAnsi="Times New Roman" w:cs="Times New Roman"/>
          <w:color w:val="00B050"/>
          <w:sz w:val="26"/>
          <w:szCs w:val="26"/>
        </w:rPr>
        <w:t xml:space="preserve"> </w:t>
      </w:r>
    </w:p>
    <w:p w:rsidR="00311696" w:rsidRPr="00311696" w:rsidRDefault="00311696" w:rsidP="00311696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11696">
        <w:rPr>
          <w:rFonts w:ascii="Times New Roman" w:hAnsi="Times New Roman" w:cs="Times New Roman"/>
          <w:sz w:val="26"/>
          <w:szCs w:val="26"/>
        </w:rPr>
        <w:t>У большинства задач можно выделить несколько вариантов решения, которые дают один и тот же результат, но при этом занимают разное время выполнения, по-разному потребляют память, отличаются по объему кода. Т.е. при запуске эти различных вариантов решений у вас не возникают синтаксические или семантические ошибки (когда задача дает результат, который и должна давать, например, 2+2=4), но решения эти отличаются именно по своим качественным характеристикам.</w:t>
      </w:r>
    </w:p>
    <w:p w:rsidR="00311696" w:rsidRDefault="00311696" w:rsidP="00311696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11696">
        <w:rPr>
          <w:rFonts w:ascii="Times New Roman" w:hAnsi="Times New Roman" w:cs="Times New Roman"/>
          <w:sz w:val="26"/>
          <w:szCs w:val="26"/>
        </w:rPr>
        <w:t xml:space="preserve">При этом, однозначно сказать какое решение эффективнее нельзя, поскольку в одним условиях нам важна в первую очередь скорость работы скрипта, а в других объем выделяемой памяти, в-третьих – объем кода. Наша задача – научиться профилировать (замерять) время и память для разных вариантов решения задачи, чтобы потом выбрать наиболее подходящий, с учетом требований в ТЗ. При выборе решения конкретной задачи часто приходится идти на компромисс, что </w:t>
      </w: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5EFC4A" wp14:editId="4F018CE8">
                <wp:simplePos x="0" y="0"/>
                <wp:positionH relativeFrom="margin">
                  <wp:align>center</wp:align>
                </wp:positionH>
                <wp:positionV relativeFrom="paragraph">
                  <wp:posOffset>-498247</wp:posOffset>
                </wp:positionV>
                <wp:extent cx="6660000" cy="9756000"/>
                <wp:effectExtent l="0" t="0" r="26670" b="17145"/>
                <wp:wrapNone/>
                <wp:docPr id="15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526F4" id="Прямоугольник 12" o:spid="_x0000_s1026" style="position:absolute;margin-left:0;margin-top:-39.25pt;width:524.4pt;height:768.2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Pr="00311696">
        <w:rPr>
          <w:rFonts w:ascii="Times New Roman" w:hAnsi="Times New Roman" w:cs="Times New Roman"/>
          <w:sz w:val="26"/>
          <w:szCs w:val="26"/>
        </w:rPr>
        <w:t>пытаться улучшить – время или память, учитывать ли стильность того или иного подхода и т.д.</w:t>
      </w:r>
      <w:r w:rsidRPr="00311696">
        <w:rPr>
          <w:noProof/>
          <w:color w:val="FF0000"/>
          <w:lang w:eastAsia="ru-RU"/>
        </w:rPr>
        <w:t xml:space="preserve"> </w:t>
      </w:r>
    </w:p>
    <w:p w:rsidR="00311696" w:rsidRDefault="00311696" w:rsidP="00311696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11696">
        <w:rPr>
          <w:rFonts w:ascii="Times New Roman" w:hAnsi="Times New Roman" w:cs="Times New Roman"/>
          <w:b/>
          <w:bCs/>
          <w:color w:val="00B050"/>
          <w:sz w:val="26"/>
          <w:szCs w:val="26"/>
        </w:rPr>
        <w:t>Развить алгоритмическое мышление, т.е. научиться представлять весь ход решения задачи от ее постановки до получения итогового результата.</w:t>
      </w:r>
    </w:p>
    <w:p w:rsidR="00311696" w:rsidRDefault="00311696" w:rsidP="00311696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11696">
        <w:rPr>
          <w:rFonts w:ascii="Times New Roman" w:hAnsi="Times New Roman" w:cs="Times New Roman"/>
          <w:sz w:val="26"/>
          <w:szCs w:val="26"/>
        </w:rPr>
        <w:t>Умение мысленно «разложить» задачу на составляющие является важным умением программиста-алгоритмизатора, для развития которого необходима постоянная практика. На курсе мы в каждом уроке обязательно будем практиковаться для отработки знаний, полученных по каждой теме.</w:t>
      </w:r>
    </w:p>
    <w:p w:rsidR="00311696" w:rsidRDefault="00311696" w:rsidP="00311696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11696">
        <w:rPr>
          <w:rFonts w:ascii="Times New Roman" w:hAnsi="Times New Roman" w:cs="Times New Roman"/>
          <w:b/>
          <w:bCs/>
          <w:color w:val="00B050"/>
          <w:sz w:val="26"/>
          <w:szCs w:val="26"/>
        </w:rPr>
        <w:t>Научиться перекладывать сформулированный алгоритм на язык реализации.</w:t>
      </w:r>
      <w:r w:rsidRPr="0031169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</w:p>
    <w:p w:rsidR="00311696" w:rsidRDefault="00311696" w:rsidP="00311696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11696">
        <w:rPr>
          <w:rFonts w:ascii="Times New Roman" w:hAnsi="Times New Roman" w:cs="Times New Roman"/>
          <w:sz w:val="26"/>
          <w:szCs w:val="26"/>
        </w:rPr>
        <w:t>Любой алгоритм проходит несколько стадий, от его вербального описания и псевдокода до реализации на языке программирования. Задача программиста-алгоритмизатора – понять, какие необходимо применить средства языка программирования для успешного воплощения алгоритма.</w:t>
      </w:r>
    </w:p>
    <w:p w:rsidR="00311696" w:rsidRDefault="00311696" w:rsidP="00311696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11696">
        <w:rPr>
          <w:rFonts w:ascii="Times New Roman" w:hAnsi="Times New Roman" w:cs="Times New Roman"/>
          <w:b/>
          <w:bCs/>
          <w:color w:val="00B050"/>
          <w:sz w:val="26"/>
          <w:szCs w:val="26"/>
        </w:rPr>
        <w:t xml:space="preserve">Освоить фундаментальные алгоритмы, не зависящие от языка реализации, например, решето Эратосфена, алгоритмы сортировки и т.д. </w:t>
      </w:r>
      <w:r w:rsidRPr="00311696">
        <w:rPr>
          <w:rFonts w:ascii="Times New Roman" w:hAnsi="Times New Roman" w:cs="Times New Roman"/>
          <w:sz w:val="26"/>
          <w:szCs w:val="26"/>
        </w:rPr>
        <w:t>Существуют алгоритмы, имеющие, например, математическое доказательство и практическую ценность при решении реальных задач. Эти фундаментальные алгоритмы можно «переложить» на различные языки программирования. Но прежде необходимо понять суть самих таких алгоритмов.</w:t>
      </w:r>
    </w:p>
    <w:p w:rsidR="00311696" w:rsidRDefault="00311696" w:rsidP="00311696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11696">
        <w:rPr>
          <w:rFonts w:ascii="Times New Roman" w:hAnsi="Times New Roman" w:cs="Times New Roman"/>
          <w:b/>
          <w:bCs/>
          <w:color w:val="00B050"/>
          <w:sz w:val="26"/>
          <w:szCs w:val="26"/>
        </w:rPr>
        <w:t xml:space="preserve">Изучить возможности применения приемов алгоритмизации для реальных задач. </w:t>
      </w:r>
    </w:p>
    <w:p w:rsidR="00E76CEA" w:rsidRDefault="00311696" w:rsidP="00E76CE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11696">
        <w:rPr>
          <w:rFonts w:ascii="Times New Roman" w:hAnsi="Times New Roman" w:cs="Times New Roman"/>
          <w:sz w:val="26"/>
          <w:szCs w:val="26"/>
        </w:rPr>
        <w:t>Мы проходим курс с единственной глобальной целью – получить знания, которые мы сможем применить на практике. Нужно понять какие, например, фундаментальные алгоритмы и приемы мы могли бы применить при решении каких реальных задач.</w:t>
      </w:r>
    </w:p>
    <w:p w:rsidR="00C27852" w:rsidRPr="00E76CEA" w:rsidRDefault="00C27852" w:rsidP="00E76CE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76CEA">
        <w:rPr>
          <w:rFonts w:ascii="Times New Roman" w:hAnsi="Times New Roman" w:cs="Times New Roman"/>
          <w:b/>
          <w:color w:val="FF0000"/>
          <w:sz w:val="26"/>
          <w:szCs w:val="26"/>
        </w:rPr>
        <w:t>ВАЖНО:</w:t>
      </w:r>
      <w:r w:rsidRPr="00E76CE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E76CEA">
        <w:rPr>
          <w:rFonts w:ascii="Times New Roman" w:hAnsi="Times New Roman" w:cs="Times New Roman"/>
          <w:i/>
          <w:color w:val="0070C0"/>
          <w:sz w:val="26"/>
          <w:szCs w:val="26"/>
        </w:rPr>
        <w:t xml:space="preserve">часто слушатели курса спрашивают, зачем нам алгоритмы, зачем нам это курс, где мы сможем это применить на практике? Друзья, многим не </w:t>
      </w:r>
      <w:r w:rsidR="00E76CEA" w:rsidRPr="00E76CEA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285568" wp14:editId="35614C80">
                <wp:simplePos x="0" y="0"/>
                <wp:positionH relativeFrom="margin">
                  <wp:posOffset>-492150</wp:posOffset>
                </wp:positionH>
                <wp:positionV relativeFrom="paragraph">
                  <wp:posOffset>-517144</wp:posOffset>
                </wp:positionV>
                <wp:extent cx="6660000" cy="9756000"/>
                <wp:effectExtent l="0" t="0" r="26670" b="17145"/>
                <wp:wrapNone/>
                <wp:docPr id="24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82CD0" id="Прямоугольник 12" o:spid="_x0000_s1026" style="position:absolute;margin-left:-38.75pt;margin-top:-40.7pt;width:524.4pt;height:768.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E76CEA">
        <w:rPr>
          <w:rFonts w:ascii="Times New Roman" w:hAnsi="Times New Roman" w:cs="Times New Roman"/>
          <w:i/>
          <w:color w:val="0070C0"/>
          <w:sz w:val="26"/>
          <w:szCs w:val="26"/>
        </w:rPr>
        <w:t>хватает именно навыков «</w:t>
      </w:r>
      <w:proofErr w:type="spellStart"/>
      <w:r w:rsidRPr="00E76CEA">
        <w:rPr>
          <w:rFonts w:ascii="Times New Roman" w:hAnsi="Times New Roman" w:cs="Times New Roman"/>
          <w:i/>
          <w:color w:val="0070C0"/>
          <w:sz w:val="26"/>
          <w:szCs w:val="26"/>
        </w:rPr>
        <w:t>кодинга</w:t>
      </w:r>
      <w:proofErr w:type="spellEnd"/>
      <w:r w:rsidRPr="00E76CEA">
        <w:rPr>
          <w:rFonts w:ascii="Times New Roman" w:hAnsi="Times New Roman" w:cs="Times New Roman"/>
          <w:i/>
          <w:color w:val="0070C0"/>
          <w:sz w:val="26"/>
          <w:szCs w:val="26"/>
        </w:rPr>
        <w:t xml:space="preserve">», когда есть задача и вроде все понятно, но садишься писать код и ничего не получается написать. Часто я получаю именно такие сообщения. Т.е. курс основ пройден, все основные конструкции языка слушатель знает, но как дело доходит до «написать какой-то код», тут же ступор. Потому что не хватает навыков реального программирования, т.е. не создания каких-то глобальных проектов – </w:t>
      </w:r>
      <w:proofErr w:type="spellStart"/>
      <w:r w:rsidRPr="00E76CEA">
        <w:rPr>
          <w:rFonts w:ascii="Times New Roman" w:hAnsi="Times New Roman" w:cs="Times New Roman"/>
          <w:i/>
          <w:color w:val="0070C0"/>
          <w:sz w:val="26"/>
          <w:szCs w:val="26"/>
        </w:rPr>
        <w:t>парсеров</w:t>
      </w:r>
      <w:proofErr w:type="spellEnd"/>
      <w:r w:rsidRPr="00E76CEA">
        <w:rPr>
          <w:rFonts w:ascii="Times New Roman" w:hAnsi="Times New Roman" w:cs="Times New Roman"/>
          <w:i/>
          <w:color w:val="0070C0"/>
          <w:sz w:val="26"/>
          <w:szCs w:val="26"/>
        </w:rPr>
        <w:t xml:space="preserve">, веб-приложений, и т.д., а именно простых элементарных навыков </w:t>
      </w:r>
      <w:proofErr w:type="spellStart"/>
      <w:r w:rsidRPr="00E76CEA">
        <w:rPr>
          <w:rFonts w:ascii="Times New Roman" w:hAnsi="Times New Roman" w:cs="Times New Roman"/>
          <w:i/>
          <w:color w:val="0070C0"/>
          <w:sz w:val="26"/>
          <w:szCs w:val="26"/>
        </w:rPr>
        <w:t>кодинга</w:t>
      </w:r>
      <w:proofErr w:type="spellEnd"/>
      <w:r w:rsidRPr="00E76CEA">
        <w:rPr>
          <w:rFonts w:ascii="Times New Roman" w:hAnsi="Times New Roman" w:cs="Times New Roman"/>
          <w:i/>
          <w:color w:val="0070C0"/>
          <w:sz w:val="26"/>
          <w:szCs w:val="26"/>
        </w:rPr>
        <w:t>. Значит наша задача – поработать над этими навыками, развить их. Это мы и будем делать на курсе. Плюс узнаем, как оценить решение задачи и выбирать лучшее. Это тоже немаловажно.</w:t>
      </w:r>
      <w:r w:rsidRPr="00E76CEA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</w:p>
    <w:p w:rsidR="00E6750F" w:rsidRPr="00E6750F" w:rsidRDefault="00E6750F" w:rsidP="00E6750F">
      <w:pPr>
        <w:pStyle w:val="21"/>
        <w:spacing w:line="360" w:lineRule="auto"/>
        <w:rPr>
          <w:b/>
          <w:bCs/>
        </w:rPr>
      </w:pPr>
      <w:bookmarkStart w:id="3" w:name="_Toc88752872"/>
      <w:r>
        <w:t>Не забудьте о важности стиля</w:t>
      </w:r>
      <w:bookmarkEnd w:id="3"/>
    </w:p>
    <w:p w:rsidR="00E6750F" w:rsidRDefault="00E6750F" w:rsidP="00E6750F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6750F">
        <w:rPr>
          <w:rFonts w:ascii="Times New Roman" w:hAnsi="Times New Roman" w:cs="Times New Roman"/>
          <w:sz w:val="26"/>
          <w:szCs w:val="26"/>
        </w:rPr>
        <w:t xml:space="preserve">При решении задач важна не только семантическая правильность кода (программа должна давать ожидаемый результат), но и его стилевая корректность, т.е. соответствие стандарту </w:t>
      </w:r>
      <w:r w:rsidRPr="00DC5ABC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PEP</w:t>
      </w:r>
      <w:r w:rsidRPr="00DC5ABC">
        <w:rPr>
          <w:rFonts w:ascii="Times New Roman" w:hAnsi="Times New Roman" w:cs="Times New Roman"/>
          <w:b/>
          <w:color w:val="0070C0"/>
          <w:sz w:val="26"/>
          <w:szCs w:val="26"/>
        </w:rPr>
        <w:t>-8</w:t>
      </w:r>
      <w:r w:rsidRPr="00E6750F">
        <w:rPr>
          <w:rFonts w:ascii="Times New Roman" w:hAnsi="Times New Roman" w:cs="Times New Roman"/>
          <w:sz w:val="26"/>
          <w:szCs w:val="26"/>
        </w:rPr>
        <w:t>. Это способствует формированию положительной репутации для разработчика, повышает вероятность успешного прохождения собеседований. Наконец, правильный стиль кода упрощает его последующую модификацию и поддержание в рабочем состоянии.</w:t>
      </w:r>
    </w:p>
    <w:p w:rsidR="00E6750F" w:rsidRPr="00E6750F" w:rsidRDefault="00E6750F" w:rsidP="00E6750F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6750F">
        <w:rPr>
          <w:rFonts w:ascii="Times New Roman" w:hAnsi="Times New Roman" w:cs="Times New Roman"/>
          <w:b/>
          <w:color w:val="FF0000"/>
          <w:sz w:val="26"/>
          <w:szCs w:val="26"/>
        </w:rPr>
        <w:t>П.С.</w:t>
      </w:r>
      <w:r w:rsidRPr="00E6750F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E6750F">
        <w:rPr>
          <w:rFonts w:ascii="Times New Roman" w:hAnsi="Times New Roman" w:cs="Times New Roman"/>
          <w:sz w:val="26"/>
          <w:szCs w:val="26"/>
        </w:rPr>
        <w:t xml:space="preserve">студенты часто недовольны, что преподаватель излишне «придирается» к стилю и снижает за это оценки. Но хочу отметить, что делается это с одной благой целью – показать важность этого момента. Мы с вами уже не на основах </w:t>
      </w:r>
      <w:r w:rsidRPr="00E6750F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E6750F">
        <w:rPr>
          <w:rFonts w:ascii="Times New Roman" w:hAnsi="Times New Roman" w:cs="Times New Roman"/>
          <w:sz w:val="26"/>
          <w:szCs w:val="26"/>
        </w:rPr>
        <w:t xml:space="preserve"> и делать стилевые ошибки уже недопустимо.</w:t>
      </w:r>
    </w:p>
    <w:p w:rsidR="00E6750F" w:rsidRPr="00E6750F" w:rsidRDefault="00E6750F" w:rsidP="00E6750F">
      <w:pPr>
        <w:pStyle w:val="21"/>
        <w:spacing w:line="360" w:lineRule="auto"/>
      </w:pPr>
      <w:bookmarkStart w:id="4" w:name="_Toc88752873"/>
      <w:r w:rsidRPr="00E6750F">
        <w:t>Важно научиться анализировать эффективность алгоритма</w:t>
      </w:r>
      <w:bookmarkEnd w:id="4"/>
    </w:p>
    <w:p w:rsidR="00E6750F" w:rsidRDefault="00E6750F" w:rsidP="00E675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750F">
        <w:rPr>
          <w:rFonts w:ascii="Times New Roman" w:hAnsi="Times New Roman" w:cs="Times New Roman"/>
          <w:sz w:val="26"/>
          <w:szCs w:val="26"/>
        </w:rPr>
        <w:t xml:space="preserve">На тему анализа эффективности алгоритмов мы подробнее поговорим на уроках 4 и 6. Пока же нужно понять, что это действительно важно. При этом для оценки времени выполнения мы будем вычислять не только его абсолютные значения, но и описывать время выполнения с помощью нотации «О-большое». </w:t>
      </w:r>
    </w:p>
    <w:p w:rsidR="00E6750F" w:rsidRPr="00E6750F" w:rsidRDefault="00E6750F" w:rsidP="00E675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750F">
        <w:rPr>
          <w:rFonts w:ascii="Times New Roman" w:hAnsi="Times New Roman" w:cs="Times New Roman"/>
          <w:sz w:val="26"/>
          <w:szCs w:val="26"/>
        </w:rPr>
        <w:t xml:space="preserve">Также мы обязательно узнаем, что, например, у многих стандартных операций, выполняемых над списками и словарями в </w:t>
      </w:r>
      <w:r w:rsidRPr="00E6750F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E6750F">
        <w:rPr>
          <w:rFonts w:ascii="Times New Roman" w:hAnsi="Times New Roman" w:cs="Times New Roman"/>
          <w:sz w:val="26"/>
          <w:szCs w:val="26"/>
        </w:rPr>
        <w:t xml:space="preserve">, уже есть заранее известный вариант функции «О-большое». </w:t>
      </w:r>
    </w:p>
    <w:bookmarkStart w:id="5" w:name="_Toc88752874"/>
    <w:p w:rsidR="00E6750F" w:rsidRPr="00E6750F" w:rsidRDefault="00E6750F" w:rsidP="00E6750F">
      <w:pPr>
        <w:pStyle w:val="21"/>
        <w:spacing w:line="360" w:lineRule="auto"/>
      </w:pPr>
      <w:r w:rsidRPr="00E76CE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3BE96F" wp14:editId="7077177F">
                <wp:simplePos x="0" y="0"/>
                <wp:positionH relativeFrom="margin">
                  <wp:align>center</wp:align>
                </wp:positionH>
                <wp:positionV relativeFrom="paragraph">
                  <wp:posOffset>-521005</wp:posOffset>
                </wp:positionV>
                <wp:extent cx="6660000" cy="9756000"/>
                <wp:effectExtent l="0" t="0" r="26670" b="17145"/>
                <wp:wrapNone/>
                <wp:docPr id="79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5EEA3" id="Прямоугольник 12" o:spid="_x0000_s1026" style="position:absolute;margin-left:0;margin-top:-41pt;width:524.4pt;height:768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Xv5+wIAABU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" filled="f" strokecolor="#2f5496 [2404]" strokeweight="1pt">
                <w10:wrap anchorx="margin"/>
              </v:rect>
            </w:pict>
          </mc:Fallback>
        </mc:AlternateContent>
      </w:r>
      <w:r w:rsidRPr="00E6750F">
        <w:t>Начнем</w:t>
      </w:r>
      <w:bookmarkEnd w:id="5"/>
    </w:p>
    <w:p w:rsidR="00E6750F" w:rsidRPr="00E6750F" w:rsidRDefault="00E6750F" w:rsidP="00E675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750F">
        <w:rPr>
          <w:rFonts w:ascii="Times New Roman" w:hAnsi="Times New Roman" w:cs="Times New Roman"/>
          <w:sz w:val="26"/>
          <w:szCs w:val="26"/>
        </w:rPr>
        <w:t>Представим, у нас есть две программы, которые решают одну и ту же задачу. Как понять, что одна программа лучше другой?</w:t>
      </w:r>
    </w:p>
    <w:p w:rsidR="00E6750F" w:rsidRDefault="00E6750F" w:rsidP="00E675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750F">
        <w:rPr>
          <w:rFonts w:ascii="Times New Roman" w:hAnsi="Times New Roman" w:cs="Times New Roman"/>
          <w:sz w:val="26"/>
          <w:szCs w:val="26"/>
        </w:rPr>
        <w:t>Давайте вспомним, что алгоритм – это набор действий для решения задачи. Программа – это вариант того, как алгоритм переложен на язык программирования. Для одного и того же алгоритма мы можем написать множество версий программ, которые зависят от языка и разработчика, его индивидуальных особенностей написания кода.</w:t>
      </w:r>
    </w:p>
    <w:p w:rsidR="00C27852" w:rsidRDefault="00E6750F" w:rsidP="00E675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750F">
        <w:rPr>
          <w:rFonts w:ascii="Times New Roman" w:hAnsi="Times New Roman" w:cs="Times New Roman"/>
          <w:sz w:val="26"/>
          <w:szCs w:val="26"/>
        </w:rPr>
        <w:t>Возьмем две простые функции, т.е. два алгоритма. Как определить какой из них эффективнее?</w:t>
      </w:r>
    </w:p>
    <w:p w:rsidR="008252F2" w:rsidRPr="001836B9" w:rsidRDefault="008252F2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836B9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1.</w:t>
      </w:r>
      <w:r w:rsidRPr="001836B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task_1.py</w:t>
      </w:r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8252F2" w:rsidRPr="00C17568" w:rsidTr="008252F2">
        <w:tc>
          <w:tcPr>
            <w:tcW w:w="9021" w:type="dxa"/>
          </w:tcPr>
          <w:p w:rsidR="008252F2" w:rsidRPr="001836B9" w:rsidRDefault="008252F2" w:rsidP="008252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Вычисление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суммы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первых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n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целых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чисел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>"""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proofErr w:type="spellStart"/>
            <w:r w:rsidRPr="001836B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1836B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get_sum_1(n):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основе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идеи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алгоритма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-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переменная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счетчик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,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инициализируемая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нулем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которой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процессе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решения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задачи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прибавляются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числа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,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перебираемые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цикле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en-US" w:eastAsia="ru-RU"/>
              </w:rPr>
              <w:t>:</w:t>
            </w:r>
            <w:proofErr w:type="spellStart"/>
            <w:r w:rsidRPr="001836B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en-US" w:eastAsia="ru-RU"/>
              </w:rPr>
              <w:t>param</w:t>
            </w:r>
            <w:proofErr w:type="spellEnd"/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n: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en-US" w:eastAsia="ru-RU"/>
              </w:rPr>
              <w:t>:return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: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"""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res = 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0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for </w:t>
            </w:r>
            <w:proofErr w:type="spellStart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in </w:t>
            </w:r>
            <w:r w:rsidRPr="001836B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n + 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res = res + </w:t>
            </w:r>
            <w:proofErr w:type="spellStart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res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(get_sum_1(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10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proofErr w:type="spellStart"/>
            <w:r w:rsidRPr="001836B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1836B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get_sum_2(</w:t>
            </w:r>
            <w:proofErr w:type="spellStart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obj</w:t>
            </w:r>
            <w:proofErr w:type="spellEnd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Текущее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решение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является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неудачным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из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избыточного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присваивания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,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а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также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неудачного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выбора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имен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переменных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en-US" w:eastAsia="ru-RU"/>
              </w:rPr>
              <w:t>:</w:t>
            </w:r>
            <w:proofErr w:type="spellStart"/>
            <w:r w:rsidRPr="001836B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en-US" w:eastAsia="ru-RU"/>
              </w:rPr>
              <w:t>param</w:t>
            </w:r>
            <w:proofErr w:type="spellEnd"/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obj</w:t>
            </w:r>
            <w:proofErr w:type="spellEnd"/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: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en-US" w:eastAsia="ru-RU"/>
              </w:rPr>
              <w:t>:return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: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"""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var</w:t>
            </w:r>
            <w:proofErr w:type="spellEnd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0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for 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part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in </w:t>
            </w:r>
            <w:r w:rsidRPr="001836B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obj</w:t>
            </w:r>
            <w:proofErr w:type="spellEnd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+ 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dec</w:t>
            </w:r>
            <w:proofErr w:type="spellEnd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part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var</w:t>
            </w:r>
            <w:proofErr w:type="spellEnd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var</w:t>
            </w:r>
            <w:proofErr w:type="spellEnd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+ </w:t>
            </w:r>
            <w:proofErr w:type="spellStart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dec</w:t>
            </w:r>
            <w:proofErr w:type="spellEnd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var</w:t>
            </w:r>
            <w:proofErr w:type="spellEnd"/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br/>
            </w:r>
            <w:r w:rsidRPr="001836B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(get_sum_2(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10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</w:t>
            </w:r>
          </w:p>
        </w:tc>
      </w:tr>
    </w:tbl>
    <w:p w:rsidR="008252F2" w:rsidRPr="001836B9" w:rsidRDefault="008252F2" w:rsidP="008252F2">
      <w:pPr>
        <w:spacing w:line="360" w:lineRule="auto"/>
        <w:ind w:left="360"/>
        <w:rPr>
          <w:b/>
          <w:bCs/>
          <w:color w:val="FF0000"/>
          <w:lang w:val="en-US"/>
        </w:rPr>
      </w:pPr>
      <w:r w:rsidRPr="00E76CE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6B6BF7" wp14:editId="2219C8C9">
                <wp:simplePos x="0" y="0"/>
                <wp:positionH relativeFrom="margin">
                  <wp:align>center</wp:align>
                </wp:positionH>
                <wp:positionV relativeFrom="paragraph">
                  <wp:posOffset>-806780</wp:posOffset>
                </wp:positionV>
                <wp:extent cx="6660000" cy="9756000"/>
                <wp:effectExtent l="0" t="0" r="26670" b="17145"/>
                <wp:wrapNone/>
                <wp:docPr id="82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DF7B2" id="Прямоугольник 12" o:spid="_x0000_s1026" style="position:absolute;margin-left:0;margin-top:-63.55pt;width:524.4pt;height:768.2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AmB/AIAABU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</w:p>
    <w:p w:rsidR="008252F2" w:rsidRPr="008252F2" w:rsidRDefault="008252F2" w:rsidP="008252F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252F2">
        <w:rPr>
          <w:rFonts w:ascii="Times New Roman" w:hAnsi="Times New Roman" w:cs="Times New Roman"/>
          <w:sz w:val="26"/>
          <w:szCs w:val="26"/>
        </w:rPr>
        <w:t>Но эти две функции простые и без труда можно определить, что в одной из них есть лишние операции и код нужно немного оптимизировать. Здесь мы нашли решение быстро, мы обошлись без замеров, просто выполнили визуальный анализ кода. Но визуально оценивать эффективность кода мы можем только после большого опыта в программировании.</w:t>
      </w:r>
    </w:p>
    <w:p w:rsidR="008252F2" w:rsidRPr="008252F2" w:rsidRDefault="008252F2" w:rsidP="008252F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252F2">
        <w:rPr>
          <w:rFonts w:ascii="Times New Roman" w:hAnsi="Times New Roman" w:cs="Times New Roman"/>
          <w:sz w:val="26"/>
          <w:szCs w:val="26"/>
        </w:rPr>
        <w:t>А что делать, если мы говорим о сложных, объемных скриптах?</w:t>
      </w:r>
    </w:p>
    <w:p w:rsidR="008252F2" w:rsidRPr="008252F2" w:rsidRDefault="008252F2" w:rsidP="008252F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252F2">
        <w:rPr>
          <w:rFonts w:ascii="Times New Roman" w:hAnsi="Times New Roman" w:cs="Times New Roman"/>
          <w:sz w:val="26"/>
          <w:szCs w:val="26"/>
        </w:rPr>
        <w:t>Тогда нужно сказать, что лучшим будет тот, который наиболее эффективно использует ресурсы или ему их требуется меньше.</w:t>
      </w:r>
    </w:p>
    <w:p w:rsidR="008252F2" w:rsidRPr="008252F2" w:rsidRDefault="008252F2" w:rsidP="008252F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252F2">
        <w:rPr>
          <w:rFonts w:ascii="Times New Roman" w:hAnsi="Times New Roman" w:cs="Times New Roman"/>
          <w:sz w:val="26"/>
          <w:szCs w:val="26"/>
        </w:rPr>
        <w:t>Соответственно, нужно найти такой алгоритм, но по каким критериям сравнивать алгоритмы?</w:t>
      </w:r>
    </w:p>
    <w:p w:rsidR="008252F2" w:rsidRPr="008252F2" w:rsidRDefault="008252F2" w:rsidP="008252F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252F2">
        <w:rPr>
          <w:rFonts w:ascii="Times New Roman" w:hAnsi="Times New Roman" w:cs="Times New Roman"/>
          <w:sz w:val="26"/>
          <w:szCs w:val="26"/>
        </w:rPr>
        <w:t>Это прежде всего время и оперативная память, требуемые алгоритмы для решения задачи.</w:t>
      </w:r>
    </w:p>
    <w:p w:rsidR="008252F2" w:rsidRDefault="008252F2" w:rsidP="008252F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252F2">
        <w:rPr>
          <w:rFonts w:ascii="Times New Roman" w:hAnsi="Times New Roman" w:cs="Times New Roman"/>
          <w:sz w:val="26"/>
          <w:szCs w:val="26"/>
        </w:rPr>
        <w:t xml:space="preserve">Как же измерить время? Воспользуемся самым простым способом – модулем </w:t>
      </w:r>
      <w:r w:rsidRPr="008252F2">
        <w:rPr>
          <w:rFonts w:ascii="Times New Roman" w:hAnsi="Times New Roman" w:cs="Times New Roman"/>
          <w:sz w:val="26"/>
          <w:szCs w:val="26"/>
          <w:lang w:val="en-US"/>
        </w:rPr>
        <w:t>time</w:t>
      </w:r>
      <w:r w:rsidRPr="008252F2">
        <w:rPr>
          <w:rFonts w:ascii="Times New Roman" w:hAnsi="Times New Roman" w:cs="Times New Roman"/>
          <w:sz w:val="26"/>
          <w:szCs w:val="26"/>
        </w:rPr>
        <w:t>. Таким образом, мы сможем получить абсолютные цифры.</w:t>
      </w:r>
    </w:p>
    <w:p w:rsidR="005106B9" w:rsidRPr="003B7831" w:rsidRDefault="005106B9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B783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2. </w:t>
      </w:r>
      <w:r w:rsidRPr="003B783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3B7831">
        <w:rPr>
          <w:rFonts w:ascii="Times New Roman" w:hAnsi="Times New Roman" w:cs="Times New Roman"/>
          <w:b/>
          <w:bCs/>
          <w:sz w:val="28"/>
          <w:szCs w:val="28"/>
          <w:u w:val="single"/>
        </w:rPr>
        <w:t>_2.</w:t>
      </w:r>
      <w:proofErr w:type="spellStart"/>
      <w:r w:rsidRPr="003B783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106B9" w:rsidRPr="0087720B" w:rsidTr="005106B9">
        <w:tc>
          <w:tcPr>
            <w:tcW w:w="9021" w:type="dxa"/>
          </w:tcPr>
          <w:p w:rsidR="005106B9" w:rsidRPr="003B7831" w:rsidRDefault="005106B9" w:rsidP="005106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"""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Проведение сравнительных замеров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"""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import</w:t>
            </w:r>
            <w:proofErr w:type="spellEnd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time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def</w:t>
            </w:r>
            <w:proofErr w:type="spellEnd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check_1(n):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"""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Фиксируем отсечки времени до и после выполнения основной логики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eastAsia="ru-RU"/>
              </w:rPr>
              <w:t>:</w:t>
            </w:r>
            <w:proofErr w:type="spellStart"/>
            <w:r w:rsidRPr="003B783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eastAsia="ru-RU"/>
              </w:rPr>
              <w:t>param</w:t>
            </w:r>
            <w:proofErr w:type="spellEnd"/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n: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eastAsia="ru-RU"/>
              </w:rPr>
              <w:t>:</w:t>
            </w:r>
            <w:proofErr w:type="spellStart"/>
            <w:r w:rsidRPr="003B783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eastAsia="ru-RU"/>
              </w:rPr>
              <w:t>return</w:t>
            </w:r>
            <w:proofErr w:type="spellEnd"/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: кортеж из результата ф-</w:t>
            </w:r>
            <w:proofErr w:type="spellStart"/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ции</w:t>
            </w:r>
            <w:proofErr w:type="spellEnd"/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и затраченного времени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"""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start_val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time.time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res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0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for</w:t>
            </w:r>
            <w:proofErr w:type="spellEnd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i </w:t>
            </w:r>
            <w:proofErr w:type="spellStart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in</w:t>
            </w:r>
            <w:proofErr w:type="spellEnd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range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n + 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):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res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res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+ i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end_val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time.time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lastRenderedPageBreak/>
              <w:t xml:space="preserve">    </w:t>
            </w:r>
            <w:proofErr w:type="spellStart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return</w:t>
            </w:r>
            <w:proofErr w:type="spellEnd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res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end_val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start_val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результат хорошо повторяем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для n = 10000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затрачивается примерно 0.000979 сек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for</w:t>
            </w:r>
            <w:proofErr w:type="spellEnd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i </w:t>
            </w:r>
            <w:proofErr w:type="spellStart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in</w:t>
            </w:r>
            <w:proofErr w:type="spellEnd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range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5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):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f'Операция</w:t>
            </w:r>
            <w:proofErr w:type="spellEnd"/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 заняла 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{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check_1(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10000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)[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]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}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 сек'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для n = 100000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затрачивается примерно 0.005877 сек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for</w:t>
            </w:r>
            <w:proofErr w:type="spellEnd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i </w:t>
            </w:r>
            <w:proofErr w:type="spellStart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in</w:t>
            </w:r>
            <w:proofErr w:type="spellEnd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range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5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):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f'Операция</w:t>
            </w:r>
            <w:proofErr w:type="spellEnd"/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 заняла 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{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check_1(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100000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)[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]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}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 сек'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для n = 100000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затрачивается примерно 0.065629 сек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for</w:t>
            </w:r>
            <w:proofErr w:type="spellEnd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i </w:t>
            </w:r>
            <w:proofErr w:type="spellStart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in</w:t>
            </w:r>
            <w:proofErr w:type="spellEnd"/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range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5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):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3B7831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f'Операция</w:t>
            </w:r>
            <w:proofErr w:type="spellEnd"/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 заняла 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{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check_1(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1000000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)[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]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}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 сек'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"""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>На различных итерациях цикла даже на одной и той же машине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 xml:space="preserve">мы получаем различные результаты. </w:t>
            </w:r>
            <w:proofErr w:type="gramStart"/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Почему?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>Влияют</w:t>
            </w:r>
            <w:proofErr w:type="gramEnd"/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 многие факторы: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>1) версия интерпретатора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>2) разрядность ОС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>3) текущая нагрузка процессора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>"""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Получается абсолютные цифры различаются и на что же ориентироваться?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Можно выполнить подсчет средней величины времени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Хотя есть еще один вариант оценки, не привязанный к абсолютным цифрам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Но об этом позже</w:t>
            </w:r>
          </w:p>
        </w:tc>
      </w:tr>
    </w:tbl>
    <w:p w:rsidR="005106B9" w:rsidRDefault="005106B9" w:rsidP="005106B9">
      <w:pPr>
        <w:spacing w:line="360" w:lineRule="auto"/>
        <w:ind w:left="360"/>
        <w:rPr>
          <w:b/>
          <w:bCs/>
          <w:color w:val="FF0000"/>
        </w:rPr>
      </w:pPr>
      <w:r w:rsidRPr="00E76CE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1B484D" wp14:editId="3FB1945B">
                <wp:simplePos x="0" y="0"/>
                <wp:positionH relativeFrom="margin">
                  <wp:align>center</wp:align>
                </wp:positionH>
                <wp:positionV relativeFrom="paragraph">
                  <wp:posOffset>-5550586</wp:posOffset>
                </wp:positionV>
                <wp:extent cx="6660000" cy="9756000"/>
                <wp:effectExtent l="0" t="0" r="26670" b="17145"/>
                <wp:wrapNone/>
                <wp:docPr id="89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AB035" id="Прямоугольник 12" o:spid="_x0000_s1026" style="position:absolute;margin-left:0;margin-top:-437.05pt;width:524.4pt;height:768.2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aJC+wIAABU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</w:p>
    <w:p w:rsidR="005106B9" w:rsidRP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>Если мы запустим код листинга 2 на различных машинах, мы получим разное итоговое время. Даже, если запустить код несколько раз на одной машине, цифры все равно будут разные.</w:t>
      </w:r>
    </w:p>
    <w:p w:rsidR="005106B9" w:rsidRP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>Почему так?</w:t>
      </w:r>
    </w:p>
    <w:p w:rsidR="005106B9" w:rsidRP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>Потому что цифры зависят от ресурсов конкретной машины (объема оперативной памяти), текущей загрузки процессора, разрядности ОС и даже версии интерпретатора.</w:t>
      </w:r>
    </w:p>
    <w:p w:rsidR="005106B9" w:rsidRPr="005106B9" w:rsidRDefault="005106B9" w:rsidP="005106B9">
      <w:pPr>
        <w:spacing w:line="360" w:lineRule="auto"/>
        <w:rPr>
          <w:b/>
          <w:bCs/>
          <w:color w:val="FF0000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 xml:space="preserve">Теперь понятно, что получать оценку времени в цифровом выражении не так уж эффективно. Хорошо было бы для оценки алгоритмов использовать характеристику, не привязанную к параметрам машины, параметрам ОС и </w:t>
      </w:r>
      <w:r w:rsidRPr="00E76CE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508C5E" wp14:editId="0625B763">
                <wp:simplePos x="0" y="0"/>
                <wp:positionH relativeFrom="margin">
                  <wp:align>center</wp:align>
                </wp:positionH>
                <wp:positionV relativeFrom="paragraph">
                  <wp:posOffset>-483616</wp:posOffset>
                </wp:positionV>
                <wp:extent cx="6660000" cy="9756000"/>
                <wp:effectExtent l="0" t="0" r="26670" b="17145"/>
                <wp:wrapNone/>
                <wp:docPr id="91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48F0A" id="Прямоугольник 12" o:spid="_x0000_s1026" style="position:absolute;margin-left:0;margin-top:-38.1pt;width:524.4pt;height:768.2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Pr="005106B9">
        <w:rPr>
          <w:rFonts w:ascii="Times New Roman" w:hAnsi="Times New Roman" w:cs="Times New Roman"/>
          <w:sz w:val="26"/>
          <w:szCs w:val="26"/>
        </w:rPr>
        <w:t>интерпретатора. Но чтобы эта характеристика позволяла дать однозначный ответ, какой из алгоритмов более эффективный.</w:t>
      </w:r>
    </w:p>
    <w:p w:rsidR="005106B9" w:rsidRP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>Самое время перейти к О-нотации (нотация О-большое). Это подход непростой в понимании, но очень важный. Если взять научное определение, то это математическое обозначение для сравнения асимптотического поведения функций.</w:t>
      </w:r>
    </w:p>
    <w:p w:rsidR="005106B9" w:rsidRP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 xml:space="preserve">Или более простыми словами эта нотация описывает как увеличивается потенциальное время выполнения алгоритма с ростом размера решаемой задачи. </w:t>
      </w:r>
    </w:p>
    <w:p w:rsidR="005106B9" w:rsidRP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 xml:space="preserve">Что такое размер задачи? По сути это количество операций, выполняемых в алгоритме. Определять время выполнения этих операций в абсолютных цифрах, как уже стало понятно, дело необъективное. Цифры будут разными. </w:t>
      </w:r>
    </w:p>
    <w:p w:rsidR="005106B9" w:rsidRP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 xml:space="preserve">Выполнить подсчет операций в алгоритме это уже более реально и объективно, т.к. количество операций не привязывается к параметрам вычислительной машины. </w:t>
      </w:r>
    </w:p>
    <w:p w:rsidR="005106B9" w:rsidRP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 xml:space="preserve">Т.е. мы можем взять несколько алгоритмов и определить, как в них будет меняться количество операций в зависимости от изменения входящего объема данных, т.е. от изменения размера решаемой задачи. </w:t>
      </w:r>
    </w:p>
    <w:p w:rsidR="005106B9" w:rsidRP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>Конечно мы не будем подсчитывать количество операций в цифрах, потому что входящий объем данных будет разным. И значит количество операций будет разным.</w:t>
      </w:r>
    </w:p>
    <w:p w:rsid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>Нам нужно именно оценить алгоритмы с помощью некоторых формул, где не было бы привязки к цифрам, но совершенно точно было показано, как меняется количество операций алгоритма (а значит и его время) с ростом входящего объема данных.</w:t>
      </w:r>
    </w:p>
    <w:p w:rsidR="000B2C58" w:rsidRPr="00C17568" w:rsidRDefault="000B2C58" w:rsidP="000B2C58">
      <w:pPr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0B2C58">
        <w:rPr>
          <w:rFonts w:ascii="Times New Roman" w:hAnsi="Times New Roman" w:cs="Times New Roman"/>
          <w:sz w:val="26"/>
          <w:szCs w:val="26"/>
        </w:rPr>
        <w:t>Вот такое непростое на первый взгляд описание. Теперь пример</w:t>
      </w:r>
      <w:r w:rsidR="00C17568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0B2C58" w:rsidRPr="000D6CE9" w:rsidRDefault="000B2C58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D6CE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</w:t>
      </w:r>
      <w:r w:rsidRPr="000B2C58"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0D6CE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 </w:t>
      </w:r>
      <w:r w:rsidRPr="000D6CE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0D6CE9">
        <w:rPr>
          <w:rFonts w:ascii="Times New Roman" w:hAnsi="Times New Roman" w:cs="Times New Roman"/>
          <w:b/>
          <w:bCs/>
          <w:sz w:val="28"/>
          <w:szCs w:val="28"/>
          <w:u w:val="single"/>
        </w:rPr>
        <w:t>_</w:t>
      </w:r>
      <w:r w:rsidRPr="000B2C58"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0D6CE9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proofErr w:type="spellStart"/>
      <w:r w:rsidRPr="000D6CE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B2C58" w:rsidRPr="0087720B" w:rsidTr="00B227D1">
        <w:tc>
          <w:tcPr>
            <w:tcW w:w="9021" w:type="dxa"/>
          </w:tcPr>
          <w:p w:rsidR="000B2C58" w:rsidRPr="005C5D07" w:rsidRDefault="000B2C58" w:rsidP="000B2C58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FF0000"/>
                <w:sz w:val="24"/>
                <w:szCs w:val="24"/>
              </w:rPr>
            </w:pP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"""Проверка сложности"""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lastRenderedPageBreak/>
              <w:t># первые три присваивания - это константа (3) 3+300+20+1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color w:val="000000"/>
              </w:rPr>
              <w:t xml:space="preserve">VAL_A = </w:t>
            </w:r>
            <w:r w:rsidRPr="005C5D07">
              <w:rPr>
                <w:rFonts w:ascii="Courier New" w:hAnsi="Courier New" w:cs="Courier New"/>
                <w:color w:val="0000FF"/>
              </w:rPr>
              <w:t>5</w:t>
            </w:r>
            <w:r w:rsidRPr="005C5D07">
              <w:rPr>
                <w:rFonts w:ascii="Courier New" w:hAnsi="Courier New" w:cs="Courier New"/>
                <w:color w:val="0000FF"/>
              </w:rPr>
              <w:br/>
            </w:r>
            <w:r w:rsidRPr="005C5D07">
              <w:rPr>
                <w:rFonts w:ascii="Courier New" w:hAnsi="Courier New" w:cs="Courier New"/>
                <w:color w:val="000000"/>
              </w:rPr>
              <w:t xml:space="preserve">VAL_B = </w:t>
            </w:r>
            <w:r w:rsidRPr="005C5D07">
              <w:rPr>
                <w:rFonts w:ascii="Courier New" w:hAnsi="Courier New" w:cs="Courier New"/>
                <w:color w:val="0000FF"/>
              </w:rPr>
              <w:t>6</w:t>
            </w:r>
            <w:r w:rsidRPr="005C5D07">
              <w:rPr>
                <w:rFonts w:ascii="Courier New" w:hAnsi="Courier New" w:cs="Courier New"/>
                <w:color w:val="0000FF"/>
              </w:rPr>
              <w:br/>
            </w:r>
            <w:r w:rsidRPr="005C5D07">
              <w:rPr>
                <w:rFonts w:ascii="Courier New" w:hAnsi="Courier New" w:cs="Courier New"/>
                <w:color w:val="000000"/>
              </w:rPr>
              <w:t xml:space="preserve">VAL_C = </w:t>
            </w:r>
            <w:r w:rsidRPr="005C5D07">
              <w:rPr>
                <w:rFonts w:ascii="Courier New" w:hAnsi="Courier New" w:cs="Courier New"/>
                <w:color w:val="0000FF"/>
              </w:rPr>
              <w:t>10</w:t>
            </w:r>
            <w:r w:rsidRPr="005C5D07">
              <w:rPr>
                <w:rFonts w:ascii="Courier New" w:hAnsi="Courier New" w:cs="Courier New"/>
                <w:color w:val="0000FF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# три присваивания выполняются n^2 раз внутри вложенной итерации (3n^2)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for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i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in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color w:val="000080"/>
              </w:rPr>
              <w:t>range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(n):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for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j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in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color w:val="000080"/>
              </w:rPr>
              <w:t>range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(n):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x = i * i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y = j * j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z = i * j</w:t>
            </w:r>
            <w:r w:rsidRPr="005C5D07">
              <w:rPr>
                <w:rFonts w:ascii="Courier New" w:hAnsi="Courier New" w:cs="Courier New"/>
                <w:color w:val="000000"/>
              </w:rPr>
              <w:br/>
            </w:r>
            <w:r w:rsidRPr="005C5D07">
              <w:rPr>
                <w:rFonts w:ascii="Courier New" w:hAnsi="Courier New" w:cs="Courier New"/>
                <w:color w:val="00000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 xml:space="preserve"># n=3 </w:t>
            </w:r>
            <w:proofErr w:type="spellStart"/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for</w:t>
            </w:r>
            <w:proofErr w:type="spellEnd"/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 xml:space="preserve"> I </w:t>
            </w:r>
            <w:proofErr w:type="spellStart"/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in</w:t>
            </w:r>
            <w:proofErr w:type="spellEnd"/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range</w:t>
            </w:r>
            <w:proofErr w:type="spellEnd"/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 xml:space="preserve">(n): </w:t>
            </w:r>
            <w:proofErr w:type="spellStart"/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print</w:t>
            </w:r>
            <w:proofErr w:type="spellEnd"/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(i)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# два присваивания, повторяющиеся n раз (2n)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for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k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in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color w:val="000080"/>
              </w:rPr>
              <w:t>range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(</w:t>
            </w:r>
            <w:r w:rsidRPr="005C5D07">
              <w:rPr>
                <w:rFonts w:ascii="Courier New" w:hAnsi="Courier New" w:cs="Courier New"/>
                <w:color w:val="0000FF"/>
              </w:rPr>
              <w:t>10</w:t>
            </w:r>
            <w:r w:rsidRPr="005C5D07">
              <w:rPr>
                <w:rFonts w:ascii="Courier New" w:hAnsi="Courier New" w:cs="Courier New"/>
                <w:color w:val="000000"/>
              </w:rPr>
              <w:t>):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w = VAL_A*k + </w:t>
            </w:r>
            <w:r w:rsidRPr="005C5D07">
              <w:rPr>
                <w:rFonts w:ascii="Courier New" w:hAnsi="Courier New" w:cs="Courier New"/>
                <w:color w:val="0000FF"/>
              </w:rPr>
              <w:t>45</w:t>
            </w:r>
            <w:r w:rsidRPr="005C5D07">
              <w:rPr>
                <w:rFonts w:ascii="Courier New" w:hAnsi="Courier New" w:cs="Courier New"/>
                <w:color w:val="0000FF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color w:val="000000"/>
              </w:rPr>
              <w:t>v = VAL_B*VAL_B</w:t>
            </w:r>
            <w:r w:rsidRPr="005C5D07">
              <w:rPr>
                <w:rFonts w:ascii="Courier New" w:hAnsi="Courier New" w:cs="Courier New"/>
                <w:color w:val="00000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# последний оператор присваивания (1)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color w:val="000000"/>
              </w:rPr>
              <w:t xml:space="preserve">VAL_D = </w:t>
            </w:r>
            <w:r w:rsidRPr="005C5D07">
              <w:rPr>
                <w:rFonts w:ascii="Courier New" w:hAnsi="Courier New" w:cs="Courier New"/>
                <w:color w:val="0000FF"/>
              </w:rPr>
              <w:t>33</w:t>
            </w:r>
            <w:r w:rsidRPr="005C5D07">
              <w:rPr>
                <w:rFonts w:ascii="Courier New" w:hAnsi="Courier New" w:cs="Courier New"/>
                <w:color w:val="0000FF"/>
              </w:rPr>
              <w:br/>
            </w:r>
            <w:r w:rsidRPr="005C5D07">
              <w:rPr>
                <w:rFonts w:ascii="Courier New" w:hAnsi="Courier New" w:cs="Courier New"/>
                <w:color w:val="0000FF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# T(n)=3+3n^2+2n+1=3n**2+2n+4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# O(n**2)</w:t>
            </w:r>
          </w:p>
        </w:tc>
      </w:tr>
    </w:tbl>
    <w:p w:rsidR="000B2C58" w:rsidRPr="0087720B" w:rsidRDefault="000B2C58" w:rsidP="000B2C58">
      <w:pPr>
        <w:tabs>
          <w:tab w:val="left" w:pos="964"/>
        </w:tabs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E76CE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889B7D" wp14:editId="71C2060A">
                <wp:simplePos x="0" y="0"/>
                <wp:positionH relativeFrom="margin">
                  <wp:align>center</wp:align>
                </wp:positionH>
                <wp:positionV relativeFrom="paragraph">
                  <wp:posOffset>-3807891</wp:posOffset>
                </wp:positionV>
                <wp:extent cx="6660000" cy="9756000"/>
                <wp:effectExtent l="0" t="0" r="26670" b="17145"/>
                <wp:wrapNone/>
                <wp:docPr id="107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207AB" id="Прямоугольник 12" o:spid="_x0000_s1026" style="position:absolute;margin-left:0;margin-top:-299.85pt;width:524.4pt;height:768.2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</w:p>
    <w:p w:rsidR="000B2C58" w:rsidRPr="000B2C58" w:rsidRDefault="000B2C58" w:rsidP="000B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2C58">
        <w:rPr>
          <w:rFonts w:ascii="Times New Roman" w:hAnsi="Times New Roman" w:cs="Times New Roman"/>
          <w:sz w:val="26"/>
          <w:szCs w:val="26"/>
        </w:rPr>
        <w:t xml:space="preserve">Приведенный алгоритм характеризуется квадратичной сложностью. </w:t>
      </w:r>
    </w:p>
    <w:p w:rsidR="000B2C58" w:rsidRPr="000B2C58" w:rsidRDefault="000B2C58" w:rsidP="000B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2C58">
        <w:rPr>
          <w:rFonts w:ascii="Times New Roman" w:hAnsi="Times New Roman" w:cs="Times New Roman"/>
          <w:sz w:val="26"/>
          <w:szCs w:val="26"/>
        </w:rPr>
        <w:t>Как мы это определили?</w:t>
      </w:r>
    </w:p>
    <w:p w:rsidR="000B2C58" w:rsidRPr="000B2C58" w:rsidRDefault="000B2C58" w:rsidP="000B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2C58">
        <w:rPr>
          <w:rFonts w:ascii="Times New Roman" w:hAnsi="Times New Roman" w:cs="Times New Roman"/>
          <w:sz w:val="26"/>
          <w:szCs w:val="26"/>
        </w:rPr>
        <w:t>Сложили сложности отдельных выражений:</w:t>
      </w:r>
    </w:p>
    <w:p w:rsidR="000B2C58" w:rsidRPr="000B2C58" w:rsidRDefault="000B2C58" w:rsidP="000B2C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iCs/>
          <w:color w:val="808080"/>
          <w:sz w:val="26"/>
          <w:szCs w:val="26"/>
        </w:rPr>
      </w:pPr>
      <w:r w:rsidRPr="000B2C58">
        <w:rPr>
          <w:i/>
          <w:iCs/>
          <w:color w:val="808080"/>
          <w:sz w:val="26"/>
          <w:szCs w:val="26"/>
        </w:rPr>
        <w:t>T(n)=3+3n^2+2n+1=3n**2+2n+4</w:t>
      </w:r>
    </w:p>
    <w:p w:rsidR="000B2C58" w:rsidRPr="000B2C58" w:rsidRDefault="000B2C58" w:rsidP="000B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2C58">
        <w:rPr>
          <w:rFonts w:ascii="Times New Roman" w:hAnsi="Times New Roman" w:cs="Times New Roman"/>
          <w:sz w:val="26"/>
          <w:szCs w:val="26"/>
        </w:rPr>
        <w:t>И выбрали то слагаемое выражения, которое оказывает наибольшее влияние на время выполнения всего скрипта (доминантную составляющую).</w:t>
      </w:r>
    </w:p>
    <w:p w:rsidR="000B2C58" w:rsidRPr="000B2C58" w:rsidRDefault="000B2C58" w:rsidP="000B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2C58">
        <w:rPr>
          <w:rFonts w:ascii="Times New Roman" w:hAnsi="Times New Roman" w:cs="Times New Roman"/>
          <w:sz w:val="26"/>
          <w:szCs w:val="26"/>
        </w:rPr>
        <w:t xml:space="preserve">По сути под размером задачи здесь имеется в виду число операций алгоритма в зависимости от </w:t>
      </w:r>
      <w:r w:rsidRPr="000B2C58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n</w:t>
      </w:r>
      <w:r w:rsidRPr="000B2C58">
        <w:rPr>
          <w:rFonts w:ascii="Times New Roman" w:hAnsi="Times New Roman" w:cs="Times New Roman"/>
          <w:sz w:val="26"/>
          <w:szCs w:val="26"/>
        </w:rPr>
        <w:t>. В других задачах зависимость может быть от размера массива или какого-либо другого объекта</w:t>
      </w:r>
    </w:p>
    <w:p w:rsidR="000B2C58" w:rsidRPr="000B2C58" w:rsidRDefault="000B2C58" w:rsidP="000B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2C58">
        <w:rPr>
          <w:rFonts w:ascii="Times New Roman" w:hAnsi="Times New Roman" w:cs="Times New Roman"/>
          <w:sz w:val="26"/>
          <w:szCs w:val="26"/>
        </w:rPr>
        <w:t>В таблице 1 приведено сравнение функций для нотации О-большое. Это и есть те самые обозначения, которыми мы должны описывать алгоритмы. Т.е. каждому алгоритму присуще какое-либо обозначение из этого перечня. Самое сложное конечно определить какое обозначение будет у нашего алгоритма.</w:t>
      </w:r>
    </w:p>
    <w:p w:rsidR="000B2C58" w:rsidRPr="000B2C58" w:rsidRDefault="000B2C58" w:rsidP="000B2C58">
      <w:pPr>
        <w:spacing w:line="360" w:lineRule="auto"/>
        <w:ind w:left="360"/>
        <w:jc w:val="center"/>
        <w:rPr>
          <w:rFonts w:ascii="Times New Roman" w:hAnsi="Times New Roman" w:cs="Times New Roman"/>
          <w:color w:val="FF0000"/>
          <w:sz w:val="26"/>
          <w:szCs w:val="26"/>
        </w:rPr>
      </w:pPr>
      <w:r w:rsidRPr="00E76CE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9DC928A" wp14:editId="1DEEAD19">
                <wp:simplePos x="0" y="0"/>
                <wp:positionH relativeFrom="margin">
                  <wp:align>center</wp:align>
                </wp:positionH>
                <wp:positionV relativeFrom="paragraph">
                  <wp:posOffset>-491236</wp:posOffset>
                </wp:positionV>
                <wp:extent cx="6660000" cy="9756000"/>
                <wp:effectExtent l="0" t="0" r="26670" b="17145"/>
                <wp:wrapNone/>
                <wp:docPr id="109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3E1C7" id="Прямоугольник 12" o:spid="_x0000_s1026" style="position:absolute;margin-left:0;margin-top:-38.7pt;width:524.4pt;height:768.2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Pr="000B2C58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inline distT="0" distB="0" distL="0" distR="0" wp14:anchorId="6AD3E141" wp14:editId="5D755AE5">
            <wp:extent cx="5299262" cy="2633717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6109" cy="26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58" w:rsidRPr="000B2C58" w:rsidRDefault="000B2C58" w:rsidP="000B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2C58">
        <w:rPr>
          <w:rFonts w:ascii="Times New Roman" w:hAnsi="Times New Roman" w:cs="Times New Roman"/>
          <w:sz w:val="26"/>
          <w:szCs w:val="26"/>
        </w:rPr>
        <w:t>На рис. 1 показаны графики функций из таблицы.</w:t>
      </w:r>
    </w:p>
    <w:p w:rsidR="000B2C58" w:rsidRPr="000B2C58" w:rsidRDefault="000B2C58" w:rsidP="000B2C58">
      <w:pPr>
        <w:tabs>
          <w:tab w:val="left" w:pos="964"/>
        </w:tabs>
        <w:spacing w:line="360" w:lineRule="auto"/>
        <w:jc w:val="center"/>
        <w:rPr>
          <w:rFonts w:ascii="Times New Roman" w:hAnsi="Times New Roman" w:cs="Times New Roman"/>
          <w:color w:val="FF0000"/>
          <w:sz w:val="26"/>
          <w:szCs w:val="26"/>
        </w:rPr>
      </w:pPr>
      <w:r w:rsidRPr="000B2C58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inline distT="0" distB="0" distL="0" distR="0" wp14:anchorId="7A2CECC3" wp14:editId="2883F26C">
            <wp:extent cx="6116904" cy="341906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7409" cy="343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58" w:rsidRPr="000B2C58" w:rsidRDefault="000B2C58" w:rsidP="000B2C58">
      <w:pPr>
        <w:tabs>
          <w:tab w:val="left" w:pos="96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2C58">
        <w:rPr>
          <w:rFonts w:ascii="Times New Roman" w:hAnsi="Times New Roman" w:cs="Times New Roman"/>
          <w:sz w:val="26"/>
          <w:szCs w:val="26"/>
        </w:rPr>
        <w:t xml:space="preserve">Основные варианты функций О-нотации </w:t>
      </w:r>
      <w:r>
        <w:rPr>
          <w:rFonts w:ascii="Times New Roman" w:hAnsi="Times New Roman" w:cs="Times New Roman"/>
          <w:sz w:val="26"/>
          <w:szCs w:val="26"/>
        </w:rPr>
        <w:t>и примеры задач под эти функции</w:t>
      </w:r>
      <w:r w:rsidRPr="000B2C58">
        <w:rPr>
          <w:rFonts w:ascii="Times New Roman" w:hAnsi="Times New Roman" w:cs="Times New Roman"/>
          <w:sz w:val="26"/>
          <w:szCs w:val="26"/>
        </w:rPr>
        <w:t>:</w:t>
      </w:r>
    </w:p>
    <w:p w:rsidR="000B2C58" w:rsidRPr="000B2C58" w:rsidRDefault="000B2C58" w:rsidP="000B2C58">
      <w:pPr>
        <w:tabs>
          <w:tab w:val="left" w:pos="964"/>
        </w:tabs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0B2C58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inline distT="0" distB="0" distL="0" distR="0" wp14:anchorId="68F7DD31" wp14:editId="07ED9757">
            <wp:extent cx="5677328" cy="10290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1709" cy="105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C58">
        <w:rPr>
          <w:rFonts w:ascii="Times New Roman" w:hAnsi="Times New Roman" w:cs="Times New Roman"/>
          <w:sz w:val="26"/>
          <w:szCs w:val="26"/>
        </w:rPr>
        <w:t xml:space="preserve">В листингах </w:t>
      </w:r>
      <w:r w:rsidRPr="00DC5ABC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task</w:t>
      </w:r>
      <w:r w:rsidRPr="00DC5ABC">
        <w:rPr>
          <w:rFonts w:ascii="Times New Roman" w:hAnsi="Times New Roman" w:cs="Times New Roman"/>
          <w:b/>
          <w:color w:val="0070C0"/>
          <w:sz w:val="26"/>
          <w:szCs w:val="26"/>
        </w:rPr>
        <w:t>_4-</w:t>
      </w:r>
      <w:r w:rsidRPr="00DC5ABC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task</w:t>
      </w:r>
      <w:r w:rsidRPr="00DC5ABC">
        <w:rPr>
          <w:rFonts w:ascii="Times New Roman" w:hAnsi="Times New Roman" w:cs="Times New Roman"/>
          <w:b/>
          <w:color w:val="0070C0"/>
          <w:sz w:val="26"/>
          <w:szCs w:val="26"/>
        </w:rPr>
        <w:t>_9</w:t>
      </w:r>
      <w:r w:rsidRPr="000B2C58">
        <w:rPr>
          <w:rFonts w:ascii="Times New Roman" w:hAnsi="Times New Roman" w:cs="Times New Roman"/>
          <w:sz w:val="26"/>
          <w:szCs w:val="26"/>
        </w:rPr>
        <w:t xml:space="preserve"> представлен код примеров с алгоритмами различной сложности:</w:t>
      </w:r>
    </w:p>
    <w:bookmarkStart w:id="6" w:name="_Toc88752875"/>
    <w:p w:rsidR="0088734E" w:rsidRPr="00632BB1" w:rsidRDefault="0088734E" w:rsidP="0088734E">
      <w:pPr>
        <w:pStyle w:val="21"/>
        <w:spacing w:line="360" w:lineRule="auto"/>
      </w:pPr>
      <w:r w:rsidRPr="00E76CE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5DEAD3D" wp14:editId="5AA8F305">
                <wp:simplePos x="0" y="0"/>
                <wp:positionH relativeFrom="margin">
                  <wp:align>center</wp:align>
                </wp:positionH>
                <wp:positionV relativeFrom="paragraph">
                  <wp:posOffset>-489560</wp:posOffset>
                </wp:positionV>
                <wp:extent cx="6660000" cy="9756000"/>
                <wp:effectExtent l="0" t="0" r="26670" b="17145"/>
                <wp:wrapNone/>
                <wp:docPr id="110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385B0" id="Прямоугольник 12" o:spid="_x0000_s1026" style="position:absolute;margin-left:0;margin-top:-38.55pt;width:524.4pt;height:768.2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Pr="00632BB1">
        <w:t>O(1) — постоянное время (константная сложность)</w:t>
      </w:r>
      <w:bookmarkEnd w:id="6"/>
    </w:p>
    <w:p w:rsidR="0088734E" w:rsidRPr="0088734E" w:rsidRDefault="0088734E" w:rsidP="0088734E">
      <w:pPr>
        <w:tabs>
          <w:tab w:val="left" w:pos="96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8734E">
        <w:rPr>
          <w:rFonts w:ascii="Times New Roman" w:hAnsi="Times New Roman" w:cs="Times New Roman"/>
          <w:sz w:val="26"/>
          <w:szCs w:val="26"/>
        </w:rPr>
        <w:t>Главная особенность – каким бы ни был размер передаваемых в алгоритм данных, время его работы будет одним и тем же. Например, мы можем передать массив, в котором 5 или 1000 элементов – это никак не повлияет на производительность алгоритма.</w:t>
      </w:r>
    </w:p>
    <w:p w:rsidR="0088734E" w:rsidRPr="0061277D" w:rsidRDefault="0088734E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1277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</w:t>
      </w:r>
      <w:r w:rsidRPr="0061277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4</w:t>
      </w:r>
      <w:r w:rsidRPr="0061277D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r w:rsidRPr="0061277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task_4.py</w:t>
      </w:r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88734E" w:rsidRPr="00C17568" w:rsidTr="0088734E">
        <w:tc>
          <w:tcPr>
            <w:tcW w:w="9021" w:type="dxa"/>
          </w:tcPr>
          <w:p w:rsidR="0088734E" w:rsidRPr="005C5D07" w:rsidRDefault="0088734E" w:rsidP="005C5D07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lang w:val="en-US"/>
              </w:rPr>
            </w:pP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Сложность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: O(1)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Название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: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постоянное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время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(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сложность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-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константа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Время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работы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алгоритма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не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зависит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от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объема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входящих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данных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first_lst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 = [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"one"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"two"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"three"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"four"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]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second_lst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 = [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2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3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4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5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6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7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8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9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10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11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12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13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14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15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]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get_lst_func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length = </w:t>
            </w:r>
            <w:proofErr w:type="spellStart"/>
            <w:r w:rsidRPr="005C5D07">
              <w:rPr>
                <w:rFonts w:ascii="Courier New" w:hAnsi="Courier New" w:cs="Courier New"/>
                <w:color w:val="000080"/>
                <w:lang w:val="en-US"/>
              </w:rPr>
              <w:t>len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) 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O(1)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length 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O(1)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get_lst_func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first_lst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))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get_lst_func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second_lst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))</w:t>
            </w:r>
          </w:p>
        </w:tc>
      </w:tr>
    </w:tbl>
    <w:p w:rsidR="0088734E" w:rsidRPr="00EC727F" w:rsidRDefault="0088734E" w:rsidP="0088734E">
      <w:pPr>
        <w:tabs>
          <w:tab w:val="left" w:pos="964"/>
        </w:tabs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:rsidR="0088734E" w:rsidRPr="0088734E" w:rsidRDefault="0088734E" w:rsidP="0088734E">
      <w:pPr>
        <w:tabs>
          <w:tab w:val="left" w:pos="96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8734E">
        <w:rPr>
          <w:rFonts w:ascii="Times New Roman" w:hAnsi="Times New Roman" w:cs="Times New Roman"/>
          <w:sz w:val="26"/>
          <w:szCs w:val="26"/>
        </w:rPr>
        <w:t>Главная особенность – каким бы ни был размер передаваемых в алгоритм данных, время его работы будет одним и тем же. Например, мы можем передать массив, в котором 5 или 1000 элементов – это никак не повлияет на производительность алгоритма.</w:t>
      </w:r>
    </w:p>
    <w:p w:rsidR="0088734E" w:rsidRPr="0088734E" w:rsidRDefault="0088734E" w:rsidP="0088734E">
      <w:pPr>
        <w:tabs>
          <w:tab w:val="left" w:pos="96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8734E">
        <w:rPr>
          <w:rFonts w:ascii="Times New Roman" w:hAnsi="Times New Roman" w:cs="Times New Roman"/>
          <w:sz w:val="26"/>
          <w:szCs w:val="26"/>
        </w:rPr>
        <w:t xml:space="preserve">В данном случае, например, </w:t>
      </w:r>
      <w:proofErr w:type="spellStart"/>
      <w:proofErr w:type="gramStart"/>
      <w:r w:rsidRPr="0088734E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len</w:t>
      </w:r>
      <w:proofErr w:type="spellEnd"/>
      <w:r w:rsidRPr="0088734E">
        <w:rPr>
          <w:rFonts w:ascii="Times New Roman" w:hAnsi="Times New Roman" w:cs="Times New Roman"/>
          <w:b/>
          <w:color w:val="0070C0"/>
          <w:sz w:val="26"/>
          <w:szCs w:val="26"/>
        </w:rPr>
        <w:t>(</w:t>
      </w:r>
      <w:proofErr w:type="gramEnd"/>
      <w:r w:rsidRPr="0088734E">
        <w:rPr>
          <w:rFonts w:ascii="Times New Roman" w:hAnsi="Times New Roman" w:cs="Times New Roman"/>
          <w:b/>
          <w:color w:val="0070C0"/>
          <w:sz w:val="26"/>
          <w:szCs w:val="26"/>
        </w:rPr>
        <w:t xml:space="preserve">) </w:t>
      </w:r>
      <w:r w:rsidRPr="0088734E">
        <w:rPr>
          <w:rFonts w:ascii="Times New Roman" w:hAnsi="Times New Roman" w:cs="Times New Roman"/>
          <w:sz w:val="26"/>
          <w:szCs w:val="26"/>
        </w:rPr>
        <w:t>– это встроенная функция. Как мы узнали ее сложность?</w:t>
      </w:r>
    </w:p>
    <w:p w:rsidR="000B2C58" w:rsidRDefault="0088734E" w:rsidP="0088734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8734E">
        <w:rPr>
          <w:rFonts w:ascii="Times New Roman" w:hAnsi="Times New Roman" w:cs="Times New Roman"/>
          <w:sz w:val="26"/>
          <w:szCs w:val="26"/>
        </w:rPr>
        <w:t>Все стандартные операции и функции имеют заранее известную сложность. Где ее найти? Например, в таблицах, которые приложены в материалы урока.</w:t>
      </w:r>
    </w:p>
    <w:p w:rsidR="00045023" w:rsidRPr="00F2032E" w:rsidRDefault="00045023" w:rsidP="00045023">
      <w:pPr>
        <w:pStyle w:val="21"/>
        <w:spacing w:line="360" w:lineRule="auto"/>
      </w:pPr>
      <w:bookmarkStart w:id="7" w:name="_Toc88752876"/>
      <w:proofErr w:type="gramStart"/>
      <w:r w:rsidRPr="00F2032E">
        <w:t>O(</w:t>
      </w:r>
      <w:proofErr w:type="spellStart"/>
      <w:proofErr w:type="gramEnd"/>
      <w:r w:rsidRPr="00F2032E">
        <w:t>log</w:t>
      </w:r>
      <w:proofErr w:type="spellEnd"/>
      <w:r w:rsidRPr="00F2032E">
        <w:t xml:space="preserve"> n) — логарифмическое время</w:t>
      </w:r>
      <w:bookmarkEnd w:id="7"/>
    </w:p>
    <w:p w:rsidR="00045023" w:rsidRPr="00045023" w:rsidRDefault="00045023" w:rsidP="0004502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45023">
        <w:rPr>
          <w:rFonts w:ascii="Times New Roman" w:hAnsi="Times New Roman" w:cs="Times New Roman"/>
          <w:sz w:val="26"/>
          <w:szCs w:val="26"/>
        </w:rPr>
        <w:t xml:space="preserve">Главная особенность – время выполнения алгоритма определяется по формуле: логарифм от размера входных данных. Яркий пример – бинарный поиск, когда </w:t>
      </w: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5C71831" wp14:editId="01F7F482">
                <wp:simplePos x="0" y="0"/>
                <wp:positionH relativeFrom="margin">
                  <wp:align>center</wp:align>
                </wp:positionH>
                <wp:positionV relativeFrom="paragraph">
                  <wp:posOffset>-495910</wp:posOffset>
                </wp:positionV>
                <wp:extent cx="6660000" cy="9756000"/>
                <wp:effectExtent l="0" t="0" r="26670" b="17145"/>
                <wp:wrapNone/>
                <wp:docPr id="111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4FE69" id="Прямоугольник 12" o:spid="_x0000_s1026" style="position:absolute;margin-left:0;margin-top:-39.05pt;width:524.4pt;height:768.2pt;z-index:251700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045023">
        <w:rPr>
          <w:rFonts w:ascii="Times New Roman" w:hAnsi="Times New Roman" w:cs="Times New Roman"/>
          <w:sz w:val="26"/>
          <w:szCs w:val="26"/>
        </w:rPr>
        <w:t>массив данных последовательно делится пополам до достижения результата – нахождения нужного элемента.</w:t>
      </w:r>
    </w:p>
    <w:p w:rsidR="00045023" w:rsidRPr="00F2032E" w:rsidRDefault="00045023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F2032E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5.</w:t>
      </w:r>
      <w:r w:rsidRPr="00F2032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</w:t>
      </w:r>
      <w:r w:rsidRPr="00F2032E"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  <w:r w:rsidRPr="00F2032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</w:t>
      </w:r>
      <w:proofErr w:type="spellStart"/>
      <w:r w:rsidRPr="00F2032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45023" w:rsidRPr="0087720B" w:rsidTr="00045023">
        <w:tc>
          <w:tcPr>
            <w:tcW w:w="9021" w:type="dxa"/>
          </w:tcPr>
          <w:p w:rsidR="00045023" w:rsidRPr="005C5D07" w:rsidRDefault="00045023" w:rsidP="00045023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Сложность: O(</w:t>
            </w:r>
            <w:proofErr w:type="spellStart"/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log</w:t>
            </w:r>
            <w:proofErr w:type="spellEnd"/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 xml:space="preserve"> n) (основанием здесь можно пренебречь)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Название: логарифмическое время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Яркий пример - двоичный (бинарный) поиск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В отсортированном наборе данных выбирается серединный элемент и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сравнивается с искомым значением.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Если значение совпадает, поиск завершен.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Если искомое значение больше, чем значение серединного элемента,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нижняя половина набора данных (все элементы с меньшими значениями,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чем у нашего серединного элемента) отбрасывается и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дальнейший поиск ведется тем же способом в верхней половине.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Если искомое значение меньше, чем значение серединного элемента,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дальнейший поиск ведется в нижней половине набора данных.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Эти шаги повторяются, при каждой итерации отбрасывая половину элементов,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пока не будет найдено искомое значение или пока оставшийся набор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данных станет невозможно разделить напополам: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def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binary_search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number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):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start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 = </w:t>
            </w:r>
            <w:r w:rsidRPr="005C5D07">
              <w:rPr>
                <w:rFonts w:ascii="Courier New" w:hAnsi="Courier New" w:cs="Courier New"/>
                <w:color w:val="0000FF"/>
              </w:rPr>
              <w:t>0</w:t>
            </w:r>
            <w:r w:rsidRPr="005C5D07">
              <w:rPr>
                <w:rFonts w:ascii="Courier New" w:hAnsi="Courier New" w:cs="Courier New"/>
                <w:color w:val="0000FF"/>
              </w:rPr>
              <w:br/>
              <w:t xml:space="preserve">   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end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5C5D07">
              <w:rPr>
                <w:rFonts w:ascii="Courier New" w:hAnsi="Courier New" w:cs="Courier New"/>
                <w:color w:val="000080"/>
              </w:rPr>
              <w:t>len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) - 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FF"/>
              </w:rPr>
              <w:br/>
            </w:r>
            <w:r w:rsidRPr="005C5D07">
              <w:rPr>
                <w:rFonts w:ascii="Courier New" w:hAnsi="Courier New" w:cs="Courier New"/>
                <w:color w:val="0000FF"/>
              </w:rPr>
              <w:br/>
              <w:t xml:space="preserve">   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start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 &lt;=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end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mid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5C5D07">
              <w:rPr>
                <w:rFonts w:ascii="Courier New" w:hAnsi="Courier New" w:cs="Courier New"/>
                <w:color w:val="000080"/>
              </w:rPr>
              <w:t>int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((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start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 +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end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) / </w:t>
            </w:r>
            <w:r w:rsidRPr="005C5D07">
              <w:rPr>
                <w:rFonts w:ascii="Courier New" w:hAnsi="Courier New" w:cs="Courier New"/>
                <w:color w:val="0000FF"/>
              </w:rPr>
              <w:t>2</w:t>
            </w:r>
            <w:r w:rsidRPr="005C5D07">
              <w:rPr>
                <w:rFonts w:ascii="Courier New" w:hAnsi="Courier New" w:cs="Courier New"/>
                <w:color w:val="000000"/>
              </w:rPr>
              <w:t>)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if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[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mid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] ==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number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return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br/>
              <w:t xml:space="preserve">       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elif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[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mid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] &lt;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number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start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mid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 + 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FF"/>
              </w:rPr>
              <w:br/>
              <w:t xml:space="preserve">       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else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end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mid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 - 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FF"/>
              </w:rPr>
              <w:br/>
              <w:t xml:space="preserve">   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return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False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br/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br/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br/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def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find_number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number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):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flag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 = </w:t>
            </w:r>
            <w:r w:rsidRPr="005C5D07">
              <w:rPr>
                <w:rFonts w:ascii="Courier New" w:hAnsi="Courier New" w:cs="Courier New"/>
                <w:color w:val="0000FF"/>
              </w:rPr>
              <w:t>0</w:t>
            </w:r>
            <w:r w:rsidRPr="005C5D07">
              <w:rPr>
                <w:rFonts w:ascii="Courier New" w:hAnsi="Courier New" w:cs="Courier New"/>
                <w:color w:val="0000FF"/>
              </w:rPr>
              <w:br/>
              <w:t xml:space="preserve">   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for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el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in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if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binary_search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el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number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):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flag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 += 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FF"/>
              </w:rPr>
              <w:br/>
              <w:t xml:space="preserve">   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if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flag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 == </w:t>
            </w:r>
            <w:r w:rsidRPr="005C5D07">
              <w:rPr>
                <w:rFonts w:ascii="Courier New" w:hAnsi="Courier New" w:cs="Courier New"/>
                <w:color w:val="0000FF"/>
              </w:rPr>
              <w:t>0</w:t>
            </w:r>
            <w:r w:rsidRPr="005C5D07">
              <w:rPr>
                <w:rFonts w:ascii="Courier New" w:hAnsi="Courier New" w:cs="Courier New"/>
                <w:color w:val="000000"/>
              </w:rPr>
              <w:t>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return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</w:rPr>
              <w:t>"Искомое число не найдено"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</w:rPr>
              <w:br/>
              <w:t xml:space="preserve">   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else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return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8080"/>
              </w:rPr>
              <w:t>f"Искомое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8080"/>
              </w:rPr>
              <w:t xml:space="preserve"> число встречается в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{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flag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}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</w:rPr>
              <w:t xml:space="preserve"> коллекциях"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</w:rPr>
              <w:br/>
            </w:r>
            <w:r w:rsidRPr="005C5D07">
              <w:rPr>
                <w:rFonts w:ascii="Courier New" w:hAnsi="Courier New" w:cs="Courier New"/>
                <w:b/>
                <w:bCs/>
                <w:color w:val="008080"/>
              </w:rPr>
              <w:br/>
            </w:r>
            <w:r w:rsidRPr="005C5D07">
              <w:rPr>
                <w:rFonts w:ascii="Courier New" w:hAnsi="Courier New" w:cs="Courier New"/>
                <w:b/>
                <w:bCs/>
                <w:color w:val="008080"/>
              </w:rPr>
              <w:br/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number_lst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 = [[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3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4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2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5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7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6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8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9</w:t>
            </w:r>
            <w:r w:rsidRPr="005C5D07">
              <w:rPr>
                <w:rFonts w:ascii="Courier New" w:hAnsi="Courier New" w:cs="Courier New"/>
                <w:color w:val="000000"/>
              </w:rPr>
              <w:t>], [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3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4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2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5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7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6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8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9</w:t>
            </w:r>
            <w:r w:rsidRPr="005C5D07">
              <w:rPr>
                <w:rFonts w:ascii="Courier New" w:hAnsi="Courier New" w:cs="Courier New"/>
                <w:color w:val="000000"/>
              </w:rPr>
              <w:t>], [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3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4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2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5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7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6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8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9</w:t>
            </w:r>
            <w:r w:rsidRPr="005C5D07">
              <w:rPr>
                <w:rFonts w:ascii="Courier New" w:hAnsi="Courier New" w:cs="Courier New"/>
                <w:color w:val="000000"/>
              </w:rPr>
              <w:t>], [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3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4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2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7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6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8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9</w:t>
            </w:r>
            <w:r w:rsidRPr="005C5D07">
              <w:rPr>
                <w:rFonts w:ascii="Courier New" w:hAnsi="Courier New" w:cs="Courier New"/>
                <w:color w:val="000000"/>
              </w:rPr>
              <w:t>]]</w:t>
            </w:r>
            <w:r w:rsidRPr="005C5D07">
              <w:rPr>
                <w:rFonts w:ascii="Courier New" w:hAnsi="Courier New" w:cs="Courier New"/>
                <w:color w:val="000000"/>
              </w:rPr>
              <w:br/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searched_number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 = </w:t>
            </w:r>
            <w:r w:rsidRPr="005C5D07">
              <w:rPr>
                <w:rFonts w:ascii="Courier New" w:hAnsi="Courier New" w:cs="Courier New"/>
                <w:color w:val="0000FF"/>
              </w:rPr>
              <w:t>5</w:t>
            </w:r>
            <w:r w:rsidRPr="005C5D07">
              <w:rPr>
                <w:rFonts w:ascii="Courier New" w:hAnsi="Courier New" w:cs="Courier New"/>
                <w:color w:val="0000FF"/>
              </w:rPr>
              <w:br/>
            </w:r>
            <w:r w:rsidRPr="005C5D07">
              <w:rPr>
                <w:rFonts w:ascii="Courier New" w:hAnsi="Courier New" w:cs="Courier New"/>
                <w:color w:val="0000FF"/>
              </w:rPr>
              <w:lastRenderedPageBreak/>
              <w:br/>
            </w:r>
            <w:proofErr w:type="spellStart"/>
            <w:r w:rsidRPr="005C5D07">
              <w:rPr>
                <w:rFonts w:ascii="Courier New" w:hAnsi="Courier New" w:cs="Courier New"/>
                <w:color w:val="000080"/>
              </w:rPr>
              <w:t>print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find_number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number_lst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searched_number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))</w:t>
            </w:r>
          </w:p>
        </w:tc>
      </w:tr>
    </w:tbl>
    <w:p w:rsidR="00F144FE" w:rsidRDefault="00F144FE" w:rsidP="0088734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0F040CA" wp14:editId="2BF26657">
                <wp:simplePos x="0" y="0"/>
                <wp:positionH relativeFrom="margin">
                  <wp:align>center</wp:align>
                </wp:positionH>
                <wp:positionV relativeFrom="paragraph">
                  <wp:posOffset>-970839</wp:posOffset>
                </wp:positionV>
                <wp:extent cx="6660000" cy="9756000"/>
                <wp:effectExtent l="0" t="0" r="26670" b="17145"/>
                <wp:wrapNone/>
                <wp:docPr id="113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68A6DD" id="Прямоугольник 12" o:spid="_x0000_s1026" style="position:absolute;margin-left:0;margin-top:-76.45pt;width:524.4pt;height:768.2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</w:p>
    <w:p w:rsidR="00F144FE" w:rsidRPr="00D82A1C" w:rsidRDefault="00F144FE" w:rsidP="00F144FE">
      <w:pPr>
        <w:pStyle w:val="21"/>
        <w:spacing w:line="360" w:lineRule="auto"/>
      </w:pPr>
      <w:bookmarkStart w:id="8" w:name="_Toc88752877"/>
      <w:r w:rsidRPr="00D82A1C">
        <w:t>O(n) — линейное время</w:t>
      </w:r>
      <w:bookmarkEnd w:id="8"/>
    </w:p>
    <w:p w:rsidR="00F144FE" w:rsidRPr="00F144FE" w:rsidRDefault="00F144FE" w:rsidP="00F144FE">
      <w:pPr>
        <w:spacing w:line="360" w:lineRule="auto"/>
        <w:rPr>
          <w:sz w:val="26"/>
          <w:szCs w:val="26"/>
        </w:rPr>
      </w:pPr>
      <w:r w:rsidRPr="00F144FE">
        <w:rPr>
          <w:rFonts w:ascii="Times New Roman" w:hAnsi="Times New Roman" w:cs="Times New Roman"/>
          <w:sz w:val="26"/>
          <w:szCs w:val="26"/>
        </w:rPr>
        <w:t>Главная особенность – время выполнения алгоритма определяется по формуле: логарифм от размера входных данных. Яркий пример – бинарный поиск, когда массив данных последовательно делится пополам до достижения результата – нахождения нужного элемента.</w:t>
      </w:r>
    </w:p>
    <w:p w:rsidR="00F144FE" w:rsidRPr="00D82A1C" w:rsidRDefault="00F144FE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D82A1C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6.</w:t>
      </w:r>
      <w:r w:rsidRPr="00D82A1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</w:t>
      </w:r>
      <w:r w:rsidRPr="00D82A1C">
        <w:rPr>
          <w:rFonts w:ascii="Times New Roman" w:hAnsi="Times New Roman" w:cs="Times New Roman"/>
          <w:b/>
          <w:bCs/>
          <w:sz w:val="28"/>
          <w:szCs w:val="28"/>
          <w:u w:val="single"/>
        </w:rPr>
        <w:t>6</w:t>
      </w:r>
      <w:r w:rsidRPr="00D82A1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</w:t>
      </w:r>
      <w:proofErr w:type="spellStart"/>
      <w:r w:rsidRPr="00D82A1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F144FE" w:rsidRPr="00C17568" w:rsidTr="00F144FE">
        <w:trPr>
          <w:trHeight w:val="4341"/>
        </w:trPr>
        <w:tc>
          <w:tcPr>
            <w:tcW w:w="9021" w:type="dxa"/>
          </w:tcPr>
          <w:p w:rsidR="00F144FE" w:rsidRPr="005C5D07" w:rsidRDefault="00F144FE" w:rsidP="00F144FE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lang w:val="en-US"/>
              </w:rPr>
            </w:pP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Сложность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: O(n)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Название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: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линейная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сложность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Время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возрастает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линейно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и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прямо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пропорционально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количеству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передаваемых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данных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first_lst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 = [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"one"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"two"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"three"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"four"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]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second_lst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 = [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2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3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4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5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6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7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8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9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10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11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12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13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14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15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]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get_lst_func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for 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el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in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5C5D0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(el)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get_lst_func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first_lst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()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get_lst_func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second_lst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)</w:t>
            </w:r>
          </w:p>
        </w:tc>
      </w:tr>
    </w:tbl>
    <w:p w:rsidR="00045023" w:rsidRDefault="00045023" w:rsidP="0088734E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493045" w:rsidRPr="007F28FC" w:rsidRDefault="00493045" w:rsidP="00493045">
      <w:pPr>
        <w:pStyle w:val="21"/>
        <w:spacing w:line="360" w:lineRule="auto"/>
      </w:pPr>
      <w:bookmarkStart w:id="9" w:name="_Toc88752878"/>
      <w:proofErr w:type="gramStart"/>
      <w:r w:rsidRPr="007F28FC">
        <w:t>O(</w:t>
      </w:r>
      <w:proofErr w:type="gramEnd"/>
      <w:r w:rsidRPr="007F28FC">
        <w:t xml:space="preserve">n </w:t>
      </w:r>
      <w:proofErr w:type="spellStart"/>
      <w:r w:rsidRPr="007F28FC">
        <w:t>log</w:t>
      </w:r>
      <w:proofErr w:type="spellEnd"/>
      <w:r w:rsidRPr="007F28FC">
        <w:t xml:space="preserve"> n) — линейно-логарифмическое время</w:t>
      </w:r>
      <w:bookmarkEnd w:id="9"/>
    </w:p>
    <w:p w:rsidR="00493045" w:rsidRPr="007F28FC" w:rsidRDefault="00493045" w:rsidP="004930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28FC">
        <w:rPr>
          <w:rFonts w:ascii="Times New Roman" w:hAnsi="Times New Roman" w:cs="Times New Roman"/>
          <w:sz w:val="28"/>
          <w:szCs w:val="28"/>
        </w:rPr>
        <w:t xml:space="preserve">Главная особенность – объединяет черты линейной и логарифмической сложностей. В данном алгоритме также фигурирует подход «Разделяй и властвуй», как при логарифмической сложности, но массив сперва разбивается на </w:t>
      </w:r>
      <w:proofErr w:type="spellStart"/>
      <w:r w:rsidRPr="007F28FC">
        <w:rPr>
          <w:rFonts w:ascii="Times New Roman" w:hAnsi="Times New Roman" w:cs="Times New Roman"/>
          <w:sz w:val="28"/>
          <w:szCs w:val="28"/>
        </w:rPr>
        <w:t>подмассивы</w:t>
      </w:r>
      <w:proofErr w:type="spellEnd"/>
      <w:r w:rsidRPr="007F28FC">
        <w:rPr>
          <w:rFonts w:ascii="Times New Roman" w:hAnsi="Times New Roman" w:cs="Times New Roman"/>
          <w:sz w:val="28"/>
          <w:szCs w:val="28"/>
        </w:rPr>
        <w:t xml:space="preserve"> до тех пор, пока в каждом не будет по два элемента. Каждая пара сортируется, а далее отсортированные пары объединяются и продолжается сортировка полученного результата. Ярки пример алгоритма с такой сложностью – сортировка слиянием. Ее мы подробнее рассмотрим на уроке 7.</w:t>
      </w:r>
    </w:p>
    <w:bookmarkStart w:id="10" w:name="_Toc88752879"/>
    <w:p w:rsidR="00493045" w:rsidRPr="007F28FC" w:rsidRDefault="00493045" w:rsidP="00493045">
      <w:pPr>
        <w:pStyle w:val="21"/>
        <w:spacing w:line="360" w:lineRule="auto"/>
      </w:pPr>
      <w:r w:rsidRPr="00045023">
        <w:rPr>
          <w:noProof/>
          <w:color w:val="FF0000"/>
          <w:sz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F194844" wp14:editId="67F64CFD">
                <wp:simplePos x="0" y="0"/>
                <wp:positionH relativeFrom="margin">
                  <wp:posOffset>-460858</wp:posOffset>
                </wp:positionH>
                <wp:positionV relativeFrom="paragraph">
                  <wp:posOffset>-496646</wp:posOffset>
                </wp:positionV>
                <wp:extent cx="6660000" cy="9756000"/>
                <wp:effectExtent l="0" t="0" r="26670" b="17145"/>
                <wp:wrapNone/>
                <wp:docPr id="115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2EC0A" id="Прямоугольник 12" o:spid="_x0000_s1026" style="position:absolute;margin-left:-36.3pt;margin-top:-39.1pt;width:524.4pt;height:768.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7F28FC">
        <w:t>O(n^2) — квадратичное время</w:t>
      </w:r>
      <w:bookmarkEnd w:id="10"/>
    </w:p>
    <w:p w:rsidR="00493045" w:rsidRPr="007F28FC" w:rsidRDefault="00493045" w:rsidP="004930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28FC">
        <w:rPr>
          <w:rFonts w:ascii="Times New Roman" w:hAnsi="Times New Roman" w:cs="Times New Roman"/>
          <w:sz w:val="28"/>
          <w:szCs w:val="28"/>
        </w:rPr>
        <w:t xml:space="preserve">Главная особенность – время выполнения алгоритма зависит от квадрата размера входных данных. </w:t>
      </w:r>
    </w:p>
    <w:p w:rsidR="00493045" w:rsidRPr="007F28FC" w:rsidRDefault="00493045" w:rsidP="00493045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7.</w:t>
      </w: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</w:t>
      </w: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</w:rPr>
        <w:t>7</w:t>
      </w: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</w:t>
      </w:r>
      <w:proofErr w:type="spellStart"/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493045" w:rsidRPr="00C17568" w:rsidTr="00493045">
        <w:tc>
          <w:tcPr>
            <w:tcW w:w="9021" w:type="dxa"/>
          </w:tcPr>
          <w:p w:rsidR="00493045" w:rsidRPr="005C5D07" w:rsidRDefault="00493045" w:rsidP="00493045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lang w:val="en-US"/>
              </w:rPr>
            </w:pP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Сложность: O(n^2)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Название: квадратичная сложность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Квадратичное время представляет алгоритм,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производительность которого прямо пропорциональна квадрату размера входящих данных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Распространенный пример такого алгоритма — цикл, вложенный в другой цикл.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По мере увеличения вложенности растет и временная сложность (O(n^3), O(n^4) и т. д.).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obj_lst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 = [[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'one'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], [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2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'two'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], [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3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'three'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], [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4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'four'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]]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get_lst_func_1(</w:t>
            </w:r>
            <w:proofErr w:type="spellStart"/>
            <w:r w:rsidRPr="005C5D07">
              <w:rPr>
                <w:rFonts w:ascii="Courier New" w:hAnsi="Courier New" w:cs="Courier New"/>
                <w:color w:val="808080"/>
                <w:lang w:val="en-US"/>
              </w:rPr>
              <w:t>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for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el_lst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in </w:t>
            </w:r>
            <w:r w:rsidRPr="005C5D07">
              <w:rPr>
                <w:rFonts w:ascii="Courier New" w:hAnsi="Courier New" w:cs="Courier New"/>
                <w:color w:val="000080"/>
                <w:lang w:val="en-US"/>
              </w:rPr>
              <w:t>range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(n):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for </w:t>
            </w:r>
            <w:r w:rsidRPr="005C5D07">
              <w:rPr>
                <w:rFonts w:ascii="Courier New" w:hAnsi="Courier New" w:cs="Courier New"/>
                <w:color w:val="808080"/>
                <w:lang w:val="en-US"/>
              </w:rPr>
              <w:t xml:space="preserve">el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in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el_lst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for 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el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in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el_lst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        </w:t>
            </w:r>
            <w:r w:rsidRPr="005C5D0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(el)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get_lst_func_2(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for </w:t>
            </w:r>
            <w:proofErr w:type="spellStart"/>
            <w:r w:rsidRPr="005C5D07">
              <w:rPr>
                <w:rFonts w:ascii="Courier New" w:hAnsi="Courier New" w:cs="Courier New"/>
                <w:color w:val="808080"/>
                <w:lang w:val="en-US"/>
              </w:rPr>
              <w:t>el_lst</w:t>
            </w:r>
            <w:proofErr w:type="spellEnd"/>
            <w:r w:rsidRPr="005C5D07">
              <w:rPr>
                <w:rFonts w:ascii="Courier New" w:hAnsi="Courier New" w:cs="Courier New"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in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5C5D0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(el)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>get_lst_func_1(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obj_lst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>get_lst_func_2(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obj_lst</w:t>
            </w:r>
            <w:proofErr w:type="spellEnd"/>
            <w:r w:rsidRPr="005C5D07">
              <w:rPr>
                <w:rFonts w:ascii="Courier New" w:hAnsi="Courier New" w:cs="Courier New"/>
                <w:color w:val="000000"/>
                <w:lang w:val="en-US"/>
              </w:rPr>
              <w:t>)</w:t>
            </w:r>
          </w:p>
        </w:tc>
      </w:tr>
    </w:tbl>
    <w:p w:rsidR="00493045" w:rsidRPr="009504D0" w:rsidRDefault="00493045" w:rsidP="00493045">
      <w:pPr>
        <w:pStyle w:val="21"/>
        <w:rPr>
          <w:lang w:val="en-US"/>
        </w:rPr>
      </w:pPr>
    </w:p>
    <w:p w:rsidR="00493045" w:rsidRPr="007F28FC" w:rsidRDefault="00493045" w:rsidP="00493045">
      <w:pPr>
        <w:pStyle w:val="21"/>
        <w:spacing w:line="360" w:lineRule="auto"/>
      </w:pPr>
      <w:bookmarkStart w:id="11" w:name="_Toc88752880"/>
      <w:r w:rsidRPr="007F28FC">
        <w:t>O(2^n) — экспоненциальное время</w:t>
      </w:r>
      <w:bookmarkEnd w:id="11"/>
    </w:p>
    <w:p w:rsidR="00493045" w:rsidRPr="00493045" w:rsidRDefault="00493045" w:rsidP="004930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93045">
        <w:rPr>
          <w:rFonts w:ascii="Times New Roman" w:hAnsi="Times New Roman" w:cs="Times New Roman"/>
          <w:sz w:val="26"/>
          <w:szCs w:val="26"/>
        </w:rPr>
        <w:t>Главная особенность – удваивание вычислений при добавлении очередного нового элемента в массив. Такую сложность можно наблюдать в рекурсивных алгоритмах – в тех, когда один вызов ф</w:t>
      </w:r>
      <w:r w:rsidR="00DC5ABC">
        <w:rPr>
          <w:rFonts w:ascii="Times New Roman" w:hAnsi="Times New Roman" w:cs="Times New Roman"/>
          <w:sz w:val="26"/>
          <w:szCs w:val="26"/>
        </w:rPr>
        <w:t>унк</w:t>
      </w:r>
      <w:r w:rsidRPr="00493045">
        <w:rPr>
          <w:rFonts w:ascii="Times New Roman" w:hAnsi="Times New Roman" w:cs="Times New Roman"/>
          <w:sz w:val="26"/>
          <w:szCs w:val="26"/>
        </w:rPr>
        <w:t xml:space="preserve">ции порождает еще два вызова этой же </w:t>
      </w:r>
      <w:r w:rsidR="00DC5ABC" w:rsidRPr="00493045">
        <w:rPr>
          <w:rFonts w:ascii="Times New Roman" w:hAnsi="Times New Roman" w:cs="Times New Roman"/>
          <w:sz w:val="26"/>
          <w:szCs w:val="26"/>
        </w:rPr>
        <w:t>ф</w:t>
      </w:r>
      <w:r w:rsidR="00DC5ABC">
        <w:rPr>
          <w:rFonts w:ascii="Times New Roman" w:hAnsi="Times New Roman" w:cs="Times New Roman"/>
          <w:sz w:val="26"/>
          <w:szCs w:val="26"/>
        </w:rPr>
        <w:t>унк</w:t>
      </w:r>
      <w:r w:rsidR="00DC5ABC" w:rsidRPr="00493045">
        <w:rPr>
          <w:rFonts w:ascii="Times New Roman" w:hAnsi="Times New Roman" w:cs="Times New Roman"/>
          <w:sz w:val="26"/>
          <w:szCs w:val="26"/>
        </w:rPr>
        <w:t>ции</w:t>
      </w:r>
      <w:r w:rsidRPr="00493045">
        <w:rPr>
          <w:rFonts w:ascii="Times New Roman" w:hAnsi="Times New Roman" w:cs="Times New Roman"/>
          <w:sz w:val="26"/>
          <w:szCs w:val="26"/>
        </w:rPr>
        <w:t>. Яркий пример – вычисление чисел Фибоначчи.</w:t>
      </w:r>
    </w:p>
    <w:p w:rsidR="00493045" w:rsidRPr="00DC5ABC" w:rsidRDefault="00493045" w:rsidP="00493045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8.</w:t>
      </w:r>
      <w:r w:rsidRPr="00DC5AB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DC5ABC">
        <w:rPr>
          <w:rFonts w:ascii="Times New Roman" w:hAnsi="Times New Roman" w:cs="Times New Roman"/>
          <w:b/>
          <w:bCs/>
          <w:sz w:val="28"/>
          <w:szCs w:val="28"/>
          <w:u w:val="single"/>
        </w:rPr>
        <w:t>_</w:t>
      </w: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</w:rPr>
        <w:t>8</w:t>
      </w:r>
      <w:r w:rsidRPr="00DC5ABC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proofErr w:type="spellStart"/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493045" w:rsidRPr="0087720B" w:rsidTr="00493045">
        <w:tc>
          <w:tcPr>
            <w:tcW w:w="9021" w:type="dxa"/>
          </w:tcPr>
          <w:p w:rsidR="00493045" w:rsidRPr="005C5D07" w:rsidRDefault="00493045" w:rsidP="00493045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Сложность: O(2^n)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Название: экспоненциальная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Время работы такого алгоритма удваивается с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lastRenderedPageBreak/>
              <w:t>каждым очередным дополнением к набору данных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Кривая роста этой функции экспоненциальная: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сначала она очень пологая, а затем стремительно поднимается вверх.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Примером алгоритма с экспоненциальной сложностью может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послужить рекурсивный расчет чисел Фибоначчи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def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fibo_recur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number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):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if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number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 &lt;= 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00"/>
              </w:rPr>
              <w:t>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return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number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proofErr w:type="spellStart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return</w:t>
            </w:r>
            <w:proofErr w:type="spellEnd"/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fibo_recur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number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 - </w:t>
            </w:r>
            <w:r w:rsidRPr="005C5D07">
              <w:rPr>
                <w:rFonts w:ascii="Courier New" w:hAnsi="Courier New" w:cs="Courier New"/>
                <w:color w:val="0000FF"/>
              </w:rPr>
              <w:t>2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) + 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fibo_recur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number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 xml:space="preserve"> - 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00"/>
              </w:rPr>
              <w:t>)</w:t>
            </w:r>
            <w:r w:rsidRPr="005C5D07">
              <w:rPr>
                <w:rFonts w:ascii="Courier New" w:hAnsi="Courier New" w:cs="Courier New"/>
                <w:color w:val="000000"/>
              </w:rPr>
              <w:br/>
            </w:r>
            <w:r w:rsidRPr="005C5D07">
              <w:rPr>
                <w:rFonts w:ascii="Courier New" w:hAnsi="Courier New" w:cs="Courier New"/>
                <w:color w:val="000000"/>
              </w:rPr>
              <w:br/>
            </w:r>
            <w:r w:rsidRPr="005C5D07">
              <w:rPr>
                <w:rFonts w:ascii="Courier New" w:hAnsi="Courier New" w:cs="Courier New"/>
                <w:color w:val="000000"/>
              </w:rPr>
              <w:br/>
            </w:r>
            <w:proofErr w:type="spellStart"/>
            <w:r w:rsidRPr="005C5D07">
              <w:rPr>
                <w:rFonts w:ascii="Courier New" w:hAnsi="Courier New" w:cs="Courier New"/>
                <w:color w:val="000080"/>
              </w:rPr>
              <w:t>print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5C5D07">
              <w:rPr>
                <w:rFonts w:ascii="Courier New" w:hAnsi="Courier New" w:cs="Courier New"/>
                <w:color w:val="000000"/>
              </w:rPr>
              <w:t>fibo_recur</w:t>
            </w:r>
            <w:proofErr w:type="spellEnd"/>
            <w:r w:rsidRPr="005C5D07">
              <w:rPr>
                <w:rFonts w:ascii="Courier New" w:hAnsi="Courier New" w:cs="Courier New"/>
                <w:color w:val="000000"/>
              </w:rPr>
              <w:t>(</w:t>
            </w:r>
            <w:r w:rsidRPr="005C5D07">
              <w:rPr>
                <w:rFonts w:ascii="Courier New" w:hAnsi="Courier New" w:cs="Courier New"/>
                <w:color w:val="0000FF"/>
              </w:rPr>
              <w:t>6</w:t>
            </w:r>
            <w:r w:rsidRPr="005C5D07">
              <w:rPr>
                <w:rFonts w:ascii="Courier New" w:hAnsi="Courier New" w:cs="Courier New"/>
                <w:color w:val="000000"/>
              </w:rPr>
              <w:t>))</w:t>
            </w:r>
            <w:r w:rsidRPr="005C5D07">
              <w:rPr>
                <w:rFonts w:ascii="Courier New" w:hAnsi="Courier New" w:cs="Courier New"/>
                <w:color w:val="000000"/>
              </w:rPr>
              <w:br/>
            </w:r>
            <w:r w:rsidRPr="005C5D07">
              <w:rPr>
                <w:rFonts w:ascii="Courier New" w:hAnsi="Courier New" w:cs="Courier New"/>
                <w:color w:val="00000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 xml:space="preserve"># для </w:t>
            </w:r>
            <w:proofErr w:type="spellStart"/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number</w:t>
            </w:r>
            <w:proofErr w:type="spellEnd"/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 xml:space="preserve"> = 6 результат 8 - 0, 1, 1, 2, 3, 5, 8</w:t>
            </w:r>
          </w:p>
        </w:tc>
      </w:tr>
    </w:tbl>
    <w:p w:rsidR="00493045" w:rsidRDefault="00493045" w:rsidP="0088734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9EF037D" wp14:editId="4165BDDC">
                <wp:simplePos x="0" y="0"/>
                <wp:positionH relativeFrom="margin">
                  <wp:posOffset>-446405</wp:posOffset>
                </wp:positionH>
                <wp:positionV relativeFrom="paragraph">
                  <wp:posOffset>-3151479</wp:posOffset>
                </wp:positionV>
                <wp:extent cx="6660000" cy="9756000"/>
                <wp:effectExtent l="0" t="0" r="26670" b="17145"/>
                <wp:wrapNone/>
                <wp:docPr id="118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0AB5A" id="Прямоугольник 12" o:spid="_x0000_s1026" style="position:absolute;margin-left:-35.15pt;margin-top:-248.15pt;width:524.4pt;height:768.2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</w:p>
    <w:p w:rsidR="00493045" w:rsidRPr="007F28FC" w:rsidRDefault="00493045" w:rsidP="00493045">
      <w:pPr>
        <w:pStyle w:val="21"/>
        <w:spacing w:line="360" w:lineRule="auto"/>
      </w:pPr>
      <w:bookmarkStart w:id="12" w:name="_Toc88752881"/>
      <w:r w:rsidRPr="007F28FC">
        <w:t>O(n!) — факториальное время</w:t>
      </w:r>
      <w:bookmarkEnd w:id="12"/>
    </w:p>
    <w:p w:rsidR="00493045" w:rsidRPr="007F28FC" w:rsidRDefault="00493045" w:rsidP="004930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28FC">
        <w:rPr>
          <w:rFonts w:ascii="Times New Roman" w:hAnsi="Times New Roman" w:cs="Times New Roman"/>
          <w:sz w:val="28"/>
          <w:szCs w:val="28"/>
        </w:rPr>
        <w:t>Главная особенность – время выполнения алгоритма растет факториально от размера входных данных. Яркий пример – обычная рекурсия. Здесь даже при небольшом росте входных данных, время выполнения алгоритма растет очень существенно.</w:t>
      </w:r>
    </w:p>
    <w:p w:rsidR="00493045" w:rsidRPr="007F28FC" w:rsidRDefault="00493045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9.</w:t>
      </w: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</w:t>
      </w: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</w:rPr>
        <w:t>9</w:t>
      </w: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</w:t>
      </w:r>
      <w:proofErr w:type="spellStart"/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493045" w:rsidRPr="00C17568" w:rsidTr="00B227D1">
        <w:tc>
          <w:tcPr>
            <w:tcW w:w="9021" w:type="dxa"/>
          </w:tcPr>
          <w:p w:rsidR="00493045" w:rsidRPr="009F3247" w:rsidRDefault="00493045" w:rsidP="00493045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lang w:val="en-US"/>
              </w:rPr>
            </w:pP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"""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Сложность: O(n!) (основанием здесь можно пренебречь)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Название: факториальное время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Яркий пример: Задача коммивояжера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Это факториальная временная сложность.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Каждое действие требует вычисления всех перестановок в коллекции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и итоговое время выполнения действия вычисляется как факториал исходной коллекции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Это очень большое расчетное время и неоптимальный алгоритм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Рассмотрим пример, в котором выводятся все возможные комбинации элементов списка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В основе алгоритма выбор на каждом этапе пары элементов,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чтобы выполнить каждую замену этих элементов только один раз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Итоговое время будет расти факториальным образом,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в зависимости от размера входных данных, поэтому мы можем сказать,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что алгоритм имеет факторную сложность времени O(n!).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"""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func_calc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, n):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n ==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lastRenderedPageBreak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return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br/>
              <w:t xml:space="preserve">    for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i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in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range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(n):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func_calc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n -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n %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 xml:space="preserve">2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==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0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[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i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],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[n -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] =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[n -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],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[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i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else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[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0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],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[n -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] =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[n -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],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[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0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= [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2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3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func_calc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proofErr w:type="spellStart"/>
            <w:r w:rsidRPr="009F3247">
              <w:rPr>
                <w:rFonts w:ascii="Courier New" w:hAnsi="Courier New" w:cs="Courier New"/>
                <w:color w:val="000080"/>
                <w:lang w:val="en-US"/>
              </w:rPr>
              <w:t>len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lst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))</w:t>
            </w:r>
          </w:p>
        </w:tc>
      </w:tr>
    </w:tbl>
    <w:p w:rsidR="004E7940" w:rsidRPr="009504D0" w:rsidRDefault="004E7940" w:rsidP="0088734E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1719BFD" wp14:editId="0E7A1A05">
                <wp:simplePos x="0" y="0"/>
                <wp:positionH relativeFrom="margin">
                  <wp:align>center</wp:align>
                </wp:positionH>
                <wp:positionV relativeFrom="paragraph">
                  <wp:posOffset>-2227504</wp:posOffset>
                </wp:positionV>
                <wp:extent cx="6660000" cy="9756000"/>
                <wp:effectExtent l="0" t="0" r="26670" b="17145"/>
                <wp:wrapNone/>
                <wp:docPr id="117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6588A" id="Прямоугольник 12" o:spid="_x0000_s1026" style="position:absolute;margin-left:0;margin-top:-175.4pt;width:524.4pt;height:768.2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</w:p>
    <w:p w:rsidR="00493045" w:rsidRPr="00DC5ABC" w:rsidRDefault="00DC5ABC" w:rsidP="00DC5ABC">
      <w:pPr>
        <w:pStyle w:val="1"/>
      </w:pPr>
      <w:bookmarkStart w:id="13" w:name="_Toc88752882"/>
      <w:r w:rsidRPr="00DC5ABC">
        <w:t>ФУНДАМЕНТАЛЬНЫЕ АЛГОРИТМИЧЕСКИЕ СТРУКТУРЫ ДАННЫХ</w:t>
      </w:r>
      <w:bookmarkEnd w:id="13"/>
      <w:r w:rsidRPr="00DC5ABC">
        <w:t xml:space="preserve"> </w:t>
      </w:r>
    </w:p>
    <w:p w:rsidR="002D27D1" w:rsidRDefault="002D27D1" w:rsidP="002D27D1">
      <w:pPr>
        <w:rPr>
          <w:lang w:eastAsia="ru-RU"/>
        </w:rPr>
      </w:pPr>
    </w:p>
    <w:p w:rsidR="002D27D1" w:rsidRPr="002D27D1" w:rsidRDefault="002D27D1" w:rsidP="002D27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D27D1">
        <w:rPr>
          <w:rFonts w:ascii="Times New Roman" w:hAnsi="Times New Roman" w:cs="Times New Roman"/>
          <w:sz w:val="26"/>
          <w:szCs w:val="26"/>
        </w:rPr>
        <w:t xml:space="preserve">Это именно фундаментальные структуры данных, некоторые сложные системы, а не встроенные функции или классы. Структуры данных – это не списки, кортежи, словари и </w:t>
      </w:r>
      <w:proofErr w:type="spellStart"/>
      <w:r w:rsidRPr="002D27D1">
        <w:rPr>
          <w:rFonts w:ascii="Times New Roman" w:hAnsi="Times New Roman" w:cs="Times New Roman"/>
          <w:sz w:val="26"/>
          <w:szCs w:val="26"/>
        </w:rPr>
        <w:t>т.д</w:t>
      </w:r>
      <w:proofErr w:type="spellEnd"/>
      <w:r w:rsidRPr="002D27D1">
        <w:rPr>
          <w:rFonts w:ascii="Times New Roman" w:hAnsi="Times New Roman" w:cs="Times New Roman"/>
          <w:sz w:val="26"/>
          <w:szCs w:val="26"/>
        </w:rPr>
        <w:t>, но они могут создаваться на основе списков, словарей и т.д.</w:t>
      </w:r>
    </w:p>
    <w:p w:rsidR="002D27D1" w:rsidRPr="008960A3" w:rsidRDefault="002D27D1" w:rsidP="002D27D1">
      <w:pPr>
        <w:pStyle w:val="21"/>
        <w:spacing w:line="360" w:lineRule="auto"/>
      </w:pPr>
      <w:bookmarkStart w:id="14" w:name="_Toc88752883"/>
      <w:r w:rsidRPr="008960A3">
        <w:t>Стек</w:t>
      </w:r>
      <w:r>
        <w:t xml:space="preserve"> данных</w:t>
      </w:r>
      <w:bookmarkEnd w:id="14"/>
    </w:p>
    <w:p w:rsidR="002D27D1" w:rsidRPr="002D27D1" w:rsidRDefault="002D27D1" w:rsidP="002D27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D27D1">
        <w:rPr>
          <w:rFonts w:ascii="Times New Roman" w:hAnsi="Times New Roman" w:cs="Times New Roman"/>
          <w:sz w:val="26"/>
          <w:szCs w:val="26"/>
        </w:rPr>
        <w:t xml:space="preserve">Под стеком понимается упорядоченная структура элементов. Вставка и удаление элементов строится по принципу </w:t>
      </w:r>
      <w:r w:rsidRPr="00DC5ABC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LIFO</w:t>
      </w:r>
      <w:r w:rsidRPr="002D27D1">
        <w:rPr>
          <w:rFonts w:ascii="Times New Roman" w:hAnsi="Times New Roman" w:cs="Times New Roman"/>
          <w:sz w:val="26"/>
          <w:szCs w:val="26"/>
        </w:rPr>
        <w:t xml:space="preserve"> </w:t>
      </w:r>
      <w:r w:rsidRPr="002D27D1">
        <w:rPr>
          <w:rFonts w:ascii="Times New Roman" w:eastAsia="Times New Roman" w:hAnsi="Times New Roman" w:cs="Times New Roman"/>
          <w:sz w:val="26"/>
          <w:szCs w:val="26"/>
          <w:lang w:eastAsia="ru-RU"/>
        </w:rPr>
        <w:t>–</w:t>
      </w:r>
      <w:r w:rsidRPr="002D27D1">
        <w:rPr>
          <w:rFonts w:ascii="Times New Roman" w:hAnsi="Times New Roman" w:cs="Times New Roman"/>
          <w:sz w:val="26"/>
          <w:szCs w:val="26"/>
        </w:rPr>
        <w:t xml:space="preserve"> </w:t>
      </w:r>
      <w:r w:rsidRPr="002D27D1">
        <w:rPr>
          <w:rFonts w:ascii="Times New Roman" w:eastAsia="Times New Roman" w:hAnsi="Times New Roman" w:cs="Times New Roman"/>
          <w:sz w:val="26"/>
          <w:szCs w:val="26"/>
          <w:lang w:eastAsia="ru-RU"/>
        </w:rPr>
        <w:t>«последним пришёл - первым вышел»</w:t>
      </w:r>
      <w:r w:rsidRPr="002D27D1">
        <w:rPr>
          <w:rFonts w:ascii="Times New Roman" w:hAnsi="Times New Roman" w:cs="Times New Roman"/>
          <w:sz w:val="26"/>
          <w:szCs w:val="26"/>
        </w:rPr>
        <w:t>. Таким образом, более новые элементы находятся ближе к вершине стек, старые – к основанию. Примеры стеков из жизни – стопка книг, тарелок и т.д.</w:t>
      </w:r>
    </w:p>
    <w:p w:rsidR="002D27D1" w:rsidRPr="002D27D1" w:rsidRDefault="002D27D1" w:rsidP="002D27D1">
      <w:pPr>
        <w:spacing w:line="360" w:lineRule="auto"/>
        <w:jc w:val="center"/>
        <w:rPr>
          <w:rFonts w:ascii="Times New Roman" w:hAnsi="Times New Roman" w:cs="Times New Roman"/>
          <w:color w:val="FF0000"/>
          <w:sz w:val="26"/>
          <w:szCs w:val="26"/>
        </w:rPr>
      </w:pPr>
      <w:r w:rsidRPr="002D27D1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inline distT="0" distB="0" distL="0" distR="0" wp14:anchorId="5EBB2427" wp14:editId="4C66D37E">
            <wp:extent cx="2886478" cy="150516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D1" w:rsidRPr="002D27D1" w:rsidRDefault="002D27D1" w:rsidP="002D27D1">
      <w:pPr>
        <w:spacing w:line="360" w:lineRule="auto"/>
        <w:jc w:val="center"/>
        <w:rPr>
          <w:rFonts w:ascii="Times New Roman" w:hAnsi="Times New Roman" w:cs="Times New Roman"/>
          <w:color w:val="FF0000"/>
          <w:sz w:val="26"/>
          <w:szCs w:val="26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766FF51" wp14:editId="055DA630">
                <wp:simplePos x="0" y="0"/>
                <wp:positionH relativeFrom="margin">
                  <wp:align>center</wp:align>
                </wp:positionH>
                <wp:positionV relativeFrom="paragraph">
                  <wp:posOffset>-544652</wp:posOffset>
                </wp:positionV>
                <wp:extent cx="6660000" cy="9756000"/>
                <wp:effectExtent l="0" t="0" r="26670" b="17145"/>
                <wp:wrapNone/>
                <wp:docPr id="120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CAC51" id="Прямоугольник 12" o:spid="_x0000_s1026" style="position:absolute;margin-left:0;margin-top:-42.9pt;width:524.4pt;height:768.2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Pr="002D27D1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inline distT="0" distB="0" distL="0" distR="0" wp14:anchorId="794ADEF1" wp14:editId="4857BC09">
            <wp:extent cx="4648849" cy="19814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D1" w:rsidRPr="002D27D1" w:rsidRDefault="002D27D1" w:rsidP="002D27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D27D1">
        <w:rPr>
          <w:rFonts w:ascii="Times New Roman" w:hAnsi="Times New Roman" w:cs="Times New Roman"/>
          <w:sz w:val="26"/>
          <w:szCs w:val="26"/>
        </w:rPr>
        <w:t xml:space="preserve">Со стеками мы сталкиваемся ежедневно. Например, в каждом веб-браузере существует кнопка «Назад». Когда мы перемещаемся от одной страницы к другой, </w:t>
      </w:r>
      <w:r w:rsidRPr="002D27D1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2D27D1">
        <w:rPr>
          <w:rFonts w:ascii="Times New Roman" w:hAnsi="Times New Roman" w:cs="Times New Roman"/>
          <w:sz w:val="26"/>
          <w:szCs w:val="26"/>
        </w:rPr>
        <w:t>-ы этих страниц помещаются в стек. Таким образом, текущая страница, занимает вершину, а самая первая из просмотренных – занимает основание. При нажатии кнопки «Назад» мы будем перемещаться по страницам в обратном направлении.</w:t>
      </w:r>
    </w:p>
    <w:p w:rsidR="002D27D1" w:rsidRPr="002D27D1" w:rsidRDefault="002D27D1" w:rsidP="002D27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D27D1">
        <w:rPr>
          <w:rFonts w:ascii="Times New Roman" w:hAnsi="Times New Roman" w:cs="Times New Roman"/>
          <w:sz w:val="26"/>
          <w:szCs w:val="26"/>
        </w:rPr>
        <w:t>В программировании мы также очень часто имеем дело со стеками (рекурсия) или даже создаем их сами. Правда в случае с рекурсией мы говорим не о стеке данных. А о стеке вызовов.</w:t>
      </w:r>
    </w:p>
    <w:p w:rsidR="002D27D1" w:rsidRPr="002D27D1" w:rsidRDefault="002D27D1" w:rsidP="002D27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D27D1">
        <w:rPr>
          <w:rFonts w:ascii="Times New Roman" w:hAnsi="Times New Roman" w:cs="Times New Roman"/>
          <w:sz w:val="26"/>
          <w:szCs w:val="26"/>
        </w:rPr>
        <w:t xml:space="preserve">Мы не создаем его сами, вручную, он уже заложен в библиотеку </w:t>
      </w:r>
      <w:r w:rsidRPr="002D27D1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2D27D1">
        <w:rPr>
          <w:rFonts w:ascii="Times New Roman" w:hAnsi="Times New Roman" w:cs="Times New Roman"/>
          <w:sz w:val="26"/>
          <w:szCs w:val="26"/>
        </w:rPr>
        <w:t>. Подробнее о стеке вызовов мы поговорим на уроке 2.</w:t>
      </w:r>
    </w:p>
    <w:p w:rsidR="002D27D1" w:rsidRPr="002D27D1" w:rsidRDefault="002D27D1" w:rsidP="002D27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D27D1">
        <w:rPr>
          <w:rFonts w:ascii="Times New Roman" w:hAnsi="Times New Roman" w:cs="Times New Roman"/>
          <w:sz w:val="26"/>
          <w:szCs w:val="26"/>
        </w:rPr>
        <w:t>Сейчас же мы говорим о стеке данных, но это не встроенный класс. Как же тогда его создать, сымитировать? А как мы описываем собственные сущности? С помощью ООП.</w:t>
      </w:r>
    </w:p>
    <w:p w:rsidR="002D27D1" w:rsidRDefault="002D27D1" w:rsidP="002D27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D27D1">
        <w:rPr>
          <w:rFonts w:ascii="Times New Roman" w:hAnsi="Times New Roman" w:cs="Times New Roman"/>
          <w:sz w:val="26"/>
          <w:szCs w:val="26"/>
        </w:rPr>
        <w:t xml:space="preserve">Реализуем стек в виде класса. Стековые операции будут воплощены в его методах. Для реализации хранения элементов стека воспользуемся мощью примитивных коллекций, реализованных в </w:t>
      </w:r>
      <w:r w:rsidRPr="002D27D1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2D27D1">
        <w:rPr>
          <w:rFonts w:ascii="Times New Roman" w:hAnsi="Times New Roman" w:cs="Times New Roman"/>
          <w:sz w:val="26"/>
          <w:szCs w:val="26"/>
        </w:rPr>
        <w:t xml:space="preserve">. Будем использовать список. Но нужно определиться, какой из его концов будет являться вершиной стека, а какой – базой. После принятия решения можно приступать к реализации, опираясь на всем знакомые методы списков, в частности, </w:t>
      </w:r>
      <w:r w:rsidRPr="002D27D1">
        <w:rPr>
          <w:rFonts w:ascii="Times New Roman" w:hAnsi="Times New Roman" w:cs="Times New Roman"/>
          <w:sz w:val="26"/>
          <w:szCs w:val="26"/>
          <w:lang w:val="en-US"/>
        </w:rPr>
        <w:t>append</w:t>
      </w:r>
      <w:r w:rsidRPr="002D27D1">
        <w:rPr>
          <w:rFonts w:ascii="Times New Roman" w:hAnsi="Times New Roman" w:cs="Times New Roman"/>
          <w:sz w:val="26"/>
          <w:szCs w:val="26"/>
        </w:rPr>
        <w:t xml:space="preserve"> и </w:t>
      </w:r>
      <w:r w:rsidRPr="002D27D1">
        <w:rPr>
          <w:rFonts w:ascii="Times New Roman" w:hAnsi="Times New Roman" w:cs="Times New Roman"/>
          <w:sz w:val="26"/>
          <w:szCs w:val="26"/>
          <w:lang w:val="en-US"/>
        </w:rPr>
        <w:t>pop</w:t>
      </w:r>
      <w:r w:rsidRPr="002D27D1">
        <w:rPr>
          <w:rFonts w:ascii="Times New Roman" w:hAnsi="Times New Roman" w:cs="Times New Roman"/>
          <w:sz w:val="26"/>
          <w:szCs w:val="26"/>
        </w:rPr>
        <w:t>.</w:t>
      </w:r>
    </w:p>
    <w:p w:rsidR="002D27D1" w:rsidRDefault="002D27D1" w:rsidP="002D27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444F98" w:rsidRPr="00CB3492" w:rsidRDefault="00444F98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31BC684" wp14:editId="0B9BBC4E">
                <wp:simplePos x="0" y="0"/>
                <wp:positionH relativeFrom="margin">
                  <wp:align>center</wp:align>
                </wp:positionH>
                <wp:positionV relativeFrom="paragraph">
                  <wp:posOffset>-510387</wp:posOffset>
                </wp:positionV>
                <wp:extent cx="6660000" cy="9756000"/>
                <wp:effectExtent l="0" t="0" r="26670" b="17145"/>
                <wp:wrapNone/>
                <wp:docPr id="123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2C140" id="Прямоугольник 12" o:spid="_x0000_s1026" style="position:absolute;margin-left:0;margin-top:-40.2pt;width:524.4pt;height:768.2pt;z-index:251714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CB349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</w:t>
      </w:r>
      <w:r w:rsidRPr="00CB349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  <w:r w:rsidRPr="00CB3492">
        <w:rPr>
          <w:rFonts w:ascii="Times New Roman" w:hAnsi="Times New Roman" w:cs="Times New Roman"/>
          <w:b/>
          <w:bCs/>
          <w:sz w:val="28"/>
          <w:szCs w:val="28"/>
          <w:u w:val="single"/>
        </w:rPr>
        <w:t>0.</w:t>
      </w:r>
      <w:r w:rsidRPr="00CB349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task_1</w:t>
      </w:r>
      <w:r w:rsidRPr="00CB3492">
        <w:rPr>
          <w:rFonts w:ascii="Times New Roman" w:hAnsi="Times New Roman" w:cs="Times New Roman"/>
          <w:b/>
          <w:bCs/>
          <w:sz w:val="28"/>
          <w:szCs w:val="28"/>
          <w:u w:val="single"/>
        </w:rPr>
        <w:t>0</w:t>
      </w:r>
      <w:r w:rsidRPr="00CB349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</w:t>
      </w:r>
      <w:proofErr w:type="spellStart"/>
      <w:r w:rsidRPr="00CB349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444F98" w:rsidRPr="00C17568" w:rsidTr="00444F98">
        <w:tc>
          <w:tcPr>
            <w:tcW w:w="9021" w:type="dxa"/>
          </w:tcPr>
          <w:p w:rsidR="00444F98" w:rsidRPr="009F3247" w:rsidRDefault="00444F98" w:rsidP="00444F98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lang w:val="en-US"/>
              </w:rPr>
            </w:pP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"""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Пример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создания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через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ООП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"""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class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StackClass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color w:val="B200B2"/>
                <w:lang w:val="en-US"/>
              </w:rPr>
              <w:t>__</w:t>
            </w:r>
            <w:proofErr w:type="spellStart"/>
            <w:r w:rsidRPr="009F3247">
              <w:rPr>
                <w:rFonts w:ascii="Courier New" w:hAnsi="Courier New" w:cs="Courier New"/>
                <w:color w:val="B200B2"/>
                <w:lang w:val="en-US"/>
              </w:rPr>
              <w:t>init</w:t>
            </w:r>
            <w:proofErr w:type="spellEnd"/>
            <w:r w:rsidRPr="009F3247">
              <w:rPr>
                <w:rFonts w:ascii="Courier New" w:hAnsi="Courier New" w:cs="Courier New"/>
                <w:color w:val="B200B2"/>
                <w:lang w:val="en-US"/>
              </w:rPr>
              <w:t>__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= []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is_empty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proofErr w:type="spellStart"/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== []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push_in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, el):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"""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Предполагаем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,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что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верхний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элемент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находится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конце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списка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"""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    </w:t>
            </w:r>
            <w:proofErr w:type="spellStart"/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.elems.append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(el)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pop_out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proofErr w:type="spellStart"/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.elems.pop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get_val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proofErr w:type="spellStart"/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[</w:t>
            </w:r>
            <w:proofErr w:type="spellStart"/>
            <w:r w:rsidRPr="009F3247">
              <w:rPr>
                <w:rFonts w:ascii="Courier New" w:hAnsi="Courier New" w:cs="Courier New"/>
                <w:color w:val="000080"/>
                <w:lang w:val="en-US"/>
              </w:rPr>
              <w:t>len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) -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stack_size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proofErr w:type="spellStart"/>
            <w:r w:rsidRPr="009F3247">
              <w:rPr>
                <w:rFonts w:ascii="Courier New" w:hAnsi="Courier New" w:cs="Courier New"/>
                <w:color w:val="000080"/>
                <w:lang w:val="en-US"/>
              </w:rPr>
              <w:t>len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__name__ ==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'__main__'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SC_OBJ =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StackClass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SC_OBJ.is_empty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# -&gt;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пустой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наполняем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SC_OBJ.push_in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10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SC_OBJ.push_in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'code'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SC_OBJ.push_in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False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SC_OBJ.push_in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5.5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получаем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значение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первого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элемента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вершины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,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но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не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удаляем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сам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элемент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из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SC_OBJ.get_val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5.5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узнаем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размер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SC_OBJ.stack_size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4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SC_OBJ.is_empty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# -&gt;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уже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непустой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кладем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еще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один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элемент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SC_OBJ.push_in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4.4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убираем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элемент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вершины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и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возвращаем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его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значение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SC_OBJ.pop_out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4.4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снова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убираем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элемент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вершины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и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возвращаем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его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значение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SC_OBJ.pop_out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5.5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вновь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узнаем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размер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SC_OBJ.stack_size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3</w:t>
            </w:r>
          </w:p>
        </w:tc>
      </w:tr>
    </w:tbl>
    <w:bookmarkStart w:id="15" w:name="_Toc88752884"/>
    <w:p w:rsidR="00444F98" w:rsidRPr="00444F98" w:rsidRDefault="00444F98" w:rsidP="00444F98">
      <w:pPr>
        <w:pStyle w:val="21"/>
        <w:spacing w:line="360" w:lineRule="auto"/>
      </w:pPr>
      <w:r w:rsidRPr="00444F98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37CBA63" wp14:editId="6307197E">
                <wp:simplePos x="0" y="0"/>
                <wp:positionH relativeFrom="margin">
                  <wp:align>center</wp:align>
                </wp:positionH>
                <wp:positionV relativeFrom="paragraph">
                  <wp:posOffset>-501955</wp:posOffset>
                </wp:positionV>
                <wp:extent cx="6660000" cy="9756000"/>
                <wp:effectExtent l="0" t="0" r="26670" b="17145"/>
                <wp:wrapNone/>
                <wp:docPr id="124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CFA31" id="Прямоугольник 12" o:spid="_x0000_s1026" style="position:absolute;margin-left:0;margin-top:-39.5pt;width:524.4pt;height:768.2pt;z-index:251716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9504D0">
        <w:t>П</w:t>
      </w:r>
      <w:r w:rsidRPr="00444F98">
        <w:t>рименение стека</w:t>
      </w:r>
      <w:bookmarkEnd w:id="15"/>
    </w:p>
    <w:p w:rsidR="00444F98" w:rsidRPr="00444F98" w:rsidRDefault="00444F98" w:rsidP="00444F9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44F98">
        <w:rPr>
          <w:rFonts w:ascii="Times New Roman" w:hAnsi="Times New Roman" w:cs="Times New Roman"/>
          <w:sz w:val="26"/>
          <w:szCs w:val="26"/>
        </w:rPr>
        <w:t xml:space="preserve">Стек данных (именно о нем мы говорим в этом уроке) может применяться при реализации алгоритмов в различных предметных областях, там, где необходимы возможности стека, например, при реализации алгоритмов </w:t>
      </w:r>
      <w:proofErr w:type="spellStart"/>
      <w:r w:rsidRPr="00444F98">
        <w:rPr>
          <w:rFonts w:ascii="Times New Roman" w:hAnsi="Times New Roman" w:cs="Times New Roman"/>
          <w:sz w:val="26"/>
          <w:szCs w:val="26"/>
        </w:rPr>
        <w:t>парсинга</w:t>
      </w:r>
      <w:proofErr w:type="spellEnd"/>
      <w:r w:rsidRPr="00444F98">
        <w:rPr>
          <w:rFonts w:ascii="Times New Roman" w:hAnsi="Times New Roman" w:cs="Times New Roman"/>
          <w:sz w:val="26"/>
          <w:szCs w:val="26"/>
        </w:rPr>
        <w:t>, обхода сложных структур, деревьев, графов и т.д.</w:t>
      </w:r>
    </w:p>
    <w:p w:rsidR="00444F98" w:rsidRPr="00444F98" w:rsidRDefault="00444F98" w:rsidP="00444F9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44F98">
        <w:rPr>
          <w:rFonts w:ascii="Times New Roman" w:hAnsi="Times New Roman" w:cs="Times New Roman"/>
          <w:sz w:val="26"/>
          <w:szCs w:val="26"/>
        </w:rPr>
        <w:t>Рассмотрим один учебный пример использования стека, в котором мы реализуем конвертацию числа из десятичного формата в двоичный. Применим алгоритм «Разделяй на два», в котором стек позволяет запомнить цифры двоичного результата.</w:t>
      </w:r>
    </w:p>
    <w:p w:rsidR="00444F98" w:rsidRPr="00444F98" w:rsidRDefault="00444F98" w:rsidP="00444F9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7720B">
        <w:rPr>
          <w:noProof/>
          <w:color w:val="FF0000"/>
          <w:lang w:eastAsia="ru-RU"/>
        </w:rPr>
        <w:drawing>
          <wp:anchor distT="0" distB="0" distL="114300" distR="114300" simplePos="0" relativeHeight="251717632" behindDoc="1" locked="0" layoutInCell="1" allowOverlap="1" wp14:anchorId="596CAAE9" wp14:editId="38E59BB0">
            <wp:simplePos x="0" y="0"/>
            <wp:positionH relativeFrom="margin">
              <wp:align>center</wp:align>
            </wp:positionH>
            <wp:positionV relativeFrom="paragraph">
              <wp:posOffset>1196949</wp:posOffset>
            </wp:positionV>
            <wp:extent cx="5222875" cy="2302510"/>
            <wp:effectExtent l="0" t="0" r="0" b="2540"/>
            <wp:wrapTight wrapText="bothSides">
              <wp:wrapPolygon edited="0">
                <wp:start x="0" y="0"/>
                <wp:lineTo x="0" y="21445"/>
                <wp:lineTo x="21508" y="21445"/>
                <wp:lineTo x="21508" y="0"/>
                <wp:lineTo x="0" y="0"/>
              </wp:wrapPolygon>
            </wp:wrapTight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4F98">
        <w:rPr>
          <w:rFonts w:ascii="Times New Roman" w:hAnsi="Times New Roman" w:cs="Times New Roman"/>
          <w:sz w:val="26"/>
          <w:szCs w:val="26"/>
        </w:rPr>
        <w:t>Мы простыми итерациями шаг за шагом разбиваем число в десятичном формате на два, далее получаем и записываем остаток в стек. У четного числа будет ноль в остатке и соответствующая цифра на первом месте. У нечетного числа в остатке наоборот будет единица и эта же цифра на первом месте.</w:t>
      </w:r>
    </w:p>
    <w:p w:rsidR="00444F98" w:rsidRPr="00C5790C" w:rsidRDefault="00444F98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C5790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</w:t>
      </w:r>
      <w:r w:rsidRPr="00C5790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  <w:r w:rsidRPr="00C5790C">
        <w:rPr>
          <w:rFonts w:ascii="Times New Roman" w:hAnsi="Times New Roman" w:cs="Times New Roman"/>
          <w:b/>
          <w:bCs/>
          <w:sz w:val="28"/>
          <w:szCs w:val="28"/>
          <w:u w:val="single"/>
        </w:rPr>
        <w:t>1.</w:t>
      </w:r>
      <w:r w:rsidRPr="00C5790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task_1</w:t>
      </w:r>
      <w:r w:rsidRPr="00C5790C"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Pr="00C5790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</w:t>
      </w:r>
      <w:proofErr w:type="spellStart"/>
      <w:r w:rsidRPr="00C5790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444F98" w:rsidRPr="00C17568" w:rsidTr="002D040B">
        <w:tc>
          <w:tcPr>
            <w:tcW w:w="9021" w:type="dxa"/>
          </w:tcPr>
          <w:p w:rsidR="00444F98" w:rsidRPr="009F3247" w:rsidRDefault="00444F98" w:rsidP="002D040B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lang w:val="en-US"/>
              </w:rPr>
            </w:pP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from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task_10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import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StackClass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divide_by_two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dec_number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=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StackClass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while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dec_number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&gt;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0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res =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dec_number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%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2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br/>
              <w:t xml:space="preserve">    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sc_obj.push_in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(res)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dec_number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=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dec_number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//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2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bin_string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=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""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while not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sc_obj.is_empty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bin_string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=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bin_string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+ </w:t>
            </w:r>
            <w:proofErr w:type="spellStart"/>
            <w:r w:rsidRPr="009F3247">
              <w:rPr>
                <w:rFonts w:ascii="Courier New" w:hAnsi="Courier New" w:cs="Courier New"/>
                <w:color w:val="000080"/>
                <w:lang w:val="en-US"/>
              </w:rPr>
              <w:t>str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sc_obj.pop_out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())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lastRenderedPageBreak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bin_string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divide_by_two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233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))</w:t>
            </w:r>
          </w:p>
        </w:tc>
      </w:tr>
    </w:tbl>
    <w:p w:rsidR="002D27D1" w:rsidRPr="00444F98" w:rsidRDefault="002D27D1" w:rsidP="002D27D1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04084CF" wp14:editId="6633BA29">
                <wp:simplePos x="0" y="0"/>
                <wp:positionH relativeFrom="margin">
                  <wp:align>center</wp:align>
                </wp:positionH>
                <wp:positionV relativeFrom="paragraph">
                  <wp:posOffset>-1279856</wp:posOffset>
                </wp:positionV>
                <wp:extent cx="6660000" cy="9756000"/>
                <wp:effectExtent l="0" t="0" r="26670" b="17145"/>
                <wp:wrapNone/>
                <wp:docPr id="121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02FFD" id="Прямоугольник 12" o:spid="_x0000_s1026" style="position:absolute;margin-left:0;margin-top:-100.8pt;width:524.4pt;height:768.2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</w:p>
    <w:p w:rsidR="00511BE4" w:rsidRPr="00606C20" w:rsidRDefault="00511BE4" w:rsidP="00511BE4">
      <w:pPr>
        <w:pStyle w:val="21"/>
        <w:spacing w:line="360" w:lineRule="auto"/>
      </w:pPr>
      <w:bookmarkStart w:id="16" w:name="_Toc88752885"/>
      <w:r w:rsidRPr="00606C20">
        <w:t>Очередь</w:t>
      </w:r>
      <w:bookmarkEnd w:id="16"/>
    </w:p>
    <w:p w:rsidR="00511BE4" w:rsidRPr="00511BE4" w:rsidRDefault="00511BE4" w:rsidP="00511BE4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11BE4">
        <w:rPr>
          <w:rFonts w:ascii="Times New Roman" w:hAnsi="Times New Roman" w:cs="Times New Roman"/>
          <w:sz w:val="26"/>
          <w:szCs w:val="26"/>
        </w:rPr>
        <w:t xml:space="preserve">Под очередью понимается коллекция элементов, напоминающая конвейерную линию. Элементы добавляются в начало коллекции, а удаляются с конца. Это так называемый принцип </w:t>
      </w:r>
      <w:r w:rsidRPr="00DC5ABC">
        <w:rPr>
          <w:rFonts w:ascii="Times New Roman" w:eastAsia="Times New Roman" w:hAnsi="Times New Roman" w:cs="Times New Roman"/>
          <w:b/>
          <w:bCs/>
          <w:color w:val="0070C0"/>
          <w:sz w:val="26"/>
          <w:szCs w:val="26"/>
          <w:lang w:eastAsia="ru-RU"/>
        </w:rPr>
        <w:t>FIFO</w:t>
      </w:r>
      <w:r w:rsidRPr="00511BE4">
        <w:rPr>
          <w:rFonts w:ascii="Times New Roman" w:eastAsia="Times New Roman" w:hAnsi="Times New Roman" w:cs="Times New Roman"/>
          <w:bCs/>
          <w:sz w:val="26"/>
          <w:szCs w:val="26"/>
          <w:lang w:eastAsia="ru-RU"/>
        </w:rPr>
        <w:t>, (</w:t>
      </w:r>
      <w:proofErr w:type="spellStart"/>
      <w:r w:rsidRPr="00511BE4">
        <w:rPr>
          <w:rFonts w:ascii="Times New Roman" w:eastAsia="Times New Roman" w:hAnsi="Times New Roman" w:cs="Times New Roman"/>
          <w:bCs/>
          <w:sz w:val="26"/>
          <w:szCs w:val="26"/>
          <w:lang w:eastAsia="ru-RU"/>
        </w:rPr>
        <w:t>first-in</w:t>
      </w:r>
      <w:proofErr w:type="spellEnd"/>
      <w:r w:rsidRPr="00511BE4">
        <w:rPr>
          <w:rFonts w:ascii="Times New Roman" w:eastAsia="Times New Roman" w:hAnsi="Times New Roman" w:cs="Times New Roman"/>
          <w:bCs/>
          <w:sz w:val="26"/>
          <w:szCs w:val="26"/>
          <w:lang w:eastAsia="ru-RU"/>
        </w:rPr>
        <w:t xml:space="preserve"> </w:t>
      </w:r>
      <w:proofErr w:type="spellStart"/>
      <w:r w:rsidRPr="00511BE4">
        <w:rPr>
          <w:rFonts w:ascii="Times New Roman" w:eastAsia="Times New Roman" w:hAnsi="Times New Roman" w:cs="Times New Roman"/>
          <w:bCs/>
          <w:sz w:val="26"/>
          <w:szCs w:val="26"/>
          <w:lang w:eastAsia="ru-RU"/>
        </w:rPr>
        <w:t>first-out</w:t>
      </w:r>
      <w:proofErr w:type="spellEnd"/>
      <w:r w:rsidRPr="00511BE4">
        <w:rPr>
          <w:rFonts w:ascii="Times New Roman" w:eastAsia="Times New Roman" w:hAnsi="Times New Roman" w:cs="Times New Roman"/>
          <w:bCs/>
          <w:sz w:val="26"/>
          <w:szCs w:val="26"/>
          <w:lang w:eastAsia="ru-RU"/>
        </w:rPr>
        <w:t>).</w:t>
      </w:r>
      <w:r w:rsidRPr="00511BE4">
        <w:rPr>
          <w:rFonts w:ascii="Times New Roman" w:eastAsia="Times New Roman" w:hAnsi="Times New Roman" w:cs="Times New Roman"/>
          <w:sz w:val="26"/>
          <w:szCs w:val="26"/>
          <w:lang w:eastAsia="ru-RU"/>
        </w:rPr>
        <w:t>  Ещё он известен, как «первым пришёл - первым вышел».</w:t>
      </w:r>
    </w:p>
    <w:p w:rsidR="00511BE4" w:rsidRPr="00511BE4" w:rsidRDefault="00511BE4" w:rsidP="00511BE4">
      <w:pPr>
        <w:shd w:val="clear" w:color="auto" w:fill="FFFFFF"/>
        <w:spacing w:after="150" w:line="360" w:lineRule="auto"/>
        <w:jc w:val="center"/>
        <w:rPr>
          <w:rFonts w:ascii="Times New Roman" w:eastAsia="Times New Roman" w:hAnsi="Times New Roman" w:cs="Times New Roman"/>
          <w:color w:val="FF0000"/>
          <w:sz w:val="26"/>
          <w:szCs w:val="26"/>
          <w:lang w:eastAsia="ru-RU"/>
        </w:rPr>
      </w:pPr>
      <w:r w:rsidRPr="00511BE4">
        <w:rPr>
          <w:rFonts w:ascii="Times New Roman" w:eastAsia="Times New Roman" w:hAnsi="Times New Roman" w:cs="Times New Roman"/>
          <w:noProof/>
          <w:color w:val="FF0000"/>
          <w:sz w:val="26"/>
          <w:szCs w:val="26"/>
          <w:lang w:eastAsia="ru-RU"/>
        </w:rPr>
        <w:drawing>
          <wp:inline distT="0" distB="0" distL="0" distR="0" wp14:anchorId="198C6DA3" wp14:editId="3B56B3B2">
            <wp:extent cx="4277322" cy="1333686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E4" w:rsidRPr="00511BE4" w:rsidRDefault="00511BE4" w:rsidP="00511BE4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11BE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В информатике тоже есть распространённые примеры очередей. В компьютерной лаборатории стоит 30 компьютеров, подключённых по сети к одному принтеру. Когда студенты хотят что-то распечатать, они набирают задание «встать в очередь» вместе со всеми другими ожидающими печати заданиями. Первое задание – следующее, которое будет выполнено. Если вы последний в очереди, то должны ждать, пока напечатаются все стоящие перед вами документы. </w:t>
      </w:r>
    </w:p>
    <w:p w:rsidR="00511BE4" w:rsidRPr="00511BE4" w:rsidRDefault="00511BE4" w:rsidP="00511BE4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11BE4">
        <w:rPr>
          <w:rFonts w:ascii="Times New Roman" w:hAnsi="Times New Roman" w:cs="Times New Roman"/>
          <w:sz w:val="26"/>
          <w:szCs w:val="26"/>
        </w:rPr>
        <w:t xml:space="preserve">В </w:t>
      </w:r>
      <w:r w:rsidRPr="00511BE4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511BE4">
        <w:rPr>
          <w:rFonts w:ascii="Times New Roman" w:hAnsi="Times New Roman" w:cs="Times New Roman"/>
          <w:sz w:val="26"/>
          <w:szCs w:val="26"/>
        </w:rPr>
        <w:t xml:space="preserve"> очередь создадим аналогично стеку – через использование ООП и списков. Будем использовать функцию </w:t>
      </w:r>
      <w:proofErr w:type="gramStart"/>
      <w:r w:rsidRPr="00511BE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insert</w:t>
      </w:r>
      <w:r w:rsidRPr="00511BE4">
        <w:rPr>
          <w:rFonts w:ascii="Times New Roman" w:hAnsi="Times New Roman" w:cs="Times New Roman"/>
          <w:b/>
          <w:color w:val="0070C0"/>
          <w:sz w:val="26"/>
          <w:szCs w:val="26"/>
        </w:rPr>
        <w:t>(</w:t>
      </w:r>
      <w:proofErr w:type="gramEnd"/>
      <w:r w:rsidRPr="00511BE4">
        <w:rPr>
          <w:rFonts w:ascii="Times New Roman" w:hAnsi="Times New Roman" w:cs="Times New Roman"/>
          <w:b/>
          <w:color w:val="0070C0"/>
          <w:sz w:val="26"/>
          <w:szCs w:val="26"/>
        </w:rPr>
        <w:t>)</w:t>
      </w:r>
      <w:r w:rsidRPr="00511BE4">
        <w:rPr>
          <w:rFonts w:ascii="Times New Roman" w:hAnsi="Times New Roman" w:cs="Times New Roman"/>
          <w:sz w:val="26"/>
          <w:szCs w:val="26"/>
        </w:rPr>
        <w:t xml:space="preserve"> для вставки элементов в очередь (в ее начало), а </w:t>
      </w:r>
      <w:r w:rsidRPr="00511BE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pop</w:t>
      </w:r>
      <w:r w:rsidRPr="00511BE4">
        <w:rPr>
          <w:rFonts w:ascii="Times New Roman" w:hAnsi="Times New Roman" w:cs="Times New Roman"/>
          <w:b/>
          <w:color w:val="0070C0"/>
          <w:sz w:val="26"/>
          <w:szCs w:val="26"/>
        </w:rPr>
        <w:t>()</w:t>
      </w:r>
      <w:r w:rsidRPr="00511BE4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511BE4">
        <w:rPr>
          <w:rFonts w:ascii="Times New Roman" w:hAnsi="Times New Roman" w:cs="Times New Roman"/>
          <w:sz w:val="26"/>
          <w:szCs w:val="26"/>
        </w:rPr>
        <w:t>для удаления переднего элемента. Так будет вполне удобно.</w:t>
      </w:r>
    </w:p>
    <w:p w:rsidR="00511BE4" w:rsidRPr="00705449" w:rsidRDefault="00511BE4" w:rsidP="00B227D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0544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12. </w:t>
      </w:r>
      <w:r w:rsidRPr="0070544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705449">
        <w:rPr>
          <w:rFonts w:ascii="Times New Roman" w:hAnsi="Times New Roman" w:cs="Times New Roman"/>
          <w:b/>
          <w:bCs/>
          <w:sz w:val="28"/>
          <w:szCs w:val="28"/>
          <w:u w:val="single"/>
        </w:rPr>
        <w:t>_12.</w:t>
      </w:r>
      <w:proofErr w:type="spellStart"/>
      <w:r w:rsidRPr="0070544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11BE4" w:rsidRPr="00C17568" w:rsidTr="00511BE4">
        <w:tc>
          <w:tcPr>
            <w:tcW w:w="9021" w:type="dxa"/>
          </w:tcPr>
          <w:p w:rsidR="00511BE4" w:rsidRPr="009F3247" w:rsidRDefault="00511BE4" w:rsidP="00511BE4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class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QueueClass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color w:val="B200B2"/>
                <w:lang w:val="en-US"/>
              </w:rPr>
              <w:t>__</w:t>
            </w:r>
            <w:proofErr w:type="spellStart"/>
            <w:r w:rsidRPr="009F3247">
              <w:rPr>
                <w:rFonts w:ascii="Courier New" w:hAnsi="Courier New" w:cs="Courier New"/>
                <w:color w:val="B200B2"/>
                <w:lang w:val="en-US"/>
              </w:rPr>
              <w:t>init</w:t>
            </w:r>
            <w:proofErr w:type="spellEnd"/>
            <w:r w:rsidRPr="009F3247">
              <w:rPr>
                <w:rFonts w:ascii="Courier New" w:hAnsi="Courier New" w:cs="Courier New"/>
                <w:color w:val="B200B2"/>
                <w:lang w:val="en-US"/>
              </w:rPr>
              <w:t>__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= []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is_empty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proofErr w:type="spellStart"/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== []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to_queue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, item):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.elems.insert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0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, item)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from_queue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proofErr w:type="spellStart"/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.elems.pop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lastRenderedPageBreak/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size(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proofErr w:type="spellStart"/>
            <w:r w:rsidRPr="009F3247">
              <w:rPr>
                <w:rFonts w:ascii="Courier New" w:hAnsi="Courier New" w:cs="Courier New"/>
                <w:color w:val="000080"/>
                <w:lang w:val="en-US"/>
              </w:rPr>
              <w:t>len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__name__ ==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'__main__'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qc_obj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=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QueueClass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qc_obj.is_empty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# -&gt; True.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Очередь пустая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# помещаем объекты в очередь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qc</w:t>
            </w:r>
            <w:r w:rsidRPr="009F3247">
              <w:rPr>
                <w:rFonts w:ascii="Courier New" w:hAnsi="Courier New" w:cs="Courier New"/>
                <w:color w:val="000000"/>
              </w:rPr>
              <w:t>_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obj</w:t>
            </w:r>
            <w:proofErr w:type="spellEnd"/>
            <w:r w:rsidRPr="009F3247">
              <w:rPr>
                <w:rFonts w:ascii="Courier New" w:hAnsi="Courier New" w:cs="Courier New"/>
                <w:color w:val="000000"/>
              </w:rPr>
              <w:t>.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to</w:t>
            </w:r>
            <w:r w:rsidRPr="009F3247">
              <w:rPr>
                <w:rFonts w:ascii="Courier New" w:hAnsi="Courier New" w:cs="Courier New"/>
                <w:color w:val="000000"/>
              </w:rPr>
              <w:t>_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queue</w:t>
            </w:r>
            <w:r w:rsidRPr="009F3247">
              <w:rPr>
                <w:rFonts w:ascii="Courier New" w:hAnsi="Courier New" w:cs="Courier New"/>
                <w:color w:val="000000"/>
              </w:rPr>
              <w:t>(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'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my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_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obj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'</w:t>
            </w:r>
            <w:r w:rsidRPr="009F3247">
              <w:rPr>
                <w:rFonts w:ascii="Courier New" w:hAnsi="Courier New" w:cs="Courier New"/>
                <w:color w:val="000000"/>
              </w:rPr>
              <w:t>)</w:t>
            </w:r>
          </w:p>
          <w:p w:rsidR="00511BE4" w:rsidRPr="00705449" w:rsidRDefault="00511BE4" w:rsidP="00511BE4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r w:rsidRPr="009F3247">
              <w:rPr>
                <w:rFonts w:ascii="Courier New" w:hAnsi="Courier New" w:cs="Courier New"/>
                <w:color w:val="000000"/>
              </w:rPr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qc_obj.to_</w:t>
            </w:r>
            <w:proofErr w:type="gram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queue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gramEnd"/>
            <w:r w:rsidRPr="009F3247">
              <w:rPr>
                <w:rFonts w:ascii="Courier New" w:hAnsi="Courier New" w:cs="Courier New"/>
                <w:color w:val="0000FF"/>
                <w:lang w:val="en-US"/>
              </w:rPr>
              <w:t>4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qc_obj.to_queue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True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qc_obj.is_empty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# -&gt; False.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Очередь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пустая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qc_obj.size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gram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</w:t>
            </w:r>
            <w:proofErr w:type="gramEnd"/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-&gt; 3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qc_obj.from_queue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# -&gt; </w:t>
            </w:r>
            <w:proofErr w:type="spellStart"/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my_obj</w:t>
            </w:r>
            <w:proofErr w:type="spellEnd"/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qc_obj.size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2</w:t>
            </w:r>
          </w:p>
        </w:tc>
      </w:tr>
    </w:tbl>
    <w:p w:rsidR="00511BE4" w:rsidRDefault="00511BE4" w:rsidP="00511BE4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49CFF78" wp14:editId="76017BBA">
                <wp:simplePos x="0" y="0"/>
                <wp:positionH relativeFrom="margin">
                  <wp:align>center</wp:align>
                </wp:positionH>
                <wp:positionV relativeFrom="paragraph">
                  <wp:posOffset>-3824123</wp:posOffset>
                </wp:positionV>
                <wp:extent cx="6660000" cy="9756000"/>
                <wp:effectExtent l="0" t="0" r="26670" b="17145"/>
                <wp:wrapNone/>
                <wp:docPr id="128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2F150" id="Прямоугольник 12" o:spid="_x0000_s1026" style="position:absolute;margin-left:0;margin-top:-301.1pt;width:524.4pt;height:768.2pt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</w:p>
    <w:p w:rsidR="00511BE4" w:rsidRPr="00511BE4" w:rsidRDefault="00511BE4" w:rsidP="00511BE4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11BE4">
        <w:rPr>
          <w:rFonts w:ascii="Times New Roman" w:hAnsi="Times New Roman" w:cs="Times New Roman"/>
          <w:sz w:val="26"/>
          <w:szCs w:val="26"/>
        </w:rPr>
        <w:t>Рассмотрим интересный пример использования очередей – алгоритм игры «Горячая картошка». По условиям данной игры участники выстраиваются в круг и перекидывают предмет от соседа к соседу. В определенный момент игры весь процесс останавливается и участник, у которого в руках остался предмет (картошка), покидает игру. Игра продолжается, пока не останется единственный победитель.</w:t>
      </w:r>
    </w:p>
    <w:p w:rsidR="00511BE4" w:rsidRPr="00511BE4" w:rsidRDefault="00511BE4" w:rsidP="00511BE4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11BE4">
        <w:rPr>
          <w:rFonts w:ascii="Times New Roman" w:hAnsi="Times New Roman" w:cs="Times New Roman"/>
          <w:sz w:val="26"/>
          <w:szCs w:val="26"/>
        </w:rPr>
        <w:t xml:space="preserve">В нашем случае программа получает на вход набор имен и параметр </w:t>
      </w:r>
      <w:proofErr w:type="spellStart"/>
      <w:r w:rsidRPr="00511BE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num</w:t>
      </w:r>
      <w:proofErr w:type="spellEnd"/>
      <w:r w:rsidRPr="00511BE4">
        <w:rPr>
          <w:rFonts w:ascii="Times New Roman" w:hAnsi="Times New Roman" w:cs="Times New Roman"/>
          <w:sz w:val="26"/>
          <w:szCs w:val="26"/>
        </w:rPr>
        <w:t xml:space="preserve">, применяемый для подсчета. Программа будет возвращать имя последнего участника, оставшегося после повторяющегося отсчета </w:t>
      </w:r>
      <w:proofErr w:type="spellStart"/>
      <w:r w:rsidRPr="00511BE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num</w:t>
      </w:r>
      <w:proofErr w:type="spellEnd"/>
      <w:r w:rsidRPr="00511BE4">
        <w:rPr>
          <w:rFonts w:ascii="Times New Roman" w:hAnsi="Times New Roman" w:cs="Times New Roman"/>
          <w:sz w:val="26"/>
          <w:szCs w:val="26"/>
        </w:rPr>
        <w:t>.</w:t>
      </w:r>
    </w:p>
    <w:p w:rsidR="00511BE4" w:rsidRPr="00511BE4" w:rsidRDefault="00511BE4" w:rsidP="00511BE4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11BE4">
        <w:rPr>
          <w:rFonts w:ascii="Times New Roman" w:hAnsi="Times New Roman" w:cs="Times New Roman"/>
          <w:sz w:val="26"/>
          <w:szCs w:val="26"/>
        </w:rPr>
        <w:t xml:space="preserve">Для имитации круга участников используем очередь. Представим, что игрок, который держит картошку, занимает первую позицию в очереди. Он перебрасывает картошку, мы извлекаем его из очереди и ставим обратно, но уже в хвост очереди. Далее игрок будет ждать, пока все, кто перед ним, побудут первыми, а затем вернется на указанное место снова. После выполнения </w:t>
      </w:r>
      <w:proofErr w:type="spellStart"/>
      <w:r w:rsidRPr="00511BE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num</w:t>
      </w:r>
      <w:proofErr w:type="spellEnd"/>
      <w:r w:rsidRPr="00511BE4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511BE4">
        <w:rPr>
          <w:rFonts w:ascii="Times New Roman" w:hAnsi="Times New Roman" w:cs="Times New Roman"/>
          <w:sz w:val="26"/>
          <w:szCs w:val="26"/>
        </w:rPr>
        <w:t>операций извлечений/постановок участник, находящийся впереди, удаляется окончательно и цикл повторяется сначала. Процесс повторяется до тех пор, пока размер очереди не станет равным 1, т.е. пока не останется один участник в очереди.</w:t>
      </w:r>
    </w:p>
    <w:p w:rsidR="00511BE4" w:rsidRPr="0083729A" w:rsidRDefault="009F3247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1FCB1C8" wp14:editId="563D00C6">
                <wp:simplePos x="0" y="0"/>
                <wp:positionH relativeFrom="margin">
                  <wp:posOffset>-468046</wp:posOffset>
                </wp:positionH>
                <wp:positionV relativeFrom="paragraph">
                  <wp:posOffset>-495249</wp:posOffset>
                </wp:positionV>
                <wp:extent cx="6660000" cy="9756000"/>
                <wp:effectExtent l="0" t="0" r="26670" b="17145"/>
                <wp:wrapNone/>
                <wp:docPr id="129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E81E7" id="Прямоугольник 12" o:spid="_x0000_s1026" style="position:absolute;margin-left:-36.85pt;margin-top:-39pt;width:524.4pt;height:768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  <w:r w:rsidR="00511BE4" w:rsidRPr="0083729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</w:t>
      </w:r>
      <w:r w:rsidR="00511BE4" w:rsidRPr="0083729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  <w:r w:rsidR="00511BE4" w:rsidRPr="0083729A">
        <w:rPr>
          <w:rFonts w:ascii="Times New Roman" w:hAnsi="Times New Roman" w:cs="Times New Roman"/>
          <w:b/>
          <w:bCs/>
          <w:sz w:val="28"/>
          <w:szCs w:val="28"/>
          <w:u w:val="single"/>
        </w:rPr>
        <w:t>3.</w:t>
      </w:r>
      <w:r w:rsidR="00511BE4" w:rsidRPr="0083729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task_1</w:t>
      </w:r>
      <w:r w:rsidR="00511BE4" w:rsidRPr="0083729A"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="00511BE4" w:rsidRPr="0083729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</w:t>
      </w:r>
      <w:proofErr w:type="spellStart"/>
      <w:r w:rsidR="00511BE4" w:rsidRPr="0083729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11BE4" w:rsidRPr="00C17568" w:rsidTr="00B227D1">
        <w:tc>
          <w:tcPr>
            <w:tcW w:w="9021" w:type="dxa"/>
          </w:tcPr>
          <w:p w:rsidR="00511BE4" w:rsidRPr="009F3247" w:rsidRDefault="00511BE4" w:rsidP="00511BE4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lang w:val="en-US"/>
              </w:rPr>
            </w:pP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from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task_12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import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QueueClass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hot_potato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names_lst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num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queue_obj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=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QueueClass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for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name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in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names_lst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queue_obj.to_queue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(name)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while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queue_obj.size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() &gt;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for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i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in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range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num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queue_obj.to_queue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queue_obj.from_queue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())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queue_obj.from_queue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queue_obj.from_queue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hot_potato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([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Вася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Петя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Света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Жанна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Катя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Лена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],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7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))</w:t>
            </w:r>
          </w:p>
        </w:tc>
      </w:tr>
    </w:tbl>
    <w:p w:rsidR="002D27D1" w:rsidRDefault="002D27D1" w:rsidP="002D27D1">
      <w:pPr>
        <w:rPr>
          <w:lang w:val="en-US" w:eastAsia="ru-RU"/>
        </w:rPr>
      </w:pPr>
    </w:p>
    <w:p w:rsidR="00511BE4" w:rsidRPr="00D03ABB" w:rsidRDefault="00511BE4" w:rsidP="00511BE4">
      <w:pPr>
        <w:pStyle w:val="21"/>
        <w:spacing w:line="360" w:lineRule="auto"/>
      </w:pPr>
      <w:bookmarkStart w:id="17" w:name="_Toc88752886"/>
      <w:r w:rsidRPr="00D03ABB">
        <w:t>Дек</w:t>
      </w:r>
      <w:bookmarkEnd w:id="17"/>
    </w:p>
    <w:p w:rsidR="00511BE4" w:rsidRPr="00511BE4" w:rsidRDefault="00511BE4" w:rsidP="00511BE4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11BE4">
        <w:rPr>
          <w:rFonts w:ascii="Times New Roman" w:hAnsi="Times New Roman" w:cs="Times New Roman"/>
          <w:sz w:val="26"/>
          <w:szCs w:val="26"/>
        </w:rPr>
        <w:t xml:space="preserve">Под деком (или двусторонней очередью) понимается упорядоченный набор элементов. Его отличительная особенность заключается в том, что новые элементы можно добавить, и в «голову», и в «хвост». Аналогично, существующие элементы могут быть удалены из обоих концов. Это «гибрид» стека и очереди. </w:t>
      </w:r>
    </w:p>
    <w:p w:rsidR="00511BE4" w:rsidRPr="0087720B" w:rsidRDefault="00511BE4" w:rsidP="00511BE4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87720B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6681B402" wp14:editId="18E3AACA">
            <wp:extent cx="5761526" cy="15505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6987" cy="157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E4" w:rsidRPr="00511BE4" w:rsidRDefault="00511BE4" w:rsidP="00511B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1BE4">
        <w:rPr>
          <w:rFonts w:ascii="Times New Roman" w:hAnsi="Times New Roman" w:cs="Times New Roman"/>
          <w:sz w:val="26"/>
          <w:szCs w:val="26"/>
        </w:rPr>
        <w:t xml:space="preserve">Реализуем дек на </w:t>
      </w:r>
      <w:r w:rsidRPr="00511BE4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511BE4">
        <w:rPr>
          <w:rFonts w:ascii="Times New Roman" w:hAnsi="Times New Roman" w:cs="Times New Roman"/>
          <w:sz w:val="26"/>
          <w:szCs w:val="26"/>
        </w:rPr>
        <w:t>, как ранее, с использованием ООП.</w:t>
      </w:r>
    </w:p>
    <w:p w:rsidR="00511BE4" w:rsidRPr="00D03ABB" w:rsidRDefault="00511BE4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D03AB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</w:t>
      </w:r>
      <w:r w:rsidRPr="00D03AB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  <w:r w:rsidRPr="00D03ABB">
        <w:rPr>
          <w:rFonts w:ascii="Times New Roman" w:hAnsi="Times New Roman" w:cs="Times New Roman"/>
          <w:b/>
          <w:bCs/>
          <w:sz w:val="28"/>
          <w:szCs w:val="28"/>
          <w:u w:val="single"/>
        </w:rPr>
        <w:t>4.</w:t>
      </w:r>
      <w:r w:rsidRPr="00D03AB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task_1</w:t>
      </w:r>
      <w:r w:rsidRPr="00D03ABB"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  <w:r w:rsidRPr="00D03AB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</w:t>
      </w:r>
      <w:proofErr w:type="spellStart"/>
      <w:r w:rsidRPr="00D03AB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11BE4" w:rsidRPr="00C17568" w:rsidTr="00511BE4">
        <w:tc>
          <w:tcPr>
            <w:tcW w:w="9021" w:type="dxa"/>
          </w:tcPr>
          <w:p w:rsidR="00511BE4" w:rsidRPr="009F3247" w:rsidRDefault="00511BE4" w:rsidP="00511BE4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lang w:val="en-US"/>
              </w:rPr>
            </w:pP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class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DequeClass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color w:val="B200B2"/>
                <w:lang w:val="en-US"/>
              </w:rPr>
              <w:t>__</w:t>
            </w:r>
            <w:proofErr w:type="spellStart"/>
            <w:r w:rsidRPr="009F3247">
              <w:rPr>
                <w:rFonts w:ascii="Courier New" w:hAnsi="Courier New" w:cs="Courier New"/>
                <w:color w:val="B200B2"/>
                <w:lang w:val="en-US"/>
              </w:rPr>
              <w:t>init</w:t>
            </w:r>
            <w:proofErr w:type="spellEnd"/>
            <w:r w:rsidRPr="009F3247">
              <w:rPr>
                <w:rFonts w:ascii="Courier New" w:hAnsi="Courier New" w:cs="Courier New"/>
                <w:color w:val="B200B2"/>
                <w:lang w:val="en-US"/>
              </w:rPr>
              <w:t>__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= []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is_empty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proofErr w:type="spellStart"/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== []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add_to_front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elem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.elems.append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elem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lastRenderedPageBreak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add_to_rear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elem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.elems.insert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0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elem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remove_from_front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proofErr w:type="spellStart"/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.elems.pop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remove_from_rear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proofErr w:type="spellStart"/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.elems.pop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0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size(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proofErr w:type="spellStart"/>
            <w:r w:rsidRPr="009F3247">
              <w:rPr>
                <w:rFonts w:ascii="Courier New" w:hAnsi="Courier New" w:cs="Courier New"/>
                <w:color w:val="000080"/>
                <w:lang w:val="en-US"/>
              </w:rPr>
              <w:t>len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__name__ ==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'__main__'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dc_obj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=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DequeClass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dc_obj.is_empty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True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добавить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элементы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хвост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dc_obj.add_to_rear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10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dc_obj.add_to_rear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'</w:t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my_str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'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добавить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элементы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голову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dc_obj.add_to_front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None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dc_obj.add_to_front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True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размер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дека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dc_obj.size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4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dc_obj.is_empty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False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добавить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элемент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хвост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dc_obj.add_to_rear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3.3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dc_obj.remove_from_rear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3.3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dc_obj.remove_from_front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True</w:t>
            </w:r>
          </w:p>
        </w:tc>
      </w:tr>
    </w:tbl>
    <w:p w:rsidR="00511BE4" w:rsidRPr="00511BE4" w:rsidRDefault="00511BE4" w:rsidP="00511BE4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276FB34" wp14:editId="598FFF09">
                <wp:simplePos x="0" y="0"/>
                <wp:positionH relativeFrom="margin">
                  <wp:posOffset>-431445</wp:posOffset>
                </wp:positionH>
                <wp:positionV relativeFrom="paragraph">
                  <wp:posOffset>-5504079</wp:posOffset>
                </wp:positionV>
                <wp:extent cx="6660000" cy="9756000"/>
                <wp:effectExtent l="0" t="0" r="26670" b="17145"/>
                <wp:wrapNone/>
                <wp:docPr id="130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5AA32" id="Прямоугольник 12" o:spid="_x0000_s1026" style="position:absolute;margin-left:-33.95pt;margin-top:-433.4pt;width:524.4pt;height:768.2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</w:p>
    <w:p w:rsidR="00511BE4" w:rsidRPr="00511BE4" w:rsidRDefault="00511BE4" w:rsidP="00511BE4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11BE4">
        <w:rPr>
          <w:rFonts w:ascii="Times New Roman" w:hAnsi="Times New Roman" w:cs="Times New Roman"/>
          <w:sz w:val="26"/>
          <w:szCs w:val="26"/>
        </w:rPr>
        <w:t>Рассмотрим применение дека на примере решения задачи «палиндром». Это строка, которая одинаково читается с обеих сторон. Например, «молоко делили ледоколом». Мы обработаем строку слева направо и добавим каждый ее элемент по очереди в хвост дека.</w:t>
      </w:r>
    </w:p>
    <w:p w:rsidR="00511BE4" w:rsidRPr="0087720B" w:rsidRDefault="00511BE4" w:rsidP="00511BE4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5893F76" wp14:editId="6D545E71">
                <wp:simplePos x="0" y="0"/>
                <wp:positionH relativeFrom="margin">
                  <wp:posOffset>-453542</wp:posOffset>
                </wp:positionH>
                <wp:positionV relativeFrom="paragraph">
                  <wp:posOffset>-536042</wp:posOffset>
                </wp:positionV>
                <wp:extent cx="6660000" cy="9756000"/>
                <wp:effectExtent l="0" t="0" r="26670" b="17145"/>
                <wp:wrapNone/>
                <wp:docPr id="131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FD501" id="Прямоугольник 12" o:spid="_x0000_s1026" style="position:absolute;margin-left:-35.7pt;margin-top:-42.2pt;width:524.4pt;height:768.2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Pr="0087720B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5D5E7E66" wp14:editId="0D23E440">
            <wp:extent cx="4416307" cy="2977286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3233" cy="303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E4" w:rsidRPr="00511BE4" w:rsidRDefault="00511BE4" w:rsidP="00511BE4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11BE4">
        <w:rPr>
          <w:rFonts w:ascii="Times New Roman" w:hAnsi="Times New Roman" w:cs="Times New Roman"/>
          <w:sz w:val="26"/>
          <w:szCs w:val="26"/>
        </w:rPr>
        <w:t>Т.к. мы можем удалить сразу два элемента, то можно выполнить их сравнение и продолжить только если символы совпадают. При соответствии первого и последнего в процессе всего решения, то мы в конце придем или к отсутствию символов или останемся с деком размером 1. В обоих случаях исходный набор символов (строка) будет палиндромом.</w:t>
      </w:r>
    </w:p>
    <w:p w:rsidR="00511BE4" w:rsidRPr="00C81BD8" w:rsidRDefault="00511BE4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18" w:name="_GoBack"/>
      <w:bookmarkEnd w:id="18"/>
      <w:r w:rsidRPr="00C81BD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15. </w:t>
      </w:r>
      <w:r w:rsidRPr="00C81BD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C81BD8">
        <w:rPr>
          <w:rFonts w:ascii="Times New Roman" w:hAnsi="Times New Roman" w:cs="Times New Roman"/>
          <w:b/>
          <w:bCs/>
          <w:sz w:val="28"/>
          <w:szCs w:val="28"/>
          <w:u w:val="single"/>
        </w:rPr>
        <w:t>_15.</w:t>
      </w:r>
      <w:proofErr w:type="spellStart"/>
      <w:r w:rsidRPr="00C81BD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11BE4" w:rsidRPr="00C17568" w:rsidTr="00511BE4">
        <w:tc>
          <w:tcPr>
            <w:tcW w:w="9021" w:type="dxa"/>
          </w:tcPr>
          <w:p w:rsidR="00511BE4" w:rsidRPr="009F3247" w:rsidRDefault="00511BE4" w:rsidP="00511BE4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lang w:val="en-US"/>
              </w:rPr>
            </w:pP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палиндром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from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task_15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import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DequeClass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proofErr w:type="spellStart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pal_checker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(string):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dc_obj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=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DequeClass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for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el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in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string: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dc_obj.add_to_rear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(el)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still_equal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=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True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br/>
              <w:t xml:space="preserve">    while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dc_obj.size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() &gt;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 xml:space="preserve">1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and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still_equal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first =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dc_obj.remove_from_front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last =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dc_obj.remove_from_rear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first != last: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   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still_equal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 =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False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br/>
              <w:t xml:space="preserve">    return 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still_equal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proofErr w:type="spell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pal_checker</w:t>
            </w:r>
            <w:proofErr w:type="spellEnd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молоко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делили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ледоколом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))</w:t>
            </w:r>
          </w:p>
        </w:tc>
      </w:tr>
    </w:tbl>
    <w:p w:rsidR="00511BE4" w:rsidRPr="00444F98" w:rsidRDefault="00511BE4" w:rsidP="002D27D1">
      <w:pPr>
        <w:rPr>
          <w:lang w:val="en-US" w:eastAsia="ru-RU"/>
        </w:rPr>
      </w:pPr>
    </w:p>
    <w:sectPr w:rsidR="00511BE4" w:rsidRPr="00444F98" w:rsidSect="00E65EE1">
      <w:footerReference w:type="default" r:id="rId21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1D8A" w:rsidRDefault="00131D8A" w:rsidP="00706D60">
      <w:r>
        <w:separator/>
      </w:r>
    </w:p>
  </w:endnote>
  <w:endnote w:type="continuationSeparator" w:id="0">
    <w:p w:rsidR="00131D8A" w:rsidRDefault="00131D8A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131D8A" w:rsidRPr="00CE1E92" w:rsidRDefault="00131D8A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B227D1">
          <w:rPr>
            <w:noProof/>
            <w:lang w:bidi="ru-RU"/>
          </w:rPr>
          <w:t>24</w:t>
        </w:r>
        <w:r w:rsidRPr="00CE1E92">
          <w:rPr>
            <w:noProof/>
            <w:lang w:bidi="ru-RU"/>
          </w:rPr>
          <w:fldChar w:fldCharType="end"/>
        </w:r>
      </w:p>
    </w:sdtContent>
  </w:sdt>
  <w:p w:rsidR="00131D8A" w:rsidRPr="00CE1E92" w:rsidRDefault="00131D8A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1D8A" w:rsidRDefault="00131D8A" w:rsidP="00706D60">
      <w:r>
        <w:separator/>
      </w:r>
    </w:p>
  </w:footnote>
  <w:footnote w:type="continuationSeparator" w:id="0">
    <w:p w:rsidR="00131D8A" w:rsidRDefault="00131D8A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2C4253"/>
    <w:multiLevelType w:val="multilevel"/>
    <w:tmpl w:val="34CA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B484937"/>
    <w:multiLevelType w:val="multilevel"/>
    <w:tmpl w:val="21C4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44287426"/>
    <w:multiLevelType w:val="hybridMultilevel"/>
    <w:tmpl w:val="D2FCC68E"/>
    <w:lvl w:ilvl="0" w:tplc="DD5CB42A">
      <w:start w:val="1"/>
      <w:numFmt w:val="decimal"/>
      <w:lvlText w:val="%1."/>
      <w:lvlJc w:val="left"/>
      <w:pPr>
        <w:ind w:left="1080" w:hanging="360"/>
      </w:pPr>
      <w:rPr>
        <w:b/>
        <w:color w:val="00B05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6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9"/>
  </w:num>
  <w:num w:numId="4">
    <w:abstractNumId w:val="12"/>
  </w:num>
  <w:num w:numId="5">
    <w:abstractNumId w:val="17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9"/>
  </w:num>
  <w:num w:numId="17">
    <w:abstractNumId w:val="20"/>
  </w:num>
  <w:num w:numId="18">
    <w:abstractNumId w:val="16"/>
  </w:num>
  <w:num w:numId="19">
    <w:abstractNumId w:val="21"/>
  </w:num>
  <w:num w:numId="20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552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29FA"/>
    <w:rsid w:val="00020FC9"/>
    <w:rsid w:val="000411DF"/>
    <w:rsid w:val="000433F6"/>
    <w:rsid w:val="00045023"/>
    <w:rsid w:val="00052764"/>
    <w:rsid w:val="00057000"/>
    <w:rsid w:val="00067DCB"/>
    <w:rsid w:val="00072813"/>
    <w:rsid w:val="0008174B"/>
    <w:rsid w:val="000851F6"/>
    <w:rsid w:val="000861D4"/>
    <w:rsid w:val="00092BE7"/>
    <w:rsid w:val="000A20BE"/>
    <w:rsid w:val="000A3547"/>
    <w:rsid w:val="000B1C7F"/>
    <w:rsid w:val="000B2C58"/>
    <w:rsid w:val="000B5E2F"/>
    <w:rsid w:val="000D35F6"/>
    <w:rsid w:val="000E1266"/>
    <w:rsid w:val="000E1F7F"/>
    <w:rsid w:val="000E27F0"/>
    <w:rsid w:val="000F5CE0"/>
    <w:rsid w:val="0010378D"/>
    <w:rsid w:val="00104CC6"/>
    <w:rsid w:val="00117083"/>
    <w:rsid w:val="00131D8A"/>
    <w:rsid w:val="00136DDD"/>
    <w:rsid w:val="00143E97"/>
    <w:rsid w:val="00145612"/>
    <w:rsid w:val="00145EE3"/>
    <w:rsid w:val="001561DC"/>
    <w:rsid w:val="00165112"/>
    <w:rsid w:val="00180DC3"/>
    <w:rsid w:val="001812BC"/>
    <w:rsid w:val="00184A71"/>
    <w:rsid w:val="00190A64"/>
    <w:rsid w:val="001A0417"/>
    <w:rsid w:val="001A0439"/>
    <w:rsid w:val="001A70F2"/>
    <w:rsid w:val="001B2514"/>
    <w:rsid w:val="001C2430"/>
    <w:rsid w:val="001C3D24"/>
    <w:rsid w:val="001D6DFE"/>
    <w:rsid w:val="001E5CE9"/>
    <w:rsid w:val="001E61E5"/>
    <w:rsid w:val="00200DDE"/>
    <w:rsid w:val="00207771"/>
    <w:rsid w:val="00212ACF"/>
    <w:rsid w:val="0022046C"/>
    <w:rsid w:val="0022457A"/>
    <w:rsid w:val="00232B87"/>
    <w:rsid w:val="00235151"/>
    <w:rsid w:val="00236591"/>
    <w:rsid w:val="00241E79"/>
    <w:rsid w:val="002437EF"/>
    <w:rsid w:val="002441F5"/>
    <w:rsid w:val="002538C5"/>
    <w:rsid w:val="00255091"/>
    <w:rsid w:val="00257D1E"/>
    <w:rsid w:val="00261829"/>
    <w:rsid w:val="002755A5"/>
    <w:rsid w:val="002974C8"/>
    <w:rsid w:val="002A3F69"/>
    <w:rsid w:val="002B31A6"/>
    <w:rsid w:val="002B5D98"/>
    <w:rsid w:val="002C5772"/>
    <w:rsid w:val="002D040B"/>
    <w:rsid w:val="002D0CB3"/>
    <w:rsid w:val="002D27D1"/>
    <w:rsid w:val="002D35F1"/>
    <w:rsid w:val="002E47E0"/>
    <w:rsid w:val="002E58CD"/>
    <w:rsid w:val="002F0D0B"/>
    <w:rsid w:val="002F4E07"/>
    <w:rsid w:val="003024F2"/>
    <w:rsid w:val="00311696"/>
    <w:rsid w:val="003161E7"/>
    <w:rsid w:val="00332890"/>
    <w:rsid w:val="00332DCD"/>
    <w:rsid w:val="00334708"/>
    <w:rsid w:val="0034423D"/>
    <w:rsid w:val="00352EB2"/>
    <w:rsid w:val="0039075C"/>
    <w:rsid w:val="00390B74"/>
    <w:rsid w:val="003A7F2A"/>
    <w:rsid w:val="003B06AD"/>
    <w:rsid w:val="003B3954"/>
    <w:rsid w:val="003F4F2E"/>
    <w:rsid w:val="003F58A4"/>
    <w:rsid w:val="004009BB"/>
    <w:rsid w:val="00403454"/>
    <w:rsid w:val="00414ED0"/>
    <w:rsid w:val="00416074"/>
    <w:rsid w:val="0042569F"/>
    <w:rsid w:val="004363E6"/>
    <w:rsid w:val="00436794"/>
    <w:rsid w:val="00441E7C"/>
    <w:rsid w:val="00444828"/>
    <w:rsid w:val="00444F98"/>
    <w:rsid w:val="00450AE2"/>
    <w:rsid w:val="00453531"/>
    <w:rsid w:val="004835B3"/>
    <w:rsid w:val="00493045"/>
    <w:rsid w:val="00495972"/>
    <w:rsid w:val="00497899"/>
    <w:rsid w:val="004A2B47"/>
    <w:rsid w:val="004A6C7E"/>
    <w:rsid w:val="004B37D9"/>
    <w:rsid w:val="004B624E"/>
    <w:rsid w:val="004C0743"/>
    <w:rsid w:val="004C0E81"/>
    <w:rsid w:val="004C0F6A"/>
    <w:rsid w:val="004C46B6"/>
    <w:rsid w:val="004C4F93"/>
    <w:rsid w:val="004E7940"/>
    <w:rsid w:val="004F1D2C"/>
    <w:rsid w:val="004F392D"/>
    <w:rsid w:val="004F472C"/>
    <w:rsid w:val="004F5F91"/>
    <w:rsid w:val="004F6EDD"/>
    <w:rsid w:val="005106B9"/>
    <w:rsid w:val="00511BE4"/>
    <w:rsid w:val="00512EC1"/>
    <w:rsid w:val="00516FA2"/>
    <w:rsid w:val="00542F7A"/>
    <w:rsid w:val="00552B8C"/>
    <w:rsid w:val="0055359D"/>
    <w:rsid w:val="00564BC4"/>
    <w:rsid w:val="005744FB"/>
    <w:rsid w:val="00576B76"/>
    <w:rsid w:val="0058503B"/>
    <w:rsid w:val="0058590E"/>
    <w:rsid w:val="00586D8C"/>
    <w:rsid w:val="0059724B"/>
    <w:rsid w:val="005A04DF"/>
    <w:rsid w:val="005A4517"/>
    <w:rsid w:val="005B425A"/>
    <w:rsid w:val="005B43EE"/>
    <w:rsid w:val="005B7EC8"/>
    <w:rsid w:val="005C0074"/>
    <w:rsid w:val="005C0683"/>
    <w:rsid w:val="005C1636"/>
    <w:rsid w:val="005C4F9F"/>
    <w:rsid w:val="005C5D07"/>
    <w:rsid w:val="005D217A"/>
    <w:rsid w:val="005D48DA"/>
    <w:rsid w:val="005D7DB2"/>
    <w:rsid w:val="005E2BE2"/>
    <w:rsid w:val="005E640A"/>
    <w:rsid w:val="005F1695"/>
    <w:rsid w:val="005F28E9"/>
    <w:rsid w:val="005F72CB"/>
    <w:rsid w:val="005F7465"/>
    <w:rsid w:val="00602268"/>
    <w:rsid w:val="006030F9"/>
    <w:rsid w:val="00633063"/>
    <w:rsid w:val="00634296"/>
    <w:rsid w:val="00637ACF"/>
    <w:rsid w:val="006512AE"/>
    <w:rsid w:val="00653174"/>
    <w:rsid w:val="00656438"/>
    <w:rsid w:val="00661772"/>
    <w:rsid w:val="00663977"/>
    <w:rsid w:val="0067643F"/>
    <w:rsid w:val="006778E3"/>
    <w:rsid w:val="006862D1"/>
    <w:rsid w:val="006946BF"/>
    <w:rsid w:val="00696265"/>
    <w:rsid w:val="006A116F"/>
    <w:rsid w:val="006B6867"/>
    <w:rsid w:val="006D396E"/>
    <w:rsid w:val="006D3FD3"/>
    <w:rsid w:val="006D6A7F"/>
    <w:rsid w:val="006E6A37"/>
    <w:rsid w:val="006F5049"/>
    <w:rsid w:val="006F6453"/>
    <w:rsid w:val="0070206E"/>
    <w:rsid w:val="007038B9"/>
    <w:rsid w:val="00704CAB"/>
    <w:rsid w:val="00706D60"/>
    <w:rsid w:val="00710767"/>
    <w:rsid w:val="00710E9A"/>
    <w:rsid w:val="007163DA"/>
    <w:rsid w:val="00721B67"/>
    <w:rsid w:val="00731EC4"/>
    <w:rsid w:val="0073241F"/>
    <w:rsid w:val="0073372F"/>
    <w:rsid w:val="00746993"/>
    <w:rsid w:val="007553F5"/>
    <w:rsid w:val="00770D3B"/>
    <w:rsid w:val="00775976"/>
    <w:rsid w:val="00782007"/>
    <w:rsid w:val="007840A2"/>
    <w:rsid w:val="0079570F"/>
    <w:rsid w:val="007958E5"/>
    <w:rsid w:val="00796019"/>
    <w:rsid w:val="007A3AE0"/>
    <w:rsid w:val="007A4FB8"/>
    <w:rsid w:val="007D08C9"/>
    <w:rsid w:val="007E363C"/>
    <w:rsid w:val="007E7EB7"/>
    <w:rsid w:val="007F5A4F"/>
    <w:rsid w:val="008060FD"/>
    <w:rsid w:val="00811928"/>
    <w:rsid w:val="00821E61"/>
    <w:rsid w:val="008252F2"/>
    <w:rsid w:val="008327CF"/>
    <w:rsid w:val="00836D77"/>
    <w:rsid w:val="00840651"/>
    <w:rsid w:val="0084131E"/>
    <w:rsid w:val="00843904"/>
    <w:rsid w:val="008538DE"/>
    <w:rsid w:val="008637B4"/>
    <w:rsid w:val="00866B2E"/>
    <w:rsid w:val="00867CCF"/>
    <w:rsid w:val="00873804"/>
    <w:rsid w:val="00875493"/>
    <w:rsid w:val="008805CE"/>
    <w:rsid w:val="0088734E"/>
    <w:rsid w:val="00893712"/>
    <w:rsid w:val="008B45F8"/>
    <w:rsid w:val="008B678D"/>
    <w:rsid w:val="008C0E08"/>
    <w:rsid w:val="008D5A54"/>
    <w:rsid w:val="008D6F37"/>
    <w:rsid w:val="008E133D"/>
    <w:rsid w:val="008E44E1"/>
    <w:rsid w:val="008E4CD9"/>
    <w:rsid w:val="008E68A6"/>
    <w:rsid w:val="008F12F6"/>
    <w:rsid w:val="008F6DD9"/>
    <w:rsid w:val="008F7B78"/>
    <w:rsid w:val="009151C9"/>
    <w:rsid w:val="009314CB"/>
    <w:rsid w:val="009339EF"/>
    <w:rsid w:val="00934DDB"/>
    <w:rsid w:val="009504D0"/>
    <w:rsid w:val="00951EC5"/>
    <w:rsid w:val="0096445B"/>
    <w:rsid w:val="00964828"/>
    <w:rsid w:val="00964B1E"/>
    <w:rsid w:val="00966747"/>
    <w:rsid w:val="0096777A"/>
    <w:rsid w:val="0097024E"/>
    <w:rsid w:val="009743DB"/>
    <w:rsid w:val="00974552"/>
    <w:rsid w:val="009803CB"/>
    <w:rsid w:val="009A4A40"/>
    <w:rsid w:val="009B24E6"/>
    <w:rsid w:val="009B52A6"/>
    <w:rsid w:val="009B658F"/>
    <w:rsid w:val="009C36C5"/>
    <w:rsid w:val="009C3E0C"/>
    <w:rsid w:val="009C4D78"/>
    <w:rsid w:val="009D1DE6"/>
    <w:rsid w:val="009D2CE3"/>
    <w:rsid w:val="009D5081"/>
    <w:rsid w:val="009E689C"/>
    <w:rsid w:val="009F3247"/>
    <w:rsid w:val="009F4024"/>
    <w:rsid w:val="00A01A5D"/>
    <w:rsid w:val="00A05709"/>
    <w:rsid w:val="00A277FD"/>
    <w:rsid w:val="00A32562"/>
    <w:rsid w:val="00A47318"/>
    <w:rsid w:val="00A518CA"/>
    <w:rsid w:val="00A61BA5"/>
    <w:rsid w:val="00A66B18"/>
    <w:rsid w:val="00A75551"/>
    <w:rsid w:val="00A82D56"/>
    <w:rsid w:val="00A8445B"/>
    <w:rsid w:val="00A87E94"/>
    <w:rsid w:val="00A94749"/>
    <w:rsid w:val="00A94864"/>
    <w:rsid w:val="00AA0B59"/>
    <w:rsid w:val="00AA6FC5"/>
    <w:rsid w:val="00AB08DF"/>
    <w:rsid w:val="00AD1D06"/>
    <w:rsid w:val="00AD480A"/>
    <w:rsid w:val="00AD67DA"/>
    <w:rsid w:val="00AE0D86"/>
    <w:rsid w:val="00B006C5"/>
    <w:rsid w:val="00B1441A"/>
    <w:rsid w:val="00B227D1"/>
    <w:rsid w:val="00B50A20"/>
    <w:rsid w:val="00B55C6D"/>
    <w:rsid w:val="00B563ED"/>
    <w:rsid w:val="00B60B63"/>
    <w:rsid w:val="00B6557F"/>
    <w:rsid w:val="00B67BAE"/>
    <w:rsid w:val="00B73C61"/>
    <w:rsid w:val="00B75A1E"/>
    <w:rsid w:val="00B934E3"/>
    <w:rsid w:val="00B95C91"/>
    <w:rsid w:val="00B9702E"/>
    <w:rsid w:val="00BA4112"/>
    <w:rsid w:val="00BB19D4"/>
    <w:rsid w:val="00BB71FB"/>
    <w:rsid w:val="00BD3DBA"/>
    <w:rsid w:val="00BD4880"/>
    <w:rsid w:val="00BD7F72"/>
    <w:rsid w:val="00BE4825"/>
    <w:rsid w:val="00C03BCD"/>
    <w:rsid w:val="00C10F84"/>
    <w:rsid w:val="00C13838"/>
    <w:rsid w:val="00C15EC6"/>
    <w:rsid w:val="00C17568"/>
    <w:rsid w:val="00C27852"/>
    <w:rsid w:val="00C35E36"/>
    <w:rsid w:val="00C411AC"/>
    <w:rsid w:val="00C47447"/>
    <w:rsid w:val="00C56C55"/>
    <w:rsid w:val="00C57BA9"/>
    <w:rsid w:val="00C61976"/>
    <w:rsid w:val="00C6497B"/>
    <w:rsid w:val="00C6701C"/>
    <w:rsid w:val="00C70ACC"/>
    <w:rsid w:val="00C71C81"/>
    <w:rsid w:val="00C7287A"/>
    <w:rsid w:val="00C838FE"/>
    <w:rsid w:val="00C85251"/>
    <w:rsid w:val="00C8545C"/>
    <w:rsid w:val="00C85F33"/>
    <w:rsid w:val="00CA34B0"/>
    <w:rsid w:val="00CA722F"/>
    <w:rsid w:val="00CC1C38"/>
    <w:rsid w:val="00CC2206"/>
    <w:rsid w:val="00CC691B"/>
    <w:rsid w:val="00CD0D77"/>
    <w:rsid w:val="00CE021A"/>
    <w:rsid w:val="00CE1E92"/>
    <w:rsid w:val="00CE7841"/>
    <w:rsid w:val="00D024D8"/>
    <w:rsid w:val="00D059FB"/>
    <w:rsid w:val="00D13197"/>
    <w:rsid w:val="00D216E6"/>
    <w:rsid w:val="00D25B00"/>
    <w:rsid w:val="00D26120"/>
    <w:rsid w:val="00D26CED"/>
    <w:rsid w:val="00D422E2"/>
    <w:rsid w:val="00D44948"/>
    <w:rsid w:val="00D50434"/>
    <w:rsid w:val="00D50EF1"/>
    <w:rsid w:val="00D65714"/>
    <w:rsid w:val="00D70FB7"/>
    <w:rsid w:val="00D727A7"/>
    <w:rsid w:val="00D8773E"/>
    <w:rsid w:val="00D92464"/>
    <w:rsid w:val="00D94E08"/>
    <w:rsid w:val="00D97765"/>
    <w:rsid w:val="00DA022C"/>
    <w:rsid w:val="00DA0B78"/>
    <w:rsid w:val="00DA25BD"/>
    <w:rsid w:val="00DA6894"/>
    <w:rsid w:val="00DC487D"/>
    <w:rsid w:val="00DC5ABC"/>
    <w:rsid w:val="00DD207D"/>
    <w:rsid w:val="00DD29E4"/>
    <w:rsid w:val="00DD49CB"/>
    <w:rsid w:val="00DE1F23"/>
    <w:rsid w:val="00DE212C"/>
    <w:rsid w:val="00DE504F"/>
    <w:rsid w:val="00DF4BB0"/>
    <w:rsid w:val="00E235E0"/>
    <w:rsid w:val="00E2621B"/>
    <w:rsid w:val="00E3054A"/>
    <w:rsid w:val="00E3115B"/>
    <w:rsid w:val="00E4321D"/>
    <w:rsid w:val="00E541C4"/>
    <w:rsid w:val="00E554A8"/>
    <w:rsid w:val="00E55C29"/>
    <w:rsid w:val="00E653C0"/>
    <w:rsid w:val="00E65950"/>
    <w:rsid w:val="00E65EE1"/>
    <w:rsid w:val="00E6643A"/>
    <w:rsid w:val="00E6750F"/>
    <w:rsid w:val="00E76CEA"/>
    <w:rsid w:val="00E84960"/>
    <w:rsid w:val="00E85041"/>
    <w:rsid w:val="00E930ED"/>
    <w:rsid w:val="00E94994"/>
    <w:rsid w:val="00E95505"/>
    <w:rsid w:val="00E96235"/>
    <w:rsid w:val="00EB318B"/>
    <w:rsid w:val="00EC00CF"/>
    <w:rsid w:val="00EC3301"/>
    <w:rsid w:val="00EC3BA5"/>
    <w:rsid w:val="00EC4394"/>
    <w:rsid w:val="00ED3088"/>
    <w:rsid w:val="00EE6F37"/>
    <w:rsid w:val="00EF19E4"/>
    <w:rsid w:val="00F00263"/>
    <w:rsid w:val="00F00819"/>
    <w:rsid w:val="00F01492"/>
    <w:rsid w:val="00F144FE"/>
    <w:rsid w:val="00F16FEB"/>
    <w:rsid w:val="00F21306"/>
    <w:rsid w:val="00F25FC9"/>
    <w:rsid w:val="00F363CB"/>
    <w:rsid w:val="00F421C1"/>
    <w:rsid w:val="00F42360"/>
    <w:rsid w:val="00F43844"/>
    <w:rsid w:val="00F44E5F"/>
    <w:rsid w:val="00F463DB"/>
    <w:rsid w:val="00F5245D"/>
    <w:rsid w:val="00F55CCD"/>
    <w:rsid w:val="00F81E93"/>
    <w:rsid w:val="00F84F24"/>
    <w:rsid w:val="00F8576E"/>
    <w:rsid w:val="00F91429"/>
    <w:rsid w:val="00F96C55"/>
    <w:rsid w:val="00FA2508"/>
    <w:rsid w:val="00FA591C"/>
    <w:rsid w:val="00FC3576"/>
    <w:rsid w:val="00FE3DA9"/>
    <w:rsid w:val="00FF37A9"/>
    <w:rsid w:val="00FF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97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e">
    <w:name w:val="pre"/>
    <w:basedOn w:val="a3"/>
    <w:rsid w:val="004C0743"/>
  </w:style>
  <w:style w:type="paragraph" w:customStyle="1" w:styleId="first">
    <w:name w:val="first"/>
    <w:basedOn w:val="a2"/>
    <w:rsid w:val="00C56C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n">
    <w:name w:val="pln"/>
    <w:basedOn w:val="a3"/>
    <w:rsid w:val="001C2430"/>
  </w:style>
  <w:style w:type="character" w:customStyle="1" w:styleId="pun">
    <w:name w:val="pun"/>
    <w:basedOn w:val="a3"/>
    <w:rsid w:val="001C2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9B10D49-365B-4347-9194-FC1468C7A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25</Pages>
  <Words>4591</Words>
  <Characters>26174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2021-11-25T12:15:00Z</dcterms:modified>
</cp:coreProperties>
</file>