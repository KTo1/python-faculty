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566C97" w:rsidRDefault="00E65EE1" w:rsidP="00706D60">
      <w:pPr>
        <w:rPr>
          <w:noProof/>
          <w:color w:val="FF0000"/>
          <w:lang w:val="en-US"/>
        </w:rPr>
      </w:pPr>
      <w:r w:rsidRPr="007D04C7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04D3F5F9" wp14:editId="52900588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7D04C7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A311575" wp14:editId="48112EA7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07B8" w:rsidRPr="00F00819" w:rsidRDefault="001007B8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11575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007B8" w:rsidRPr="00F00819" w:rsidRDefault="001007B8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B67BAE" w:rsidRPr="007D04C7" w:rsidRDefault="00B67BAE" w:rsidP="002B5D98">
      <w:pPr>
        <w:rPr>
          <w:noProof/>
          <w:color w:val="FF0000"/>
        </w:rPr>
      </w:pPr>
    </w:p>
    <w:p w:rsidR="002B5D98" w:rsidRPr="00B20C51" w:rsidRDefault="00731EC4" w:rsidP="00B20C51">
      <w:pPr>
        <w:pStyle w:val="af3"/>
      </w:pPr>
      <w:r w:rsidRPr="00B20C51">
        <w:t xml:space="preserve">Урок </w:t>
      </w:r>
      <w:r w:rsidR="00290C7F" w:rsidRPr="00B20C51">
        <w:t>8</w:t>
      </w:r>
      <w:r w:rsidRPr="00B20C51">
        <w:t xml:space="preserve">. </w:t>
      </w:r>
      <w:r w:rsidR="00290C7F" w:rsidRPr="00B20C51">
        <w:t>Выполняем развертывание проекта</w:t>
      </w: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2B5D98" w:rsidRPr="007D04C7" w:rsidRDefault="002B5D98" w:rsidP="002B5D98">
      <w:pPr>
        <w:rPr>
          <w:noProof/>
          <w:color w:val="FF0000"/>
        </w:rPr>
      </w:pPr>
    </w:p>
    <w:p w:rsidR="00710767" w:rsidRPr="007D04C7" w:rsidRDefault="0073372F" w:rsidP="002B5D98">
      <w:pPr>
        <w:pStyle w:val="af1"/>
        <w:rPr>
          <w:noProof/>
          <w:color w:val="FF0000"/>
        </w:rPr>
      </w:pPr>
      <w:r w:rsidRPr="007D04C7">
        <w:rPr>
          <w:noProof/>
          <w:color w:val="FF0000"/>
          <w:lang w:bidi="ru-RU"/>
        </w:rPr>
        <w:fldChar w:fldCharType="begin"/>
      </w:r>
      <w:r w:rsidRPr="007D04C7">
        <w:rPr>
          <w:noProof/>
          <w:color w:val="FF0000"/>
          <w:lang w:bidi="ru-RU"/>
        </w:rPr>
        <w:instrText xml:space="preserve"> AUTHOR  Author  \* MERGEFORMAT </w:instrText>
      </w:r>
      <w:r w:rsidRPr="007D04C7">
        <w:rPr>
          <w:noProof/>
          <w:color w:val="FF0000"/>
          <w:lang w:bidi="ru-RU"/>
        </w:rPr>
        <w:fldChar w:fldCharType="end"/>
      </w:r>
    </w:p>
    <w:p w:rsidR="00E96235" w:rsidRPr="007D04C7" w:rsidRDefault="002974C8" w:rsidP="00706D60">
      <w:pPr>
        <w:rPr>
          <w:noProof/>
          <w:color w:val="FF0000"/>
        </w:rPr>
      </w:pPr>
      <w:r w:rsidRPr="007D04C7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7D04C7" w:rsidRDefault="00B67BAE" w:rsidP="00B67BAE">
          <w:pPr>
            <w:rPr>
              <w:noProof/>
              <w:color w:val="FF0000"/>
            </w:rPr>
          </w:pPr>
        </w:p>
        <w:p w:rsidR="00E96235" w:rsidRPr="007D04C7" w:rsidRDefault="001A0417" w:rsidP="00B20C51">
          <w:pPr>
            <w:pStyle w:val="1"/>
            <w:jc w:val="center"/>
            <w:rPr>
              <w:noProof/>
            </w:rPr>
          </w:pPr>
          <w:bookmarkStart w:id="0" w:name="_Toc100670143"/>
          <w:r w:rsidRPr="007D04C7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6378DF7" wp14:editId="2C4E19A5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007B8" w:rsidRPr="00F00819" w:rsidRDefault="001007B8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378DF7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007B8" w:rsidRPr="00F00819" w:rsidRDefault="001007B8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7D04C7">
            <w:rPr>
              <w:noProof/>
              <w:lang w:bidi="ru-RU"/>
            </w:rPr>
            <w:t>ОГЛАВЛЕНИЕ</w:t>
          </w:r>
          <w:bookmarkEnd w:id="0"/>
        </w:p>
        <w:p w:rsidR="00136DDD" w:rsidRPr="007D04C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D04C7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7D04C7" w:rsidRDefault="00136DDD" w:rsidP="00706D60">
          <w:pPr>
            <w:pStyle w:val="11"/>
            <w:rPr>
              <w:noProof/>
              <w:color w:val="FF0000"/>
            </w:rPr>
          </w:pPr>
        </w:p>
        <w:p w:rsidR="004E2C78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D04C7">
            <w:rPr>
              <w:b/>
              <w:noProof/>
              <w:color w:val="FF0000"/>
              <w:lang w:bidi="ru-RU"/>
            </w:rPr>
            <w:fldChar w:fldCharType="begin"/>
          </w:r>
          <w:r w:rsidRPr="007D04C7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7D04C7">
            <w:rPr>
              <w:b/>
              <w:noProof/>
              <w:color w:val="FF0000"/>
              <w:lang w:bidi="ru-RU"/>
            </w:rPr>
            <w:fldChar w:fldCharType="separate"/>
          </w:r>
          <w:hyperlink w:anchor="_Toc100670143" w:history="1">
            <w:r w:rsidR="004E2C78" w:rsidRPr="00F51774">
              <w:rPr>
                <w:rStyle w:val="a8"/>
                <w:noProof/>
                <w:lang w:bidi="ru-RU"/>
              </w:rPr>
              <w:t>ОГЛАВЛЕНИЕ</w:t>
            </w:r>
            <w:r w:rsidR="004E2C78">
              <w:rPr>
                <w:noProof/>
                <w:webHidden/>
              </w:rPr>
              <w:tab/>
            </w:r>
            <w:r w:rsidR="004E2C78">
              <w:rPr>
                <w:noProof/>
                <w:webHidden/>
              </w:rPr>
              <w:fldChar w:fldCharType="begin"/>
            </w:r>
            <w:r w:rsidR="004E2C78">
              <w:rPr>
                <w:noProof/>
                <w:webHidden/>
              </w:rPr>
              <w:instrText xml:space="preserve"> PAGEREF _Toc100670143 \h </w:instrText>
            </w:r>
            <w:r w:rsidR="004E2C78">
              <w:rPr>
                <w:noProof/>
                <w:webHidden/>
              </w:rPr>
            </w:r>
            <w:r w:rsidR="004E2C78">
              <w:rPr>
                <w:noProof/>
                <w:webHidden/>
              </w:rPr>
              <w:fldChar w:fldCharType="separate"/>
            </w:r>
            <w:r w:rsidR="004E2C78">
              <w:rPr>
                <w:noProof/>
                <w:webHidden/>
              </w:rPr>
              <w:t>2</w:t>
            </w:r>
            <w:r w:rsidR="004E2C78"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4" w:history="1">
            <w:r w:rsidRPr="00F51774">
              <w:rPr>
                <w:rStyle w:val="a8"/>
                <w:noProof/>
              </w:rPr>
              <w:t>ВВЕДЕНИЕ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5" w:history="1">
            <w:r w:rsidRPr="00F51774">
              <w:rPr>
                <w:rStyle w:val="a8"/>
                <w:noProof/>
              </w:rPr>
              <w:t>ВЫПОЛНЯЕМ ПОШАГОВОЕ РАЗВЕРТЫВАНИЕ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6" w:history="1">
            <w:r w:rsidRPr="00F51774">
              <w:rPr>
                <w:rStyle w:val="a8"/>
                <w:noProof/>
              </w:rPr>
              <w:t xml:space="preserve">регистрируемся на </w:t>
            </w:r>
            <w:r w:rsidRPr="00F51774">
              <w:rPr>
                <w:rStyle w:val="a8"/>
                <w:noProof/>
                <w:lang w:val="en-US"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7" w:history="1">
            <w:r w:rsidRPr="00F51774">
              <w:rPr>
                <w:rStyle w:val="a8"/>
                <w:noProof/>
              </w:rPr>
              <w:t>готовим проект к развертыванию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8" w:history="1">
            <w:r w:rsidRPr="00F51774">
              <w:rPr>
                <w:rStyle w:val="a8"/>
                <w:noProof/>
              </w:rPr>
              <w:t>инициализируем локальный и удаленный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49" w:history="1">
            <w:r w:rsidRPr="00F51774">
              <w:rPr>
                <w:rStyle w:val="a8"/>
                <w:noProof/>
              </w:rPr>
              <w:t>связываем локальный репозиторий с удаленным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50" w:history="1">
            <w:r w:rsidRPr="00F51774">
              <w:rPr>
                <w:rStyle w:val="a8"/>
                <w:noProof/>
              </w:rPr>
              <w:t>загружаем проект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51" w:history="1">
            <w:r w:rsidRPr="00F51774">
              <w:rPr>
                <w:rStyle w:val="a8"/>
                <w:noProof/>
              </w:rPr>
              <w:t xml:space="preserve">создаем приложение в </w:t>
            </w:r>
            <w:r w:rsidRPr="00F51774">
              <w:rPr>
                <w:rStyle w:val="a8"/>
                <w:noProof/>
                <w:lang w:val="en-US"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78" w:rsidRDefault="004E2C7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670152" w:history="1">
            <w:r w:rsidRPr="00F5177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_Toc100670152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7D04C7" w:rsidRDefault="00E96235" w:rsidP="00706D60">
          <w:pPr>
            <w:rPr>
              <w:noProof/>
              <w:color w:val="FF0000"/>
            </w:rPr>
          </w:pPr>
          <w:r w:rsidRPr="007D04C7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7D04C7" w:rsidRDefault="00C85251" w:rsidP="00706D60">
      <w:pPr>
        <w:rPr>
          <w:noProof/>
          <w:color w:val="FF0000"/>
        </w:rPr>
      </w:pPr>
      <w:r w:rsidRPr="007D04C7">
        <w:rPr>
          <w:noProof/>
          <w:color w:val="FF0000"/>
          <w:lang w:bidi="ru-RU"/>
        </w:rPr>
        <w:br w:type="page"/>
      </w:r>
    </w:p>
    <w:p w:rsidR="00C85251" w:rsidRPr="007D04C7" w:rsidRDefault="00893712" w:rsidP="00706D60">
      <w:pPr>
        <w:rPr>
          <w:noProof/>
          <w:color w:val="FF0000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3A8B68" wp14:editId="20030507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62009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7D04C7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2EE494C4" wp14:editId="122BF806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7D04C7" w:rsidRDefault="00C85251" w:rsidP="00706D60">
      <w:pPr>
        <w:rPr>
          <w:noProof/>
          <w:color w:val="FF0000"/>
        </w:rPr>
      </w:pPr>
    </w:p>
    <w:p w:rsidR="00C85251" w:rsidRPr="007D04C7" w:rsidRDefault="00C85251" w:rsidP="00706D60">
      <w:pPr>
        <w:rPr>
          <w:noProof/>
          <w:color w:val="FF0000"/>
        </w:rPr>
      </w:pPr>
    </w:p>
    <w:p w:rsidR="00C85251" w:rsidRPr="007D04C7" w:rsidRDefault="00C85251" w:rsidP="00706D60">
      <w:pPr>
        <w:rPr>
          <w:noProof/>
          <w:color w:val="FF0000"/>
        </w:rPr>
      </w:pPr>
    </w:p>
    <w:p w:rsidR="00C85251" w:rsidRPr="007D04C7" w:rsidRDefault="00C85251" w:rsidP="00706D60">
      <w:pPr>
        <w:rPr>
          <w:noProof/>
          <w:color w:val="FF0000"/>
        </w:rPr>
      </w:pPr>
    </w:p>
    <w:p w:rsidR="00C85251" w:rsidRPr="007D04C7" w:rsidRDefault="00C85251" w:rsidP="00706D60">
      <w:pPr>
        <w:rPr>
          <w:noProof/>
          <w:color w:val="FF0000"/>
        </w:rPr>
      </w:pPr>
    </w:p>
    <w:p w:rsidR="00C85251" w:rsidRPr="007D04C7" w:rsidRDefault="00C85251" w:rsidP="00706D60">
      <w:pPr>
        <w:rPr>
          <w:noProof/>
          <w:color w:val="FF0000"/>
        </w:rPr>
      </w:pPr>
    </w:p>
    <w:p w:rsidR="00706D60" w:rsidRPr="007D04C7" w:rsidRDefault="00706D60" w:rsidP="00706D60">
      <w:pPr>
        <w:rPr>
          <w:noProof/>
          <w:color w:val="FF0000"/>
        </w:rPr>
      </w:pPr>
    </w:p>
    <w:p w:rsidR="00706D60" w:rsidRPr="007D04C7" w:rsidRDefault="00706D60" w:rsidP="00706D60">
      <w:pPr>
        <w:rPr>
          <w:noProof/>
          <w:color w:val="FF0000"/>
        </w:rPr>
      </w:pPr>
    </w:p>
    <w:p w:rsidR="00706D60" w:rsidRPr="007D04C7" w:rsidRDefault="00706D60" w:rsidP="00706D60">
      <w:pPr>
        <w:rPr>
          <w:noProof/>
          <w:color w:val="FF0000"/>
        </w:rPr>
      </w:pPr>
    </w:p>
    <w:p w:rsidR="003D1E3B" w:rsidRPr="001D2D7A" w:rsidRDefault="00B20C51" w:rsidP="001D2D7A">
      <w:pPr>
        <w:pStyle w:val="1"/>
        <w:spacing w:line="360" w:lineRule="auto"/>
      </w:pPr>
      <w:bookmarkStart w:id="2" w:name="_Toc100670144"/>
      <w:r w:rsidRPr="001D2D7A">
        <w:rPr>
          <w:caps w:val="0"/>
        </w:rPr>
        <w:t>ВВЕДЕНИЕ</w:t>
      </w:r>
      <w:bookmarkEnd w:id="2"/>
    </w:p>
    <w:p w:rsidR="001D2D7A" w:rsidRDefault="001D2D7A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подошли к очень важному этапу – развертыванию проекта в сети. Как и любое веб-приложение, проект на </w:t>
      </w:r>
      <w:r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1D2D7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также можно сделать доступным всем пользователям. Мы вновь воспользуемся возможностями сервиса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, выполним пошаговое развертывание от момента подготовки проекта до размещения исходного кода на сервис, отладку и устранение ошибок.</w:t>
      </w:r>
    </w:p>
    <w:p w:rsidR="001D2D7A" w:rsidRPr="001D2D7A" w:rsidRDefault="00D42CAC" w:rsidP="00D42CAC">
      <w:pPr>
        <w:pStyle w:val="1"/>
        <w:spacing w:line="360" w:lineRule="auto"/>
        <w:rPr>
          <w:color w:val="auto"/>
        </w:rPr>
      </w:pPr>
      <w:bookmarkStart w:id="3" w:name="_Toc100670145"/>
      <w:r>
        <w:t>ВЫПОЛНЯЕМ ПОШАГОВОЕ РАЗВЕРТЫВАНИЕ</w:t>
      </w:r>
      <w:bookmarkEnd w:id="3"/>
    </w:p>
    <w:p w:rsidR="001D2D7A" w:rsidRPr="00566C97" w:rsidRDefault="00D42CAC" w:rsidP="00D42CAC">
      <w:pPr>
        <w:pStyle w:val="21"/>
        <w:spacing w:line="360" w:lineRule="auto"/>
      </w:pPr>
      <w:bookmarkStart w:id="4" w:name="_Toc100670146"/>
      <w:r>
        <w:t>р</w:t>
      </w:r>
      <w:r w:rsidR="00F43C8B">
        <w:t>егистрируемся</w:t>
      </w:r>
      <w:r>
        <w:t xml:space="preserve"> на </w:t>
      </w:r>
      <w:proofErr w:type="spellStart"/>
      <w:r>
        <w:rPr>
          <w:lang w:val="en-US"/>
        </w:rPr>
        <w:t>heroku</w:t>
      </w:r>
      <w:bookmarkEnd w:id="4"/>
      <w:proofErr w:type="spellEnd"/>
    </w:p>
    <w:p w:rsidR="00D42CAC" w:rsidRPr="00D42CAC" w:rsidRDefault="00D42CAC" w:rsidP="00D42CAC">
      <w:p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>Процедура регистрации на сервисе не отличается сложностью. Она занимает несколько минут и предполагает выбор бесплатного аккаунта, возможностей которого достаточно для размещения нескольких проектов. Для получения большего количества ресурсов необходимо оплатить один из продвинутых аккаунтов.</w:t>
      </w:r>
    </w:p>
    <w:p w:rsidR="00D42CAC" w:rsidRPr="00D42CAC" w:rsidRDefault="00D42CAC" w:rsidP="00D42CA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2CAC">
        <w:rPr>
          <w:rFonts w:ascii="Times New Roman" w:hAnsi="Times New Roman" w:cs="Times New Roman"/>
          <w:sz w:val="26"/>
          <w:szCs w:val="26"/>
        </w:rPr>
        <w:t xml:space="preserve">Ссылка на сервис: </w:t>
      </w:r>
      <w:hyperlink r:id="rId12" w:history="1">
        <w:r w:rsidRPr="00D42CAC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https://www.heroku.com</w:t>
        </w:r>
      </w:hyperlink>
      <w:r w:rsidRPr="00D42CAC">
        <w:rPr>
          <w:rFonts w:ascii="Times New Roman" w:hAnsi="Times New Roman" w:cs="Times New Roman"/>
          <w:sz w:val="26"/>
          <w:szCs w:val="26"/>
        </w:rPr>
        <w:t>.</w:t>
      </w:r>
    </w:p>
    <w:p w:rsidR="00D42CAC" w:rsidRPr="00D42CAC" w:rsidRDefault="00D42CAC" w:rsidP="00D42CAC">
      <w:pPr>
        <w:pStyle w:val="21"/>
        <w:spacing w:line="360" w:lineRule="auto"/>
      </w:pPr>
      <w:bookmarkStart w:id="5" w:name="_Toc100670147"/>
      <w:r>
        <w:t>готовим проект к развертыванию</w:t>
      </w:r>
      <w:bookmarkEnd w:id="5"/>
    </w:p>
    <w:p w:rsidR="001D2D7A" w:rsidRDefault="00A94135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процедура предполагает создание двух служебных файлов</w:t>
      </w:r>
      <w:r w:rsidRPr="00A9413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7C64">
        <w:rPr>
          <w:rFonts w:ascii="Times New Roman" w:hAnsi="Times New Roman" w:cs="Times New Roman"/>
          <w:color w:val="0070C0"/>
          <w:sz w:val="26"/>
          <w:szCs w:val="26"/>
          <w:lang w:val="en-US"/>
        </w:rPr>
        <w:t>Procfile</w:t>
      </w:r>
      <w:proofErr w:type="spellEnd"/>
      <w:r w:rsidRPr="00727C6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 w:rsidRPr="00727C64">
        <w:rPr>
          <w:rFonts w:ascii="Times New Roman" w:hAnsi="Times New Roman" w:cs="Times New Roman"/>
          <w:color w:val="0070C0"/>
          <w:sz w:val="26"/>
          <w:szCs w:val="26"/>
          <w:lang w:val="en-US"/>
        </w:rPr>
        <w:t>requirements</w:t>
      </w:r>
      <w:r w:rsidRPr="00727C64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727C64">
        <w:rPr>
          <w:rFonts w:ascii="Times New Roman" w:hAnsi="Times New Roman" w:cs="Times New Roman"/>
          <w:color w:val="0070C0"/>
          <w:sz w:val="26"/>
          <w:szCs w:val="26"/>
          <w:lang w:val="en-US"/>
        </w:rPr>
        <w:t>txt</w:t>
      </w:r>
      <w:r w:rsidRPr="00A94135">
        <w:rPr>
          <w:rFonts w:ascii="Times New Roman" w:hAnsi="Times New Roman" w:cs="Times New Roman"/>
          <w:sz w:val="26"/>
          <w:szCs w:val="26"/>
        </w:rPr>
        <w:t>.</w:t>
      </w:r>
    </w:p>
    <w:p w:rsidR="00727C64" w:rsidRDefault="00A26EFC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7165B7" wp14:editId="045816CB">
                <wp:simplePos x="0" y="0"/>
                <wp:positionH relativeFrom="page">
                  <wp:posOffset>437322</wp:posOffset>
                </wp:positionH>
                <wp:positionV relativeFrom="paragraph">
                  <wp:posOffset>-461175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A123F" id="Прямоугольник 12" o:spid="_x0000_s1026" style="position:absolute;margin-left:34.45pt;margin-top:-36.3pt;width:524.4pt;height:768.2pt;z-index:2523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" filled="f" strokecolor="#2f5496 [2404]" strokeweight="1pt">
                <w10:wrap anchorx="page"/>
              </v:rect>
            </w:pict>
          </mc:Fallback>
        </mc:AlternateContent>
      </w:r>
      <w:r w:rsidR="00727C64">
        <w:rPr>
          <w:rFonts w:ascii="Times New Roman" w:hAnsi="Times New Roman" w:cs="Times New Roman"/>
          <w:sz w:val="26"/>
          <w:szCs w:val="26"/>
        </w:rPr>
        <w:t>Первый файл разместим в корне проект и добавим в него объявление процессов, выполняющихся в процессе работы проекта на сервере.</w:t>
      </w:r>
    </w:p>
    <w:p w:rsidR="00A94135" w:rsidRPr="00727C64" w:rsidRDefault="00727C64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7C64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 xml:space="preserve"> этом файле разместим всего одно выражение</w:t>
      </w:r>
      <w:r w:rsidRPr="00727C64">
        <w:rPr>
          <w:rFonts w:ascii="Times New Roman" w:hAnsi="Times New Roman" w:cs="Times New Roman"/>
          <w:sz w:val="26"/>
          <w:szCs w:val="26"/>
        </w:rPr>
        <w:t>:</w:t>
      </w:r>
    </w:p>
    <w:p w:rsidR="00727C64" w:rsidRPr="00727C64" w:rsidRDefault="00727C64" w:rsidP="00727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27C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web</w:t>
      </w:r>
      <w:proofErr w:type="spellEnd"/>
      <w:r w:rsidRPr="00727C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proofErr w:type="spellStart"/>
      <w:r w:rsidRPr="00727C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gunicorn</w:t>
      </w:r>
      <w:proofErr w:type="spellEnd"/>
      <w:r w:rsidRPr="00727C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727C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run:app</w:t>
      </w:r>
      <w:proofErr w:type="spellEnd"/>
      <w:proofErr w:type="gramEnd"/>
    </w:p>
    <w:p w:rsidR="00727C64" w:rsidRPr="00727C64" w:rsidRDefault="00727C64" w:rsidP="00727C64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указываем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Heroku</w:t>
      </w:r>
      <w:proofErr w:type="spellEnd"/>
      <w:r w:rsidRPr="00727C6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работоспособность проекта будет обеспечиваться за счет </w:t>
      </w:r>
      <w:r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727C6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коннектора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Heroku</w:t>
      </w:r>
      <w:proofErr w:type="spellEnd"/>
      <w:r w:rsidRPr="00727C64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Также указываем запускаемый файл </w:t>
      </w:r>
      <w:r>
        <w:rPr>
          <w:rFonts w:ascii="Times New Roman" w:hAnsi="Times New Roman" w:cs="Times New Roman"/>
          <w:sz w:val="26"/>
          <w:szCs w:val="26"/>
          <w:lang w:val="en-US"/>
        </w:rPr>
        <w:t>run</w:t>
      </w:r>
      <w:r w:rsidRPr="00727C6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объект нашего приложения </w:t>
      </w:r>
      <w:r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727C64">
        <w:rPr>
          <w:rFonts w:ascii="Times New Roman" w:hAnsi="Times New Roman" w:cs="Times New Roman"/>
          <w:sz w:val="26"/>
          <w:szCs w:val="26"/>
        </w:rPr>
        <w:t>.</w:t>
      </w:r>
    </w:p>
    <w:p w:rsidR="001D2D7A" w:rsidRDefault="00727C64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Также добавим файл с зависимостями </w:t>
      </w:r>
      <w:r w:rsidRPr="00727C64">
        <w:rPr>
          <w:rFonts w:ascii="Times New Roman" w:hAnsi="Times New Roman" w:cs="Times New Roman"/>
          <w:color w:val="0070C0"/>
          <w:sz w:val="26"/>
          <w:szCs w:val="26"/>
          <w:lang w:val="en-US"/>
        </w:rPr>
        <w:t>requirements</w:t>
      </w:r>
      <w:r w:rsidRPr="00727C64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727C64">
        <w:rPr>
          <w:rFonts w:ascii="Times New Roman" w:hAnsi="Times New Roman" w:cs="Times New Roman"/>
          <w:color w:val="0070C0"/>
          <w:sz w:val="26"/>
          <w:szCs w:val="26"/>
          <w:lang w:val="en-US"/>
        </w:rPr>
        <w:t>txt</w:t>
      </w:r>
      <w:r>
        <w:rPr>
          <w:rFonts w:ascii="Times New Roman" w:hAnsi="Times New Roman" w:cs="Times New Roman"/>
          <w:sz w:val="26"/>
          <w:szCs w:val="26"/>
        </w:rPr>
        <w:t xml:space="preserve">, в котором мы перечислим список </w:t>
      </w:r>
      <w:r w:rsidR="00A26EFC">
        <w:rPr>
          <w:rFonts w:ascii="Times New Roman" w:hAnsi="Times New Roman" w:cs="Times New Roman"/>
          <w:sz w:val="26"/>
          <w:szCs w:val="26"/>
        </w:rPr>
        <w:t xml:space="preserve">дополнительных библиотек, необходимых нашему проекту для корректной работы. </w:t>
      </w:r>
    </w:p>
    <w:p w:rsidR="00A26EFC" w:rsidRPr="00727C64" w:rsidRDefault="00A26EFC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Этот файл можно составить самостоятельно, а также сгенерировать командой </w:t>
      </w:r>
    </w:p>
    <w:p w:rsidR="00A26EFC" w:rsidRPr="00A26EFC" w:rsidRDefault="00A26EFC" w:rsidP="00A26E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26EFC">
        <w:rPr>
          <w:rFonts w:ascii="Times New Roman" w:hAnsi="Times New Roman" w:cs="Times New Roman"/>
          <w:b/>
          <w:sz w:val="26"/>
          <w:szCs w:val="26"/>
        </w:rPr>
        <w:t>pip</w:t>
      </w:r>
      <w:proofErr w:type="spellEnd"/>
      <w:r w:rsidRPr="00A26EF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A26EFC">
        <w:rPr>
          <w:rFonts w:ascii="Times New Roman" w:hAnsi="Times New Roman" w:cs="Times New Roman"/>
          <w:b/>
          <w:sz w:val="26"/>
          <w:szCs w:val="26"/>
        </w:rPr>
        <w:t>freeze</w:t>
      </w:r>
      <w:proofErr w:type="spellEnd"/>
      <w:r w:rsidRPr="00A26EFC">
        <w:rPr>
          <w:rFonts w:ascii="Times New Roman" w:hAnsi="Times New Roman" w:cs="Times New Roman"/>
          <w:b/>
          <w:sz w:val="26"/>
          <w:szCs w:val="26"/>
        </w:rPr>
        <w:t xml:space="preserve"> &gt;</w:t>
      </w:r>
      <w:proofErr w:type="gramEnd"/>
      <w:r w:rsidRPr="00A26EFC">
        <w:rPr>
          <w:rFonts w:ascii="Times New Roman" w:hAnsi="Times New Roman" w:cs="Times New Roman"/>
          <w:b/>
          <w:sz w:val="26"/>
          <w:szCs w:val="26"/>
        </w:rPr>
        <w:t xml:space="preserve"> requirements.txt</w:t>
      </w:r>
    </w:p>
    <w:p w:rsidR="001D2D7A" w:rsidRDefault="00A26EFC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2326912" behindDoc="1" locked="0" layoutInCell="1" allowOverlap="1" wp14:anchorId="4D854CC7" wp14:editId="0DDF4E6E">
            <wp:simplePos x="0" y="0"/>
            <wp:positionH relativeFrom="margin">
              <wp:align>left</wp:align>
            </wp:positionH>
            <wp:positionV relativeFrom="paragraph">
              <wp:posOffset>740714</wp:posOffset>
            </wp:positionV>
            <wp:extent cx="5725160" cy="4063365"/>
            <wp:effectExtent l="19050" t="19050" r="27940" b="13335"/>
            <wp:wrapTight wrapText="bothSides">
              <wp:wrapPolygon edited="0">
                <wp:start x="-72" y="-101"/>
                <wp:lineTo x="-72" y="21570"/>
                <wp:lineTo x="21634" y="21570"/>
                <wp:lineTo x="21634" y="-101"/>
                <wp:lineTo x="-72" y="-101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63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Воспользуемся вторым вариантом. Откроем проект через </w:t>
      </w:r>
      <w:proofErr w:type="spellStart"/>
      <w:r>
        <w:rPr>
          <w:rFonts w:ascii="Times New Roman" w:hAnsi="Times New Roman" w:cs="Times New Roman"/>
          <w:sz w:val="26"/>
          <w:szCs w:val="26"/>
        </w:rPr>
        <w:t>Пичарм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в терминале выполним данную команду.</w:t>
      </w:r>
    </w:p>
    <w:p w:rsidR="001D2D7A" w:rsidRPr="00F43C8B" w:rsidRDefault="00AE3183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7E721338" wp14:editId="79583E0E">
                <wp:simplePos x="0" y="0"/>
                <wp:positionH relativeFrom="page">
                  <wp:posOffset>445273</wp:posOffset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6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CE2A5" id="Прямоугольник 12" o:spid="_x0000_s1026" style="position:absolute;margin-left:35.05pt;margin-top:-36.3pt;width:524.4pt;height:768.2pt;z-index:25233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" filled="f" strokecolor="#2f5496 [2404]" strokeweight="1pt">
                <w10:wrap anchorx="page"/>
              </v:rect>
            </w:pict>
          </mc:Fallback>
        </mc:AlternateContent>
      </w:r>
      <w:r w:rsidR="00A26EFC">
        <w:rPr>
          <w:rFonts w:ascii="Times New Roman" w:hAnsi="Times New Roman" w:cs="Times New Roman"/>
          <w:sz w:val="26"/>
          <w:szCs w:val="26"/>
        </w:rPr>
        <w:t>Требуемый файл готов.</w:t>
      </w:r>
      <w:r w:rsidRPr="00AE3183">
        <w:rPr>
          <w:noProof/>
          <w:color w:val="FF0000"/>
          <w:lang w:eastAsia="ru-RU"/>
        </w:rPr>
        <w:t xml:space="preserve"> </w:t>
      </w:r>
    </w:p>
    <w:p w:rsidR="00F907B5" w:rsidRPr="007F7AF4" w:rsidRDefault="00F37052" w:rsidP="007F7AF4">
      <w:pPr>
        <w:pStyle w:val="21"/>
      </w:pPr>
      <w:bookmarkStart w:id="6" w:name="_Toc100670148"/>
      <w:r>
        <w:t>иниц</w:t>
      </w:r>
      <w:r w:rsidR="006D3424">
        <w:t>иализируем</w:t>
      </w:r>
      <w:r>
        <w:t xml:space="preserve"> локальный и удаленный </w:t>
      </w:r>
      <w:proofErr w:type="spellStart"/>
      <w:r>
        <w:t>репозитории</w:t>
      </w:r>
      <w:bookmarkEnd w:id="6"/>
      <w:proofErr w:type="spellEnd"/>
    </w:p>
    <w:p w:rsidR="007F7AF4" w:rsidRDefault="007F7AF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Сервис </w:t>
      </w:r>
      <w:proofErr w:type="spellStart"/>
      <w:r>
        <w:rPr>
          <w:rFonts w:ascii="Times New Roman" w:hAnsi="Times New Roman" w:cs="Times New Roman"/>
          <w:sz w:val="26"/>
          <w:lang w:val="en-US"/>
        </w:rPr>
        <w:t>Heroku</w:t>
      </w:r>
      <w:proofErr w:type="spellEnd"/>
      <w:r w:rsidRPr="007F7AF4"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 xml:space="preserve">будет «подтягивать» код нашего проекта с </w:t>
      </w:r>
      <w:proofErr w:type="spellStart"/>
      <w:r>
        <w:rPr>
          <w:rFonts w:ascii="Times New Roman" w:hAnsi="Times New Roman" w:cs="Times New Roman"/>
          <w:sz w:val="26"/>
        </w:rPr>
        <w:t>репозитория</w:t>
      </w:r>
      <w:proofErr w:type="spellEnd"/>
      <w:r>
        <w:rPr>
          <w:rFonts w:ascii="Times New Roman" w:hAnsi="Times New Roman" w:cs="Times New Roman"/>
          <w:sz w:val="26"/>
        </w:rPr>
        <w:t xml:space="preserve"> хостинга </w:t>
      </w:r>
      <w:r>
        <w:rPr>
          <w:rFonts w:ascii="Times New Roman" w:hAnsi="Times New Roman" w:cs="Times New Roman"/>
          <w:sz w:val="26"/>
          <w:lang w:val="en-US"/>
        </w:rPr>
        <w:t>IT</w:t>
      </w:r>
      <w:r w:rsidRPr="007F7AF4">
        <w:rPr>
          <w:rFonts w:ascii="Times New Roman" w:hAnsi="Times New Roman" w:cs="Times New Roman"/>
          <w:sz w:val="26"/>
        </w:rPr>
        <w:t>-</w:t>
      </w:r>
      <w:r>
        <w:rPr>
          <w:rFonts w:ascii="Times New Roman" w:hAnsi="Times New Roman" w:cs="Times New Roman"/>
          <w:sz w:val="26"/>
        </w:rPr>
        <w:t xml:space="preserve">проектов </w:t>
      </w:r>
      <w:r>
        <w:rPr>
          <w:rFonts w:ascii="Times New Roman" w:hAnsi="Times New Roman" w:cs="Times New Roman"/>
          <w:sz w:val="26"/>
          <w:lang w:val="en-US"/>
        </w:rPr>
        <w:t>GitHub</w:t>
      </w:r>
      <w:r w:rsidRPr="007F7AF4">
        <w:rPr>
          <w:rFonts w:ascii="Times New Roman" w:hAnsi="Times New Roman" w:cs="Times New Roman"/>
          <w:sz w:val="26"/>
        </w:rPr>
        <w:t xml:space="preserve">. </w:t>
      </w:r>
      <w:r>
        <w:rPr>
          <w:rFonts w:ascii="Times New Roman" w:hAnsi="Times New Roman" w:cs="Times New Roman"/>
          <w:sz w:val="26"/>
        </w:rPr>
        <w:t xml:space="preserve">Значит необходимо создать удаленный </w:t>
      </w:r>
      <w:proofErr w:type="spellStart"/>
      <w:r>
        <w:rPr>
          <w:rFonts w:ascii="Times New Roman" w:hAnsi="Times New Roman" w:cs="Times New Roman"/>
          <w:sz w:val="26"/>
        </w:rPr>
        <w:t>репозиторий</w:t>
      </w:r>
      <w:proofErr w:type="spellEnd"/>
      <w:r>
        <w:rPr>
          <w:rFonts w:ascii="Times New Roman" w:hAnsi="Times New Roman" w:cs="Times New Roman"/>
          <w:sz w:val="26"/>
        </w:rPr>
        <w:t xml:space="preserve"> и загрузить все компоненты проекта.</w:t>
      </w:r>
    </w:p>
    <w:p w:rsidR="00C97C8D" w:rsidRPr="00C97C8D" w:rsidRDefault="00C97C8D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Перейдем на </w:t>
      </w:r>
      <w:r>
        <w:rPr>
          <w:rFonts w:ascii="Times New Roman" w:hAnsi="Times New Roman" w:cs="Times New Roman"/>
          <w:sz w:val="26"/>
          <w:lang w:val="en-US"/>
        </w:rPr>
        <w:t>GitHub</w:t>
      </w:r>
      <w:r w:rsidRPr="00C97C8D"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 xml:space="preserve">и создадим пустой </w:t>
      </w:r>
      <w:proofErr w:type="spellStart"/>
      <w:r>
        <w:rPr>
          <w:rFonts w:ascii="Times New Roman" w:hAnsi="Times New Roman" w:cs="Times New Roman"/>
          <w:sz w:val="26"/>
        </w:rPr>
        <w:t>репозиторий</w:t>
      </w:r>
      <w:proofErr w:type="spellEnd"/>
      <w:r w:rsidRPr="00C97C8D">
        <w:rPr>
          <w:rFonts w:ascii="Times New Roman" w:hAnsi="Times New Roman" w:cs="Times New Roman"/>
          <w:sz w:val="26"/>
        </w:rPr>
        <w:t>:</w:t>
      </w:r>
    </w:p>
    <w:p w:rsidR="00C97C8D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29984" behindDoc="1" locked="0" layoutInCell="1" allowOverlap="1" wp14:anchorId="6BC8C972" wp14:editId="10E50D82">
            <wp:simplePos x="0" y="0"/>
            <wp:positionH relativeFrom="column">
              <wp:posOffset>826411</wp:posOffset>
            </wp:positionH>
            <wp:positionV relativeFrom="paragraph">
              <wp:posOffset>562637</wp:posOffset>
            </wp:positionV>
            <wp:extent cx="4269105" cy="1410970"/>
            <wp:effectExtent l="19050" t="19050" r="17145" b="17780"/>
            <wp:wrapTight wrapText="bothSides">
              <wp:wrapPolygon edited="0">
                <wp:start x="-96" y="-292"/>
                <wp:lineTo x="-96" y="21581"/>
                <wp:lineTo x="21590" y="21581"/>
                <wp:lineTo x="21590" y="-292"/>
                <wp:lineTo x="-96" y="-292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41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1F7">
        <w:rPr>
          <w:rFonts w:ascii="Times New Roman" w:hAnsi="Times New Roman" w:cs="Times New Roman"/>
          <w:sz w:val="26"/>
        </w:rPr>
        <w:t>Для загрузки ко</w:t>
      </w:r>
      <w:r w:rsidR="004C1F01">
        <w:rPr>
          <w:rFonts w:ascii="Times New Roman" w:hAnsi="Times New Roman" w:cs="Times New Roman"/>
          <w:sz w:val="26"/>
        </w:rPr>
        <w:t xml:space="preserve">мпонентов проекта воспользуемся программой с графическим интерфейсом </w:t>
      </w:r>
      <w:proofErr w:type="spellStart"/>
      <w:r w:rsidR="004C1F01">
        <w:rPr>
          <w:rFonts w:ascii="Times New Roman" w:hAnsi="Times New Roman" w:cs="Times New Roman"/>
          <w:sz w:val="26"/>
          <w:lang w:val="en-US"/>
        </w:rPr>
        <w:t>SmartGit</w:t>
      </w:r>
      <w:proofErr w:type="spellEnd"/>
      <w:r w:rsidR="004C1F01" w:rsidRPr="004C1F01">
        <w:rPr>
          <w:rFonts w:ascii="Times New Roman" w:hAnsi="Times New Roman" w:cs="Times New Roman"/>
          <w:sz w:val="26"/>
        </w:rPr>
        <w:t>.</w:t>
      </w:r>
    </w:p>
    <w:p w:rsidR="006776D4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6776D4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6776D4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AE3183" w:rsidRPr="006776D4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Для ее установки необходимо перейти по ссылке</w:t>
      </w:r>
      <w:r w:rsidRPr="006776D4">
        <w:rPr>
          <w:rFonts w:ascii="Times New Roman" w:hAnsi="Times New Roman" w:cs="Times New Roman"/>
          <w:sz w:val="26"/>
        </w:rPr>
        <w:t>:</w:t>
      </w:r>
    </w:p>
    <w:p w:rsidR="006776D4" w:rsidRPr="006776D4" w:rsidRDefault="006776D4" w:rsidP="007F7AF4">
      <w:pPr>
        <w:spacing w:before="240" w:line="360" w:lineRule="auto"/>
        <w:rPr>
          <w:rFonts w:ascii="Times New Roman" w:hAnsi="Times New Roman" w:cs="Times New Roman"/>
          <w:color w:val="0070C0"/>
          <w:sz w:val="26"/>
        </w:rPr>
      </w:pPr>
      <w:r w:rsidRPr="006776D4">
        <w:rPr>
          <w:rFonts w:ascii="Times New Roman" w:hAnsi="Times New Roman" w:cs="Times New Roman"/>
          <w:color w:val="0070C0"/>
          <w:sz w:val="26"/>
        </w:rPr>
        <w:t>https://www.syntevo.com/smartgit/download/</w:t>
      </w:r>
    </w:p>
    <w:p w:rsidR="00AE3183" w:rsidRDefault="006776D4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Далее загрузить установочный файл и выполнить несложную процедуру установки.</w:t>
      </w:r>
    </w:p>
    <w:p w:rsidR="004C1F01" w:rsidRPr="004C1F01" w:rsidRDefault="004C1F01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31008" behindDoc="1" locked="0" layoutInCell="1" allowOverlap="1" wp14:anchorId="17347766" wp14:editId="52D541B8">
            <wp:simplePos x="0" y="0"/>
            <wp:positionH relativeFrom="margin">
              <wp:align>center</wp:align>
            </wp:positionH>
            <wp:positionV relativeFrom="paragraph">
              <wp:posOffset>577160</wp:posOffset>
            </wp:positionV>
            <wp:extent cx="2527935" cy="901700"/>
            <wp:effectExtent l="19050" t="19050" r="24765" b="12700"/>
            <wp:wrapTight wrapText="bothSides">
              <wp:wrapPolygon edited="0">
                <wp:start x="-163" y="-456"/>
                <wp:lineTo x="-163" y="21448"/>
                <wp:lineTo x="21649" y="21448"/>
                <wp:lineTo x="21649" y="-456"/>
                <wp:lineTo x="-163" y="-456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90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 xml:space="preserve">Определим директорию с компонентами проекта в качестве локального </w:t>
      </w:r>
      <w:proofErr w:type="spellStart"/>
      <w:r>
        <w:rPr>
          <w:rFonts w:ascii="Times New Roman" w:hAnsi="Times New Roman" w:cs="Times New Roman"/>
          <w:sz w:val="26"/>
        </w:rPr>
        <w:t>репозитория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:rsidR="00C97C8D" w:rsidRPr="004C1F01" w:rsidRDefault="00C97C8D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4151F7" w:rsidRPr="004C1F01" w:rsidRDefault="004151F7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4151F7" w:rsidRPr="004C1F01" w:rsidRDefault="004C1F01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32032" behindDoc="1" locked="0" layoutInCell="1" allowOverlap="1">
            <wp:simplePos x="0" y="0"/>
            <wp:positionH relativeFrom="column">
              <wp:posOffset>1319503</wp:posOffset>
            </wp:positionH>
            <wp:positionV relativeFrom="paragraph">
              <wp:posOffset>38072</wp:posOffset>
            </wp:positionV>
            <wp:extent cx="3100705" cy="1177925"/>
            <wp:effectExtent l="19050" t="19050" r="23495" b="22225"/>
            <wp:wrapTight wrapText="bothSides">
              <wp:wrapPolygon edited="0">
                <wp:start x="-133" y="-349"/>
                <wp:lineTo x="-133" y="21658"/>
                <wp:lineTo x="21631" y="21658"/>
                <wp:lineTo x="21631" y="-349"/>
                <wp:lineTo x="-133" y="-349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1F7" w:rsidRPr="004C1F01" w:rsidRDefault="004151F7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4151F7" w:rsidRPr="004C1F01" w:rsidRDefault="004151F7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</w:p>
    <w:p w:rsidR="00D06535" w:rsidRPr="00D06535" w:rsidRDefault="00D06535" w:rsidP="00D06535">
      <w:pPr>
        <w:pStyle w:val="21"/>
        <w:spacing w:line="360" w:lineRule="auto"/>
      </w:pPr>
      <w:bookmarkStart w:id="7" w:name="_Toc100670149"/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FE18CD7" wp14:editId="6AE4F3A3">
                <wp:simplePos x="0" y="0"/>
                <wp:positionH relativeFrom="margin">
                  <wp:align>center</wp:align>
                </wp:positionH>
                <wp:positionV relativeFrom="paragraph">
                  <wp:posOffset>-456717</wp:posOffset>
                </wp:positionV>
                <wp:extent cx="6660000" cy="9756000"/>
                <wp:effectExtent l="0" t="0" r="26670" b="17145"/>
                <wp:wrapNone/>
                <wp:docPr id="6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D173C" id="Прямоугольник 12" o:spid="_x0000_s1026" style="position:absolute;margin-left:0;margin-top:-35.95pt;width:524.4pt;height:768.2pt;z-index:25233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Eyt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3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>
        <w:t xml:space="preserve">связываем локальный </w:t>
      </w:r>
      <w:proofErr w:type="spellStart"/>
      <w:r>
        <w:t>репозиторий</w:t>
      </w:r>
      <w:proofErr w:type="spellEnd"/>
      <w:r>
        <w:t xml:space="preserve"> с удаленным</w:t>
      </w:r>
      <w:bookmarkEnd w:id="7"/>
    </w:p>
    <w:p w:rsidR="004151F7" w:rsidRDefault="00A02835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Теперь «свяжем» удаленный </w:t>
      </w:r>
      <w:proofErr w:type="spellStart"/>
      <w:r>
        <w:rPr>
          <w:rFonts w:ascii="Times New Roman" w:hAnsi="Times New Roman" w:cs="Times New Roman"/>
          <w:sz w:val="26"/>
        </w:rPr>
        <w:t>репозиторий</w:t>
      </w:r>
      <w:proofErr w:type="spellEnd"/>
      <w:r>
        <w:rPr>
          <w:rFonts w:ascii="Times New Roman" w:hAnsi="Times New Roman" w:cs="Times New Roman"/>
          <w:sz w:val="26"/>
        </w:rPr>
        <w:t xml:space="preserve"> с локальным.</w:t>
      </w:r>
    </w:p>
    <w:p w:rsidR="00A02835" w:rsidRPr="004C1F01" w:rsidRDefault="00A02835" w:rsidP="007F7AF4">
      <w:pPr>
        <w:spacing w:before="240"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33056" behindDoc="1" locked="0" layoutInCell="1" allowOverlap="1" wp14:anchorId="7FC29AC9" wp14:editId="67B8FCFD">
            <wp:simplePos x="0" y="0"/>
            <wp:positionH relativeFrom="margin">
              <wp:align>center</wp:align>
            </wp:positionH>
            <wp:positionV relativeFrom="paragraph">
              <wp:posOffset>19106</wp:posOffset>
            </wp:positionV>
            <wp:extent cx="1823720" cy="2249170"/>
            <wp:effectExtent l="19050" t="19050" r="24130" b="17780"/>
            <wp:wrapTight wrapText="bothSides">
              <wp:wrapPolygon edited="0">
                <wp:start x="-226" y="-183"/>
                <wp:lineTo x="-226" y="21588"/>
                <wp:lineTo x="21660" y="21588"/>
                <wp:lineTo x="21660" y="-183"/>
                <wp:lineTo x="-226" y="-183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8D" w:rsidRPr="007F7AF4" w:rsidRDefault="00C97C8D" w:rsidP="007F7AF4">
      <w:pPr>
        <w:spacing w:before="240" w:line="360" w:lineRule="auto"/>
      </w:pPr>
    </w:p>
    <w:p w:rsidR="00CE50F1" w:rsidRPr="007D04C7" w:rsidRDefault="00CE50F1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0B49B9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34080" behindDoc="1" locked="0" layoutInCell="1" allowOverlap="1" wp14:anchorId="7140065F" wp14:editId="40416F96">
            <wp:simplePos x="0" y="0"/>
            <wp:positionH relativeFrom="margin">
              <wp:align>center</wp:align>
            </wp:positionH>
            <wp:positionV relativeFrom="paragraph">
              <wp:posOffset>105382</wp:posOffset>
            </wp:positionV>
            <wp:extent cx="3288665" cy="1407160"/>
            <wp:effectExtent l="19050" t="19050" r="26035" b="21590"/>
            <wp:wrapTight wrapText="bothSides">
              <wp:wrapPolygon edited="0">
                <wp:start x="-125" y="-292"/>
                <wp:lineTo x="-125" y="21639"/>
                <wp:lineTo x="21646" y="21639"/>
                <wp:lineTo x="21646" y="-292"/>
                <wp:lineTo x="-125" y="-292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140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Pr="00CE7154" w:rsidRDefault="000B49B9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35104" behindDoc="1" locked="0" layoutInCell="1" allowOverlap="1" wp14:anchorId="7933F7B4" wp14:editId="59B2A455">
            <wp:simplePos x="0" y="0"/>
            <wp:positionH relativeFrom="margin">
              <wp:align>center</wp:align>
            </wp:positionH>
            <wp:positionV relativeFrom="paragraph">
              <wp:posOffset>271090</wp:posOffset>
            </wp:positionV>
            <wp:extent cx="2426970" cy="897890"/>
            <wp:effectExtent l="19050" t="19050" r="11430" b="16510"/>
            <wp:wrapTight wrapText="bothSides">
              <wp:wrapPolygon edited="0">
                <wp:start x="-170" y="-458"/>
                <wp:lineTo x="-170" y="21539"/>
                <wp:lineTo x="21532" y="21539"/>
                <wp:lineTo x="21532" y="-458"/>
                <wp:lineTo x="-170" y="-458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897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>Результат</w:t>
      </w:r>
      <w:r w:rsidRPr="00CE7154">
        <w:rPr>
          <w:rFonts w:ascii="Times New Roman" w:hAnsi="Times New Roman" w:cs="Times New Roman"/>
          <w:sz w:val="26"/>
        </w:rPr>
        <w:t>:</w:t>
      </w:r>
    </w:p>
    <w:p w:rsidR="000B49B9" w:rsidRPr="00CE7154" w:rsidRDefault="000B49B9" w:rsidP="00CE50F1">
      <w:pPr>
        <w:rPr>
          <w:rFonts w:ascii="Times New Roman" w:hAnsi="Times New Roman" w:cs="Times New Roman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Pr="00761FBC" w:rsidRDefault="00761FBC" w:rsidP="00761FBC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Теперь нам нужно подтянуть некоторые важные настройки из удаленного </w:t>
      </w:r>
      <w:proofErr w:type="spellStart"/>
      <w:r>
        <w:rPr>
          <w:rFonts w:ascii="Times New Roman" w:hAnsi="Times New Roman" w:cs="Times New Roman"/>
          <w:sz w:val="26"/>
        </w:rPr>
        <w:t>репозитория</w:t>
      </w:r>
      <w:proofErr w:type="spellEnd"/>
      <w:r w:rsidRPr="00761FBC">
        <w:rPr>
          <w:rFonts w:ascii="Times New Roman" w:hAnsi="Times New Roman" w:cs="Times New Roman"/>
          <w:sz w:val="26"/>
        </w:rPr>
        <w:t>.</w:t>
      </w:r>
    </w:p>
    <w:p w:rsidR="00761FBC" w:rsidRPr="00855F80" w:rsidRDefault="00855F80" w:rsidP="00CE7154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42272" behindDoc="1" locked="0" layoutInCell="1" allowOverlap="1" wp14:anchorId="3BCFD255" wp14:editId="2EC4EB5C">
            <wp:simplePos x="0" y="0"/>
            <wp:positionH relativeFrom="margin">
              <wp:align>center</wp:align>
            </wp:positionH>
            <wp:positionV relativeFrom="paragraph">
              <wp:posOffset>298423</wp:posOffset>
            </wp:positionV>
            <wp:extent cx="2782570" cy="463550"/>
            <wp:effectExtent l="19050" t="19050" r="17780" b="12700"/>
            <wp:wrapTight wrapText="bothSides">
              <wp:wrapPolygon edited="0">
                <wp:start x="-148" y="-888"/>
                <wp:lineTo x="-148" y="21304"/>
                <wp:lineTo x="21590" y="21304"/>
                <wp:lineTo x="21590" y="-888"/>
                <wp:lineTo x="-148" y="-888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 xml:space="preserve">Для этого выполняем команду </w:t>
      </w:r>
      <w:r>
        <w:rPr>
          <w:rFonts w:ascii="Times New Roman" w:hAnsi="Times New Roman" w:cs="Times New Roman"/>
          <w:sz w:val="26"/>
          <w:lang w:val="en-US"/>
        </w:rPr>
        <w:t>Pull</w:t>
      </w:r>
      <w:r w:rsidRPr="00855F80">
        <w:rPr>
          <w:rFonts w:ascii="Times New Roman" w:hAnsi="Times New Roman" w:cs="Times New Roman"/>
          <w:sz w:val="26"/>
        </w:rPr>
        <w:t>.</w:t>
      </w:r>
    </w:p>
    <w:p w:rsidR="00EA6526" w:rsidRPr="00855F80" w:rsidRDefault="00EA6526" w:rsidP="00CE7154">
      <w:pPr>
        <w:spacing w:line="360" w:lineRule="auto"/>
        <w:rPr>
          <w:rFonts w:ascii="Times New Roman" w:hAnsi="Times New Roman" w:cs="Times New Roman"/>
          <w:sz w:val="26"/>
        </w:rPr>
      </w:pPr>
    </w:p>
    <w:p w:rsidR="00EA6526" w:rsidRPr="00855F80" w:rsidRDefault="00D06535" w:rsidP="00CE7154">
      <w:pPr>
        <w:spacing w:line="360" w:lineRule="auto"/>
        <w:rPr>
          <w:rFonts w:ascii="Times New Roman" w:hAnsi="Times New Roman" w:cs="Times New Roman"/>
          <w:sz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56A6F71" wp14:editId="7F4216B7">
                <wp:simplePos x="0" y="0"/>
                <wp:positionH relativeFrom="margin">
                  <wp:align>center</wp:align>
                </wp:positionH>
                <wp:positionV relativeFrom="paragraph">
                  <wp:posOffset>-454787</wp:posOffset>
                </wp:positionV>
                <wp:extent cx="6660000" cy="9756000"/>
                <wp:effectExtent l="0" t="0" r="26670" b="17145"/>
                <wp:wrapNone/>
                <wp:docPr id="9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B099C" id="Прямоугольник 12" o:spid="_x0000_s1026" style="position:absolute;margin-left:0;margin-top:-35.8pt;width:524.4pt;height:768.2pt;z-index:25235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855F80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43296" behindDoc="1" locked="0" layoutInCell="1" allowOverlap="1" wp14:anchorId="4716438E" wp14:editId="3C2A7667">
            <wp:simplePos x="0" y="0"/>
            <wp:positionH relativeFrom="margin">
              <wp:posOffset>1374719</wp:posOffset>
            </wp:positionH>
            <wp:positionV relativeFrom="paragraph">
              <wp:posOffset>82577</wp:posOffset>
            </wp:positionV>
            <wp:extent cx="3026410" cy="1486535"/>
            <wp:effectExtent l="19050" t="19050" r="21590" b="18415"/>
            <wp:wrapTight wrapText="bothSides">
              <wp:wrapPolygon edited="0">
                <wp:start x="-136" y="-277"/>
                <wp:lineTo x="-136" y="21591"/>
                <wp:lineTo x="21618" y="21591"/>
                <wp:lineTo x="21618" y="-277"/>
                <wp:lineTo x="-136" y="-277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486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FBC" w:rsidRDefault="00761FBC" w:rsidP="00CE7154">
      <w:pPr>
        <w:spacing w:line="360" w:lineRule="auto"/>
        <w:rPr>
          <w:rFonts w:ascii="Times New Roman" w:hAnsi="Times New Roman" w:cs="Times New Roman"/>
          <w:sz w:val="26"/>
        </w:rPr>
      </w:pPr>
    </w:p>
    <w:p w:rsidR="00761FBC" w:rsidRDefault="00761FBC" w:rsidP="00CE7154">
      <w:pPr>
        <w:spacing w:line="360" w:lineRule="auto"/>
        <w:rPr>
          <w:rFonts w:ascii="Times New Roman" w:hAnsi="Times New Roman" w:cs="Times New Roman"/>
          <w:sz w:val="26"/>
        </w:rPr>
      </w:pPr>
    </w:p>
    <w:p w:rsidR="00761FBC" w:rsidRDefault="00761FBC" w:rsidP="00CE7154">
      <w:pPr>
        <w:spacing w:line="360" w:lineRule="auto"/>
        <w:rPr>
          <w:rFonts w:ascii="Times New Roman" w:hAnsi="Times New Roman" w:cs="Times New Roman"/>
          <w:sz w:val="26"/>
        </w:rPr>
      </w:pPr>
    </w:p>
    <w:p w:rsidR="00D06535" w:rsidRDefault="00D06535" w:rsidP="00CE7154">
      <w:pPr>
        <w:spacing w:line="360" w:lineRule="auto"/>
        <w:rPr>
          <w:rFonts w:ascii="Times New Roman" w:hAnsi="Times New Roman" w:cs="Times New Roman"/>
          <w:sz w:val="26"/>
        </w:rPr>
      </w:pPr>
    </w:p>
    <w:p w:rsidR="00855F80" w:rsidRDefault="00012A58" w:rsidP="00CE7154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Подтверждаем и все готово.</w:t>
      </w:r>
    </w:p>
    <w:p w:rsidR="00F37052" w:rsidRPr="00F37052" w:rsidRDefault="00F37052" w:rsidP="00F37052">
      <w:pPr>
        <w:pStyle w:val="21"/>
        <w:spacing w:line="360" w:lineRule="auto"/>
      </w:pPr>
      <w:bookmarkStart w:id="8" w:name="_Toc100670150"/>
      <w:r w:rsidRPr="007F7AF4">
        <w:t xml:space="preserve">загружаем проект на </w:t>
      </w:r>
      <w:proofErr w:type="spellStart"/>
      <w:r w:rsidRPr="007F7AF4">
        <w:t>GitHub</w:t>
      </w:r>
      <w:bookmarkEnd w:id="8"/>
      <w:proofErr w:type="spellEnd"/>
    </w:p>
    <w:p w:rsidR="00A02835" w:rsidRDefault="00CE7154" w:rsidP="00CE7154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Теперь выполним команды </w:t>
      </w:r>
      <w:r w:rsidRPr="00CE7154">
        <w:rPr>
          <w:rFonts w:ascii="Times New Roman" w:hAnsi="Times New Roman" w:cs="Times New Roman"/>
          <w:color w:val="0070C0"/>
          <w:sz w:val="26"/>
        </w:rPr>
        <w:t>«</w:t>
      </w:r>
      <w:proofErr w:type="spellStart"/>
      <w:r w:rsidRPr="00CE7154">
        <w:rPr>
          <w:rFonts w:ascii="Times New Roman" w:hAnsi="Times New Roman" w:cs="Times New Roman"/>
          <w:color w:val="0070C0"/>
          <w:sz w:val="26"/>
        </w:rPr>
        <w:t>коммит</w:t>
      </w:r>
      <w:proofErr w:type="spellEnd"/>
      <w:r w:rsidRPr="00CE7154">
        <w:rPr>
          <w:rFonts w:ascii="Times New Roman" w:hAnsi="Times New Roman" w:cs="Times New Roman"/>
          <w:color w:val="0070C0"/>
          <w:sz w:val="26"/>
        </w:rPr>
        <w:t>»</w:t>
      </w:r>
      <w:r>
        <w:rPr>
          <w:rFonts w:ascii="Times New Roman" w:hAnsi="Times New Roman" w:cs="Times New Roman"/>
          <w:sz w:val="26"/>
        </w:rPr>
        <w:t xml:space="preserve"> и </w:t>
      </w:r>
      <w:r w:rsidRPr="00CE7154">
        <w:rPr>
          <w:rFonts w:ascii="Times New Roman" w:hAnsi="Times New Roman" w:cs="Times New Roman"/>
          <w:color w:val="0070C0"/>
          <w:sz w:val="26"/>
        </w:rPr>
        <w:t>«</w:t>
      </w:r>
      <w:proofErr w:type="spellStart"/>
      <w:r w:rsidRPr="00CE7154">
        <w:rPr>
          <w:rFonts w:ascii="Times New Roman" w:hAnsi="Times New Roman" w:cs="Times New Roman"/>
          <w:color w:val="0070C0"/>
          <w:sz w:val="26"/>
        </w:rPr>
        <w:t>пуш</w:t>
      </w:r>
      <w:proofErr w:type="spellEnd"/>
      <w:r w:rsidRPr="00CE7154">
        <w:rPr>
          <w:rFonts w:ascii="Times New Roman" w:hAnsi="Times New Roman" w:cs="Times New Roman"/>
          <w:color w:val="0070C0"/>
          <w:sz w:val="26"/>
        </w:rPr>
        <w:t>»</w:t>
      </w:r>
      <w:r>
        <w:rPr>
          <w:rFonts w:ascii="Times New Roman" w:hAnsi="Times New Roman" w:cs="Times New Roman"/>
          <w:sz w:val="26"/>
        </w:rPr>
        <w:t xml:space="preserve">, отвечающие за фиксацию изменений в нашем проекте и отправке обновленного кода проекта в удаленный </w:t>
      </w:r>
      <w:proofErr w:type="spellStart"/>
      <w:r>
        <w:rPr>
          <w:rFonts w:ascii="Times New Roman" w:hAnsi="Times New Roman" w:cs="Times New Roman"/>
          <w:sz w:val="26"/>
        </w:rPr>
        <w:t>репозиторий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:rsidR="00CE7154" w:rsidRDefault="00CE7154" w:rsidP="00CE7154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Эти команды необходимо выполнять всегда после внесения доработок в код проекта.</w:t>
      </w:r>
    </w:p>
    <w:p w:rsidR="00CE7154" w:rsidRPr="00CE7154" w:rsidRDefault="00CE7154" w:rsidP="00CE7154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40224" behindDoc="1" locked="0" layoutInCell="1" allowOverlap="1" wp14:anchorId="2BF706C0" wp14:editId="3ECAC9C5">
            <wp:simplePos x="0" y="0"/>
            <wp:positionH relativeFrom="margin">
              <wp:align>center</wp:align>
            </wp:positionH>
            <wp:positionV relativeFrom="paragraph">
              <wp:posOffset>22584</wp:posOffset>
            </wp:positionV>
            <wp:extent cx="3156585" cy="492760"/>
            <wp:effectExtent l="19050" t="19050" r="24765" b="21590"/>
            <wp:wrapTight wrapText="bothSides">
              <wp:wrapPolygon edited="0">
                <wp:start x="-130" y="-835"/>
                <wp:lineTo x="-130" y="21711"/>
                <wp:lineTo x="21639" y="21711"/>
                <wp:lineTo x="21639" y="-835"/>
                <wp:lineTo x="-130" y="-835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92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154" w:rsidRDefault="00CE7154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Pr="00CE2D79" w:rsidRDefault="00CE2D79" w:rsidP="00CE2D79">
      <w:pPr>
        <w:spacing w:line="360" w:lineRule="auto"/>
        <w:rPr>
          <w:rFonts w:ascii="Times New Roman" w:hAnsi="Times New Roman" w:cs="Times New Roman"/>
          <w:noProof/>
          <w:sz w:val="26"/>
          <w:lang w:eastAsia="ru-RU"/>
        </w:rPr>
      </w:pPr>
      <w:r w:rsidRPr="00CE2D79">
        <w:rPr>
          <w:rFonts w:ascii="Times New Roman" w:hAnsi="Times New Roman" w:cs="Times New Roman"/>
          <w:noProof/>
          <w:sz w:val="26"/>
          <w:lang w:eastAsia="ru-RU"/>
        </w:rPr>
        <w:t>Теперь выбираем компоненты, которые мы хотим загрузить в удаленный репозиторий:</w:t>
      </w:r>
    </w:p>
    <w:p w:rsidR="00CE2D79" w:rsidRPr="00CE2D79" w:rsidRDefault="006D3424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41248" behindDoc="1" locked="0" layoutInCell="1" allowOverlap="1" wp14:anchorId="741D6A90" wp14:editId="278E0AD4">
            <wp:simplePos x="0" y="0"/>
            <wp:positionH relativeFrom="margin">
              <wp:align>center</wp:align>
            </wp:positionH>
            <wp:positionV relativeFrom="paragraph">
              <wp:posOffset>-290474</wp:posOffset>
            </wp:positionV>
            <wp:extent cx="2984602" cy="3547007"/>
            <wp:effectExtent l="19050" t="19050" r="25400" b="15875"/>
            <wp:wrapTight wrapText="bothSides">
              <wp:wrapPolygon edited="0">
                <wp:start x="-138" y="-116"/>
                <wp:lineTo x="-138" y="21581"/>
                <wp:lineTo x="21646" y="21581"/>
                <wp:lineTo x="21646" y="-116"/>
                <wp:lineTo x="-138" y="-116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02" cy="3547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A02835" w:rsidRDefault="00A02835" w:rsidP="00CE50F1">
      <w:pPr>
        <w:rPr>
          <w:rFonts w:ascii="Times New Roman" w:hAnsi="Times New Roman" w:cs="Times New Roman"/>
          <w:color w:val="FF0000"/>
          <w:sz w:val="26"/>
        </w:rPr>
      </w:pPr>
    </w:p>
    <w:p w:rsidR="00CE2D79" w:rsidRDefault="00CE2D79" w:rsidP="00CE50F1">
      <w:pPr>
        <w:rPr>
          <w:rFonts w:ascii="Times New Roman" w:hAnsi="Times New Roman" w:cs="Times New Roman"/>
          <w:color w:val="FF0000"/>
          <w:sz w:val="26"/>
        </w:rPr>
      </w:pPr>
    </w:p>
    <w:p w:rsidR="006D3424" w:rsidRDefault="006D3424" w:rsidP="00CE50F1">
      <w:pPr>
        <w:rPr>
          <w:rFonts w:ascii="Times New Roman" w:hAnsi="Times New Roman" w:cs="Times New Roman"/>
          <w:color w:val="FF0000"/>
          <w:sz w:val="26"/>
        </w:rPr>
      </w:pPr>
    </w:p>
    <w:p w:rsidR="00CE2D79" w:rsidRPr="00345469" w:rsidRDefault="006D3424" w:rsidP="00CE50F1">
      <w:pPr>
        <w:rPr>
          <w:rFonts w:ascii="Times New Roman" w:hAnsi="Times New Roman" w:cs="Times New Roman"/>
          <w:sz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1C055F23" wp14:editId="151F7DBC">
                <wp:simplePos x="0" y="0"/>
                <wp:positionH relativeFrom="page">
                  <wp:posOffset>446380</wp:posOffset>
                </wp:positionH>
                <wp:positionV relativeFrom="paragraph">
                  <wp:posOffset>-454762</wp:posOffset>
                </wp:positionV>
                <wp:extent cx="6660000" cy="9756000"/>
                <wp:effectExtent l="0" t="0" r="26670" b="17145"/>
                <wp:wrapNone/>
                <wp:docPr id="9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265E9" id="Прямоугольник 12" o:spid="_x0000_s1026" style="position:absolute;margin-left:35.15pt;margin-top:-35.8pt;width:524.4pt;height:768.2pt;z-index: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mQ0/AIAABU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" filled="f" strokecolor="#2f5496 [2404]" strokeweight="1pt">
                <w10:wrap anchorx="page"/>
              </v:rect>
            </w:pict>
          </mc:Fallback>
        </mc:AlternateContent>
      </w:r>
      <w:r w:rsidR="00345469" w:rsidRPr="00345469">
        <w:rPr>
          <w:rFonts w:ascii="Times New Roman" w:hAnsi="Times New Roman" w:cs="Times New Roman"/>
          <w:sz w:val="26"/>
        </w:rPr>
        <w:t xml:space="preserve">Подтверждаем </w:t>
      </w:r>
      <w:proofErr w:type="spellStart"/>
      <w:r w:rsidR="00345469" w:rsidRPr="00345469">
        <w:rPr>
          <w:rFonts w:ascii="Times New Roman" w:hAnsi="Times New Roman" w:cs="Times New Roman"/>
          <w:sz w:val="26"/>
        </w:rPr>
        <w:t>коммит</w:t>
      </w:r>
      <w:proofErr w:type="spellEnd"/>
      <w:r w:rsidR="00345469" w:rsidRPr="00345469">
        <w:rPr>
          <w:rFonts w:ascii="Times New Roman" w:hAnsi="Times New Roman" w:cs="Times New Roman"/>
          <w:sz w:val="26"/>
        </w:rPr>
        <w:t xml:space="preserve"> и выполняем команду «</w:t>
      </w:r>
      <w:proofErr w:type="spellStart"/>
      <w:r w:rsidR="00345469" w:rsidRPr="00345469">
        <w:rPr>
          <w:rFonts w:ascii="Times New Roman" w:hAnsi="Times New Roman" w:cs="Times New Roman"/>
          <w:sz w:val="26"/>
        </w:rPr>
        <w:t>пуш</w:t>
      </w:r>
      <w:proofErr w:type="spellEnd"/>
      <w:r w:rsidR="00345469" w:rsidRPr="00345469">
        <w:rPr>
          <w:rFonts w:ascii="Times New Roman" w:hAnsi="Times New Roman" w:cs="Times New Roman"/>
          <w:sz w:val="26"/>
        </w:rPr>
        <w:t>».</w:t>
      </w:r>
    </w:p>
    <w:p w:rsidR="00CE2D79" w:rsidRDefault="00CE2D79" w:rsidP="00CE50F1">
      <w:pPr>
        <w:rPr>
          <w:rFonts w:ascii="Times New Roman" w:hAnsi="Times New Roman" w:cs="Times New Roman"/>
          <w:color w:val="FF0000"/>
          <w:sz w:val="26"/>
        </w:rPr>
      </w:pPr>
    </w:p>
    <w:p w:rsidR="00CE2D79" w:rsidRDefault="00345469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45344" behindDoc="1" locked="0" layoutInCell="1" allowOverlap="1" wp14:anchorId="43816A60" wp14:editId="56DACF6C">
            <wp:simplePos x="0" y="0"/>
            <wp:positionH relativeFrom="column">
              <wp:posOffset>1455088</wp:posOffset>
            </wp:positionH>
            <wp:positionV relativeFrom="paragraph">
              <wp:posOffset>19077</wp:posOffset>
            </wp:positionV>
            <wp:extent cx="3156585" cy="445135"/>
            <wp:effectExtent l="19050" t="19050" r="24765" b="12065"/>
            <wp:wrapTight wrapText="bothSides">
              <wp:wrapPolygon edited="0">
                <wp:start x="-130" y="-924"/>
                <wp:lineTo x="-130" y="21261"/>
                <wp:lineTo x="21639" y="21261"/>
                <wp:lineTo x="21639" y="-924"/>
                <wp:lineTo x="-130" y="-924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4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D79" w:rsidRDefault="00CE2D79" w:rsidP="00CE50F1">
      <w:pPr>
        <w:rPr>
          <w:rFonts w:ascii="Times New Roman" w:hAnsi="Times New Roman" w:cs="Times New Roman"/>
          <w:color w:val="FF0000"/>
          <w:sz w:val="26"/>
        </w:rPr>
      </w:pPr>
    </w:p>
    <w:p w:rsidR="00CE2D79" w:rsidRPr="00345469" w:rsidRDefault="00345469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Здесь нам предложат указать имя пользователя и пароль</w:t>
      </w:r>
      <w:r w:rsidRPr="00345469">
        <w:rPr>
          <w:rFonts w:ascii="Times New Roman" w:hAnsi="Times New Roman" w:cs="Times New Roman"/>
          <w:sz w:val="26"/>
        </w:rPr>
        <w:t>:</w:t>
      </w:r>
    </w:p>
    <w:p w:rsidR="00345469" w:rsidRP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46368" behindDoc="1" locked="0" layoutInCell="1" allowOverlap="1" wp14:anchorId="2AEA953F" wp14:editId="046C6BF4">
            <wp:simplePos x="0" y="0"/>
            <wp:positionH relativeFrom="column">
              <wp:posOffset>2061459</wp:posOffset>
            </wp:positionH>
            <wp:positionV relativeFrom="paragraph">
              <wp:posOffset>26394</wp:posOffset>
            </wp:positionV>
            <wp:extent cx="1953260" cy="1581785"/>
            <wp:effectExtent l="19050" t="19050" r="27940" b="18415"/>
            <wp:wrapTight wrapText="bothSides">
              <wp:wrapPolygon edited="0">
                <wp:start x="-211" y="-260"/>
                <wp:lineTo x="-211" y="21591"/>
                <wp:lineTo x="21698" y="21591"/>
                <wp:lineTo x="21698" y="-260"/>
                <wp:lineTo x="-211" y="-26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58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D79" w:rsidRDefault="00CE2D79" w:rsidP="00CE50F1">
      <w:pPr>
        <w:rPr>
          <w:rFonts w:ascii="Times New Roman" w:hAnsi="Times New Roman" w:cs="Times New Roman"/>
          <w:color w:val="FF0000"/>
          <w:sz w:val="26"/>
        </w:rPr>
      </w:pPr>
    </w:p>
    <w:p w:rsidR="00CE2D79" w:rsidRDefault="00CE2D7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Pr="00CC3648" w:rsidRDefault="00C651D8" w:rsidP="00CE50F1">
      <w:pPr>
        <w:rPr>
          <w:rFonts w:ascii="Times New Roman" w:hAnsi="Times New Roman" w:cs="Times New Roman"/>
          <w:sz w:val="26"/>
        </w:rPr>
      </w:pPr>
      <w:r w:rsidRPr="00CC3648">
        <w:rPr>
          <w:rFonts w:ascii="Times New Roman" w:hAnsi="Times New Roman" w:cs="Times New Roman"/>
          <w:sz w:val="26"/>
        </w:rPr>
        <w:t xml:space="preserve">Здесь нужно указать ваши параметры, указанные при регистрации в </w:t>
      </w:r>
      <w:r w:rsidRPr="00CC3648">
        <w:rPr>
          <w:rFonts w:ascii="Times New Roman" w:hAnsi="Times New Roman" w:cs="Times New Roman"/>
          <w:sz w:val="26"/>
          <w:lang w:val="en-US"/>
        </w:rPr>
        <w:t>GitHub</w:t>
      </w:r>
      <w:r w:rsidRPr="00CC3648">
        <w:rPr>
          <w:rFonts w:ascii="Times New Roman" w:hAnsi="Times New Roman" w:cs="Times New Roman"/>
          <w:sz w:val="26"/>
        </w:rPr>
        <w:t>.</w:t>
      </w:r>
    </w:p>
    <w:p w:rsidR="00C651D8" w:rsidRPr="00304EF3" w:rsidRDefault="00C651D8" w:rsidP="00CC3648">
      <w:pPr>
        <w:spacing w:line="360" w:lineRule="auto"/>
        <w:rPr>
          <w:rFonts w:ascii="Times New Roman" w:hAnsi="Times New Roman" w:cs="Times New Roman"/>
          <w:sz w:val="26"/>
        </w:rPr>
      </w:pPr>
      <w:r w:rsidRPr="00CC3648">
        <w:rPr>
          <w:rFonts w:ascii="Times New Roman" w:hAnsi="Times New Roman" w:cs="Times New Roman"/>
          <w:sz w:val="26"/>
        </w:rPr>
        <w:t xml:space="preserve">Первый параметр – имя пользователя, второй – не пароль, а </w:t>
      </w:r>
      <w:proofErr w:type="spellStart"/>
      <w:r w:rsidRPr="00CC3648">
        <w:rPr>
          <w:rFonts w:ascii="Times New Roman" w:hAnsi="Times New Roman" w:cs="Times New Roman"/>
          <w:sz w:val="26"/>
        </w:rPr>
        <w:t>токен</w:t>
      </w:r>
      <w:proofErr w:type="spellEnd"/>
      <w:r w:rsidRPr="00CC3648">
        <w:rPr>
          <w:rFonts w:ascii="Times New Roman" w:hAnsi="Times New Roman" w:cs="Times New Roman"/>
          <w:sz w:val="26"/>
        </w:rPr>
        <w:t>. Только</w:t>
      </w:r>
      <w:r w:rsidR="00CC3648" w:rsidRPr="00CC3648">
        <w:rPr>
          <w:rFonts w:ascii="Times New Roman" w:hAnsi="Times New Roman" w:cs="Times New Roman"/>
          <w:sz w:val="26"/>
        </w:rPr>
        <w:t xml:space="preserve"> где его получить</w:t>
      </w:r>
      <w:r w:rsidR="00CC3648" w:rsidRPr="00304EF3">
        <w:rPr>
          <w:rFonts w:ascii="Times New Roman" w:hAnsi="Times New Roman" w:cs="Times New Roman"/>
          <w:sz w:val="26"/>
        </w:rPr>
        <w:t>?</w:t>
      </w:r>
    </w:p>
    <w:p w:rsidR="00345469" w:rsidRPr="00304EF3" w:rsidRDefault="00304EF3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47392" behindDoc="1" locked="0" layoutInCell="1" allowOverlap="1" wp14:anchorId="7F9B60F6" wp14:editId="06E3BC26">
            <wp:simplePos x="0" y="0"/>
            <wp:positionH relativeFrom="column">
              <wp:posOffset>2412393</wp:posOffset>
            </wp:positionH>
            <wp:positionV relativeFrom="paragraph">
              <wp:posOffset>216065</wp:posOffset>
            </wp:positionV>
            <wp:extent cx="1411605" cy="1303655"/>
            <wp:effectExtent l="19050" t="19050" r="17145" b="10795"/>
            <wp:wrapTight wrapText="bothSides">
              <wp:wrapPolygon edited="0">
                <wp:start x="-291" y="-316"/>
                <wp:lineTo x="-291" y="21463"/>
                <wp:lineTo x="21571" y="21463"/>
                <wp:lineTo x="21571" y="-316"/>
                <wp:lineTo x="-291" y="-316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4EF3">
        <w:rPr>
          <w:rFonts w:ascii="Times New Roman" w:hAnsi="Times New Roman" w:cs="Times New Roman"/>
          <w:sz w:val="26"/>
        </w:rPr>
        <w:t xml:space="preserve">Нужно перейти на </w:t>
      </w:r>
      <w:r w:rsidRPr="00304EF3">
        <w:rPr>
          <w:rFonts w:ascii="Times New Roman" w:hAnsi="Times New Roman" w:cs="Times New Roman"/>
          <w:sz w:val="26"/>
          <w:lang w:val="en-US"/>
        </w:rPr>
        <w:t>GitHub</w:t>
      </w:r>
      <w:r w:rsidRPr="00304EF3">
        <w:rPr>
          <w:rFonts w:ascii="Times New Roman" w:hAnsi="Times New Roman" w:cs="Times New Roman"/>
          <w:sz w:val="26"/>
        </w:rPr>
        <w:t xml:space="preserve"> в раздел </w:t>
      </w:r>
      <w:r w:rsidRPr="00304EF3">
        <w:rPr>
          <w:rFonts w:ascii="Times New Roman" w:hAnsi="Times New Roman" w:cs="Times New Roman"/>
          <w:sz w:val="26"/>
          <w:lang w:val="en-US"/>
        </w:rPr>
        <w:t>Settings</w:t>
      </w:r>
      <w:r w:rsidRPr="00304EF3">
        <w:rPr>
          <w:rFonts w:ascii="Times New Roman" w:hAnsi="Times New Roman" w:cs="Times New Roman"/>
          <w:sz w:val="26"/>
        </w:rPr>
        <w:t>.</w:t>
      </w:r>
    </w:p>
    <w:p w:rsidR="00304EF3" w:rsidRPr="00304EF3" w:rsidRDefault="00304EF3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F57C92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Перейдем в раздел настроек разработчика.</w:t>
      </w:r>
    </w:p>
    <w:p w:rsidR="00F57C92" w:rsidRDefault="00F57C92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48416" behindDoc="1" locked="0" layoutInCell="1" allowOverlap="1" wp14:anchorId="27B1C179" wp14:editId="6957F7AD">
            <wp:simplePos x="0" y="0"/>
            <wp:positionH relativeFrom="column">
              <wp:posOffset>0</wp:posOffset>
            </wp:positionH>
            <wp:positionV relativeFrom="paragraph">
              <wp:posOffset>-801</wp:posOffset>
            </wp:positionV>
            <wp:extent cx="5725160" cy="1948180"/>
            <wp:effectExtent l="19050" t="19050" r="27940" b="13970"/>
            <wp:wrapTight wrapText="bothSides">
              <wp:wrapPolygon edited="0">
                <wp:start x="-72" y="-211"/>
                <wp:lineTo x="-72" y="21544"/>
                <wp:lineTo x="21634" y="21544"/>
                <wp:lineTo x="21634" y="-211"/>
                <wp:lineTo x="-72" y="-211"/>
              </wp:wrapPolygon>
            </wp:wrapTight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4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 xml:space="preserve">Перейдем в раздел </w:t>
      </w:r>
      <w:proofErr w:type="spellStart"/>
      <w:r>
        <w:rPr>
          <w:rFonts w:ascii="Times New Roman" w:hAnsi="Times New Roman" w:cs="Times New Roman"/>
          <w:sz w:val="26"/>
        </w:rPr>
        <w:t>токенов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:rsidR="00F57C92" w:rsidRPr="00F57C92" w:rsidRDefault="00F57C92" w:rsidP="00CE50F1">
      <w:pPr>
        <w:rPr>
          <w:rFonts w:ascii="Times New Roman" w:hAnsi="Times New Roman" w:cs="Times New Roman"/>
          <w:sz w:val="26"/>
        </w:rPr>
      </w:pPr>
    </w:p>
    <w:p w:rsidR="00345469" w:rsidRDefault="006D3424" w:rsidP="00CE50F1">
      <w:pPr>
        <w:rPr>
          <w:rFonts w:ascii="Times New Roman" w:hAnsi="Times New Roman" w:cs="Times New Roman"/>
          <w:color w:val="FF0000"/>
          <w:sz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B2FEE30" wp14:editId="58D190EF">
                <wp:simplePos x="0" y="0"/>
                <wp:positionH relativeFrom="margin">
                  <wp:align>center</wp:align>
                </wp:positionH>
                <wp:positionV relativeFrom="paragraph">
                  <wp:posOffset>-455396</wp:posOffset>
                </wp:positionV>
                <wp:extent cx="6660000" cy="9756000"/>
                <wp:effectExtent l="0" t="0" r="26670" b="17145"/>
                <wp:wrapNone/>
                <wp:docPr id="9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239B5" id="Прямоугольник 12" o:spid="_x0000_s1026" style="position:absolute;margin-left:0;margin-top:-35.85pt;width:524.4pt;height:768.2pt;z-index:25236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g8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hG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F57C92"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49440" behindDoc="1" locked="0" layoutInCell="1" allowOverlap="1" wp14:anchorId="7AB2176F" wp14:editId="1D39EBC5">
            <wp:simplePos x="0" y="0"/>
            <wp:positionH relativeFrom="column">
              <wp:posOffset>1844619</wp:posOffset>
            </wp:positionH>
            <wp:positionV relativeFrom="paragraph">
              <wp:posOffset>-349139</wp:posOffset>
            </wp:positionV>
            <wp:extent cx="2206487" cy="913029"/>
            <wp:effectExtent l="19050" t="19050" r="22860" b="20955"/>
            <wp:wrapTight wrapText="bothSides">
              <wp:wrapPolygon edited="0">
                <wp:start x="-187" y="-451"/>
                <wp:lineTo x="-187" y="21645"/>
                <wp:lineTo x="21637" y="21645"/>
                <wp:lineTo x="21637" y="-451"/>
                <wp:lineTo x="-187" y="-451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87" cy="913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6D3424" w:rsidRDefault="006D3424" w:rsidP="00CE50F1">
      <w:pPr>
        <w:rPr>
          <w:rFonts w:ascii="Times New Roman" w:hAnsi="Times New Roman" w:cs="Times New Roman"/>
          <w:sz w:val="26"/>
        </w:rPr>
      </w:pPr>
    </w:p>
    <w:p w:rsidR="006D3424" w:rsidRDefault="006D3424" w:rsidP="00CE50F1">
      <w:pPr>
        <w:rPr>
          <w:rFonts w:ascii="Times New Roman" w:hAnsi="Times New Roman" w:cs="Times New Roman"/>
          <w:sz w:val="26"/>
        </w:rPr>
      </w:pPr>
    </w:p>
    <w:p w:rsidR="002A65BE" w:rsidRDefault="002A65BE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sz w:val="26"/>
        </w:rPr>
        <w:t xml:space="preserve">Здесь нужно сгенерировать новый </w:t>
      </w:r>
      <w:proofErr w:type="spellStart"/>
      <w:r>
        <w:rPr>
          <w:rFonts w:ascii="Times New Roman" w:hAnsi="Times New Roman" w:cs="Times New Roman"/>
          <w:sz w:val="26"/>
        </w:rPr>
        <w:t>токен</w:t>
      </w:r>
      <w:proofErr w:type="spellEnd"/>
      <w:r>
        <w:rPr>
          <w:rFonts w:ascii="Times New Roman" w:hAnsi="Times New Roman" w:cs="Times New Roman"/>
          <w:sz w:val="26"/>
        </w:rPr>
        <w:t xml:space="preserve"> и указать срок его действия.</w:t>
      </w:r>
    </w:p>
    <w:p w:rsidR="002A65BE" w:rsidRDefault="002A65BE" w:rsidP="00CE50F1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50464" behindDoc="1" locked="0" layoutInCell="1" allowOverlap="1" wp14:anchorId="79D53D77" wp14:editId="04A3F033">
            <wp:simplePos x="0" y="0"/>
            <wp:positionH relativeFrom="column">
              <wp:posOffset>0</wp:posOffset>
            </wp:positionH>
            <wp:positionV relativeFrom="paragraph">
              <wp:posOffset>3396</wp:posOffset>
            </wp:positionV>
            <wp:extent cx="5732780" cy="1987550"/>
            <wp:effectExtent l="19050" t="19050" r="20320" b="12700"/>
            <wp:wrapTight wrapText="bothSides">
              <wp:wrapPolygon edited="0">
                <wp:start x="-72" y="-207"/>
                <wp:lineTo x="-72" y="21531"/>
                <wp:lineTo x="21605" y="21531"/>
                <wp:lineTo x="21605" y="-207"/>
                <wp:lineTo x="-72" y="-207"/>
              </wp:wrapPolygon>
            </wp:wrapTight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469" w:rsidRDefault="002A65BE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Кроме того, укажем операции, на которые </w:t>
      </w:r>
      <w:proofErr w:type="spellStart"/>
      <w:r>
        <w:rPr>
          <w:rFonts w:ascii="Times New Roman" w:hAnsi="Times New Roman" w:cs="Times New Roman"/>
          <w:sz w:val="26"/>
        </w:rPr>
        <w:t>токен</w:t>
      </w:r>
      <w:proofErr w:type="spellEnd"/>
      <w:r>
        <w:rPr>
          <w:rFonts w:ascii="Times New Roman" w:hAnsi="Times New Roman" w:cs="Times New Roman"/>
          <w:sz w:val="26"/>
        </w:rPr>
        <w:t xml:space="preserve"> будет распространяться.</w:t>
      </w:r>
    </w:p>
    <w:p w:rsidR="002A65BE" w:rsidRDefault="006D3424" w:rsidP="00693BAE">
      <w:pPr>
        <w:spacing w:line="360" w:lineRule="auto"/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51488" behindDoc="1" locked="0" layoutInCell="1" allowOverlap="1" wp14:anchorId="14DF1081" wp14:editId="4C88D531">
            <wp:simplePos x="0" y="0"/>
            <wp:positionH relativeFrom="margin">
              <wp:align>center</wp:align>
            </wp:positionH>
            <wp:positionV relativeFrom="paragraph">
              <wp:posOffset>593370</wp:posOffset>
            </wp:positionV>
            <wp:extent cx="5198110" cy="3985260"/>
            <wp:effectExtent l="19050" t="19050" r="21590" b="15240"/>
            <wp:wrapTight wrapText="bothSides">
              <wp:wrapPolygon edited="0">
                <wp:start x="-79" y="-103"/>
                <wp:lineTo x="-79" y="21579"/>
                <wp:lineTo x="21611" y="21579"/>
                <wp:lineTo x="21611" y="-103"/>
                <wp:lineTo x="-79" y="-103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98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65BE">
        <w:rPr>
          <w:rFonts w:ascii="Times New Roman" w:hAnsi="Times New Roman" w:cs="Times New Roman"/>
          <w:sz w:val="26"/>
        </w:rPr>
        <w:t>То</w:t>
      </w:r>
      <w:r w:rsidR="00693BAE">
        <w:rPr>
          <w:rFonts w:ascii="Times New Roman" w:hAnsi="Times New Roman" w:cs="Times New Roman"/>
          <w:sz w:val="26"/>
        </w:rPr>
        <w:t>кен</w:t>
      </w:r>
      <w:proofErr w:type="spellEnd"/>
      <w:r w:rsidR="00693BAE">
        <w:rPr>
          <w:rFonts w:ascii="Times New Roman" w:hAnsi="Times New Roman" w:cs="Times New Roman"/>
          <w:sz w:val="26"/>
        </w:rPr>
        <w:t xml:space="preserve"> нужно обязательно где-то сохранить, иначе его придется генерировать повторно.</w:t>
      </w:r>
      <w:r w:rsidR="002A65BE">
        <w:rPr>
          <w:rFonts w:ascii="Times New Roman" w:hAnsi="Times New Roman" w:cs="Times New Roman"/>
          <w:sz w:val="26"/>
        </w:rPr>
        <w:t xml:space="preserve"> </w:t>
      </w:r>
    </w:p>
    <w:p w:rsidR="00345469" w:rsidRDefault="006D3424" w:rsidP="00CE50F1">
      <w:pPr>
        <w:rPr>
          <w:rFonts w:ascii="Times New Roman" w:hAnsi="Times New Roman" w:cs="Times New Roman"/>
          <w:sz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54E25A6B" wp14:editId="0AB39636">
                <wp:simplePos x="0" y="0"/>
                <wp:positionH relativeFrom="margin">
                  <wp:align>center</wp:align>
                </wp:positionH>
                <wp:positionV relativeFrom="paragraph">
                  <wp:posOffset>-452171</wp:posOffset>
                </wp:positionV>
                <wp:extent cx="6660000" cy="9756000"/>
                <wp:effectExtent l="0" t="0" r="26670" b="17145"/>
                <wp:wrapNone/>
                <wp:docPr id="9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88C9C" id="Прямоугольник 12" o:spid="_x0000_s1026" style="position:absolute;margin-left:0;margin-top:-35.6pt;width:524.4pt;height:768.2pt;z-index:25236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rM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H2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8B104E">
        <w:rPr>
          <w:rFonts w:ascii="Times New Roman" w:hAnsi="Times New Roman" w:cs="Times New Roman"/>
          <w:sz w:val="26"/>
        </w:rPr>
        <w:t>Теперь перейдем к команде «</w:t>
      </w:r>
      <w:proofErr w:type="spellStart"/>
      <w:r w:rsidR="008B104E">
        <w:rPr>
          <w:rFonts w:ascii="Times New Roman" w:hAnsi="Times New Roman" w:cs="Times New Roman"/>
          <w:sz w:val="26"/>
        </w:rPr>
        <w:t>пуш</w:t>
      </w:r>
      <w:proofErr w:type="spellEnd"/>
      <w:r w:rsidR="008B104E">
        <w:rPr>
          <w:rFonts w:ascii="Times New Roman" w:hAnsi="Times New Roman" w:cs="Times New Roman"/>
          <w:sz w:val="26"/>
        </w:rPr>
        <w:t>», которую мы не завершили.</w:t>
      </w:r>
    </w:p>
    <w:p w:rsidR="008B104E" w:rsidRDefault="008B104E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Укажем имя пользователя и </w:t>
      </w:r>
      <w:proofErr w:type="spellStart"/>
      <w:r>
        <w:rPr>
          <w:rFonts w:ascii="Times New Roman" w:hAnsi="Times New Roman" w:cs="Times New Roman"/>
          <w:sz w:val="26"/>
        </w:rPr>
        <w:t>токен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:rsidR="008B104E" w:rsidRPr="008B104E" w:rsidRDefault="008B104E" w:rsidP="00CE50F1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52512" behindDoc="1" locked="0" layoutInCell="1" allowOverlap="1" wp14:anchorId="53CBAE1C" wp14:editId="47E340E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927860" cy="1595120"/>
            <wp:effectExtent l="19050" t="19050" r="15240" b="24130"/>
            <wp:wrapTight wrapText="bothSides">
              <wp:wrapPolygon edited="0">
                <wp:start x="-213" y="-258"/>
                <wp:lineTo x="-213" y="21669"/>
                <wp:lineTo x="21557" y="21669"/>
                <wp:lineTo x="21557" y="-258"/>
                <wp:lineTo x="-213" y="-258"/>
              </wp:wrapPolygon>
            </wp:wrapTight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595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4D7625" w:rsidRPr="004D7625" w:rsidRDefault="004D7625" w:rsidP="004D7625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Теперь вновь выполним</w:t>
      </w:r>
      <w:r w:rsidRPr="00345469">
        <w:rPr>
          <w:rFonts w:ascii="Times New Roman" w:hAnsi="Times New Roman" w:cs="Times New Roman"/>
          <w:sz w:val="26"/>
        </w:rPr>
        <w:t xml:space="preserve"> команду «</w:t>
      </w:r>
      <w:proofErr w:type="spellStart"/>
      <w:r w:rsidRPr="00345469">
        <w:rPr>
          <w:rFonts w:ascii="Times New Roman" w:hAnsi="Times New Roman" w:cs="Times New Roman"/>
          <w:sz w:val="26"/>
        </w:rPr>
        <w:t>пуш</w:t>
      </w:r>
      <w:proofErr w:type="spellEnd"/>
      <w:r w:rsidRPr="00345469">
        <w:rPr>
          <w:rFonts w:ascii="Times New Roman" w:hAnsi="Times New Roman" w:cs="Times New Roman"/>
          <w:sz w:val="26"/>
        </w:rPr>
        <w:t>».</w:t>
      </w:r>
    </w:p>
    <w:p w:rsidR="004D7625" w:rsidRDefault="004D7625" w:rsidP="004D7625">
      <w:pPr>
        <w:rPr>
          <w:rFonts w:ascii="Times New Roman" w:hAnsi="Times New Roman" w:cs="Times New Roman"/>
          <w:color w:val="FF0000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lang w:eastAsia="ru-RU"/>
        </w:rPr>
        <w:drawing>
          <wp:anchor distT="0" distB="0" distL="114300" distR="114300" simplePos="0" relativeHeight="252354560" behindDoc="1" locked="0" layoutInCell="1" allowOverlap="1" wp14:anchorId="3C8D4D73" wp14:editId="13E0FB4A">
            <wp:simplePos x="0" y="0"/>
            <wp:positionH relativeFrom="column">
              <wp:posOffset>1455088</wp:posOffset>
            </wp:positionH>
            <wp:positionV relativeFrom="paragraph">
              <wp:posOffset>19077</wp:posOffset>
            </wp:positionV>
            <wp:extent cx="3156585" cy="445135"/>
            <wp:effectExtent l="19050" t="19050" r="24765" b="12065"/>
            <wp:wrapTight wrapText="bothSides">
              <wp:wrapPolygon edited="0">
                <wp:start x="-130" y="-924"/>
                <wp:lineTo x="-130" y="21261"/>
                <wp:lineTo x="21639" y="21261"/>
                <wp:lineTo x="21639" y="-924"/>
                <wp:lineTo x="-130" y="-924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4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469" w:rsidRDefault="00345469" w:rsidP="00CE50F1">
      <w:pPr>
        <w:rPr>
          <w:rFonts w:ascii="Times New Roman" w:hAnsi="Times New Roman" w:cs="Times New Roman"/>
          <w:color w:val="FF0000"/>
          <w:sz w:val="26"/>
        </w:rPr>
      </w:pPr>
    </w:p>
    <w:p w:rsidR="00345469" w:rsidRPr="004D7625" w:rsidRDefault="004D7625" w:rsidP="004D7625">
      <w:pPr>
        <w:spacing w:line="360" w:lineRule="auto"/>
        <w:rPr>
          <w:rFonts w:ascii="Times New Roman" w:hAnsi="Times New Roman" w:cs="Times New Roman"/>
          <w:sz w:val="26"/>
        </w:rPr>
      </w:pPr>
      <w:r w:rsidRPr="004D7625">
        <w:rPr>
          <w:rFonts w:ascii="Times New Roman" w:hAnsi="Times New Roman" w:cs="Times New Roman"/>
          <w:sz w:val="26"/>
        </w:rPr>
        <w:t xml:space="preserve">В течение нескольких секунд изменения будут загружены в удаленный </w:t>
      </w:r>
      <w:proofErr w:type="spellStart"/>
      <w:r w:rsidRPr="004D7625">
        <w:rPr>
          <w:rFonts w:ascii="Times New Roman" w:hAnsi="Times New Roman" w:cs="Times New Roman"/>
          <w:sz w:val="26"/>
        </w:rPr>
        <w:t>репозиторий</w:t>
      </w:r>
      <w:proofErr w:type="spellEnd"/>
      <w:r w:rsidRPr="004D7625">
        <w:rPr>
          <w:rFonts w:ascii="Times New Roman" w:hAnsi="Times New Roman" w:cs="Times New Roman"/>
          <w:sz w:val="26"/>
        </w:rPr>
        <w:t xml:space="preserve"> </w:t>
      </w:r>
      <w:r w:rsidRPr="004D7625">
        <w:rPr>
          <w:rFonts w:ascii="Times New Roman" w:hAnsi="Times New Roman" w:cs="Times New Roman"/>
          <w:sz w:val="26"/>
          <w:lang w:val="en-US"/>
        </w:rPr>
        <w:t>GitHub</w:t>
      </w:r>
      <w:r w:rsidRPr="004D7625">
        <w:rPr>
          <w:rFonts w:ascii="Times New Roman" w:hAnsi="Times New Roman" w:cs="Times New Roman"/>
          <w:sz w:val="26"/>
        </w:rPr>
        <w:t>.</w:t>
      </w:r>
      <w:r w:rsidR="003241D8" w:rsidRPr="003241D8">
        <w:rPr>
          <w:noProof/>
          <w:color w:val="FF0000"/>
          <w:lang w:eastAsia="ru-RU"/>
        </w:rPr>
        <w:t xml:space="preserve"> </w:t>
      </w:r>
    </w:p>
    <w:p w:rsidR="00345469" w:rsidRPr="004D7625" w:rsidRDefault="004D7625" w:rsidP="00CE50F1">
      <w:pPr>
        <w:rPr>
          <w:rFonts w:ascii="Times New Roman" w:hAnsi="Times New Roman" w:cs="Times New Roman"/>
          <w:sz w:val="26"/>
        </w:rPr>
      </w:pPr>
      <w:r w:rsidRPr="004D7625">
        <w:rPr>
          <w:rFonts w:ascii="Times New Roman" w:hAnsi="Times New Roman" w:cs="Times New Roman"/>
          <w:sz w:val="26"/>
        </w:rPr>
        <w:t xml:space="preserve">Убедимся, что удаленный </w:t>
      </w:r>
      <w:proofErr w:type="spellStart"/>
      <w:r w:rsidRPr="004D7625">
        <w:rPr>
          <w:rFonts w:ascii="Times New Roman" w:hAnsi="Times New Roman" w:cs="Times New Roman"/>
          <w:sz w:val="26"/>
        </w:rPr>
        <w:t>репозиторий</w:t>
      </w:r>
      <w:proofErr w:type="spellEnd"/>
      <w:r w:rsidRPr="004D7625">
        <w:rPr>
          <w:rFonts w:ascii="Times New Roman" w:hAnsi="Times New Roman" w:cs="Times New Roman"/>
          <w:sz w:val="26"/>
        </w:rPr>
        <w:t xml:space="preserve"> обновился:</w:t>
      </w:r>
    </w:p>
    <w:p w:rsidR="00887C9A" w:rsidRPr="00C417FF" w:rsidRDefault="004D7625" w:rsidP="00887C9A">
      <w:pPr>
        <w:pStyle w:val="21"/>
        <w:spacing w:line="360" w:lineRule="auto"/>
        <w:rPr>
          <w:rFonts w:ascii="Times New Roman" w:hAnsi="Times New Roman" w:cs="Times New Roman"/>
          <w:sz w:val="26"/>
        </w:rPr>
      </w:pPr>
      <w:bookmarkStart w:id="9" w:name="_Toc100670151"/>
      <w:r>
        <w:rPr>
          <w:rFonts w:ascii="Times New Roman" w:hAnsi="Times New Roman" w:cs="Times New Roman"/>
          <w:noProof/>
          <w:sz w:val="26"/>
          <w:lang w:eastAsia="ru-RU"/>
        </w:rPr>
        <w:drawing>
          <wp:anchor distT="0" distB="0" distL="114300" distR="114300" simplePos="0" relativeHeight="252355584" behindDoc="1" locked="0" layoutInCell="1" allowOverlap="1" wp14:anchorId="6FFF346A" wp14:editId="2C8AC97C">
            <wp:simplePos x="0" y="0"/>
            <wp:positionH relativeFrom="column">
              <wp:posOffset>0</wp:posOffset>
            </wp:positionH>
            <wp:positionV relativeFrom="paragraph">
              <wp:posOffset>1408</wp:posOffset>
            </wp:positionV>
            <wp:extent cx="5732780" cy="1399540"/>
            <wp:effectExtent l="19050" t="19050" r="20320" b="10160"/>
            <wp:wrapTight wrapText="bothSides">
              <wp:wrapPolygon edited="0">
                <wp:start x="-72" y="-294"/>
                <wp:lineTo x="-72" y="21463"/>
                <wp:lineTo x="21605" y="21463"/>
                <wp:lineTo x="21605" y="-294"/>
                <wp:lineTo x="-72" y="-294"/>
              </wp:wrapPolygon>
            </wp:wrapTight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A5D" w:rsidRPr="007D04C7">
        <w:t xml:space="preserve">создаем приложение в </w:t>
      </w:r>
      <w:proofErr w:type="spellStart"/>
      <w:r w:rsidR="00952A5D" w:rsidRPr="007D04C7">
        <w:rPr>
          <w:lang w:val="en-US"/>
        </w:rPr>
        <w:t>Heroku</w:t>
      </w:r>
      <w:bookmarkEnd w:id="9"/>
      <w:proofErr w:type="spellEnd"/>
    </w:p>
    <w:p w:rsidR="00887C9A" w:rsidRPr="00C417FF" w:rsidRDefault="00C417FF" w:rsidP="00CD478B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noProof/>
          <w:color w:val="FF0000"/>
          <w:lang w:eastAsia="ru-RU"/>
        </w:rPr>
        <w:drawing>
          <wp:anchor distT="0" distB="0" distL="114300" distR="114300" simplePos="0" relativeHeight="252364800" behindDoc="1" locked="0" layoutInCell="1" allowOverlap="1" wp14:anchorId="19823036" wp14:editId="32804117">
            <wp:simplePos x="0" y="0"/>
            <wp:positionH relativeFrom="margin">
              <wp:align>center</wp:align>
            </wp:positionH>
            <wp:positionV relativeFrom="paragraph">
              <wp:posOffset>602808</wp:posOffset>
            </wp:positionV>
            <wp:extent cx="1475105" cy="810895"/>
            <wp:effectExtent l="19050" t="19050" r="10795" b="27305"/>
            <wp:wrapTight wrapText="bothSides">
              <wp:wrapPolygon edited="0">
                <wp:start x="-279" y="-507"/>
                <wp:lineTo x="-279" y="21820"/>
                <wp:lineTo x="21479" y="21820"/>
                <wp:lineTo x="21479" y="-507"/>
                <wp:lineTo x="-279" y="-507"/>
              </wp:wrapPolygon>
            </wp:wrapTight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810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>Перейдем по ссылке</w:t>
      </w:r>
      <w:r>
        <w:rPr>
          <w:color w:val="FF0000"/>
        </w:rPr>
        <w:t xml:space="preserve"> </w:t>
      </w:r>
      <w:hyperlink r:id="rId34" w:history="1"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https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://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dashboard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proofErr w:type="spellStart"/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heroku</w:t>
        </w:r>
        <w:proofErr w:type="spellEnd"/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.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  <w:lang w:val="en-US"/>
          </w:rPr>
          <w:t>com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</w:rPr>
          <w:t>/</w:t>
        </w:r>
        <w:r w:rsidR="00887C9A" w:rsidRPr="00C417FF">
          <w:rPr>
            <w:rStyle w:val="a8"/>
            <w:rFonts w:ascii="Times New Roman" w:hAnsi="Times New Roman" w:cs="Times New Roman"/>
            <w:color w:val="0070C0"/>
            <w:sz w:val="26"/>
            <w:szCs w:val="26"/>
            <w:u w:val="none"/>
            <w:lang w:val="en-US"/>
          </w:rPr>
          <w:t>apps</w:t>
        </w:r>
      </w:hyperlink>
      <w:r>
        <w:rPr>
          <w:rStyle w:val="a8"/>
          <w:rFonts w:ascii="Times New Roman" w:hAnsi="Times New Roman" w:cs="Times New Roman"/>
          <w:color w:val="0070C0"/>
          <w:sz w:val="26"/>
          <w:szCs w:val="26"/>
          <w:u w:val="none"/>
        </w:rPr>
        <w:t xml:space="preserve"> </w:t>
      </w:r>
      <w:r>
        <w:rPr>
          <w:rFonts w:ascii="Times New Roman" w:hAnsi="Times New Roman" w:cs="Times New Roman"/>
          <w:sz w:val="26"/>
        </w:rPr>
        <w:t>и создадим новое приложение</w:t>
      </w:r>
      <w:r w:rsidRPr="00C417FF">
        <w:rPr>
          <w:rFonts w:ascii="Times New Roman" w:hAnsi="Times New Roman" w:cs="Times New Roman"/>
          <w:sz w:val="26"/>
        </w:rPr>
        <w:t>:</w:t>
      </w:r>
    </w:p>
    <w:p w:rsidR="00C417FF" w:rsidRPr="00C417FF" w:rsidRDefault="00C417FF" w:rsidP="00CD478B">
      <w:pPr>
        <w:spacing w:line="360" w:lineRule="auto"/>
        <w:rPr>
          <w:color w:val="FF0000"/>
        </w:rPr>
      </w:pPr>
    </w:p>
    <w:p w:rsidR="00887C9A" w:rsidRDefault="00887C9A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887C9A" w:rsidRPr="00C66347" w:rsidRDefault="00C417FF" w:rsidP="00CD478B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Укажем параметры проекта</w:t>
      </w:r>
      <w:r w:rsidRPr="00C66347">
        <w:rPr>
          <w:rFonts w:ascii="Times New Roman" w:hAnsi="Times New Roman" w:cs="Times New Roman"/>
          <w:sz w:val="26"/>
        </w:rPr>
        <w:t>:</w:t>
      </w:r>
    </w:p>
    <w:p w:rsidR="00C417FF" w:rsidRPr="00C66347" w:rsidRDefault="004E2C78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2872B46" wp14:editId="1693DEE5">
                <wp:simplePos x="0" y="0"/>
                <wp:positionH relativeFrom="margin">
                  <wp:align>center</wp:align>
                </wp:positionH>
                <wp:positionV relativeFrom="paragraph">
                  <wp:posOffset>-533704</wp:posOffset>
                </wp:positionV>
                <wp:extent cx="6660000" cy="9756000"/>
                <wp:effectExtent l="0" t="0" r="26670" b="17145"/>
                <wp:wrapNone/>
                <wp:docPr id="10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73B0" id="Прямоугольник 12" o:spid="_x0000_s1026" style="position:absolute;margin-left:0;margin-top:-42pt;width:524.4pt;height:768.2pt;z-index:25237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C417FF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65824" behindDoc="1" locked="0" layoutInCell="1" allowOverlap="1" wp14:anchorId="4B169C25" wp14:editId="3D712403">
            <wp:simplePos x="0" y="0"/>
            <wp:positionH relativeFrom="margin">
              <wp:align>center</wp:align>
            </wp:positionH>
            <wp:positionV relativeFrom="paragraph">
              <wp:posOffset>-158723</wp:posOffset>
            </wp:positionV>
            <wp:extent cx="3212465" cy="1691005"/>
            <wp:effectExtent l="19050" t="19050" r="26035" b="23495"/>
            <wp:wrapTight wrapText="bothSides">
              <wp:wrapPolygon edited="0">
                <wp:start x="-128" y="-243"/>
                <wp:lineTo x="-128" y="21657"/>
                <wp:lineTo x="21647" y="21657"/>
                <wp:lineTo x="21647" y="-243"/>
                <wp:lineTo x="-128" y="-243"/>
              </wp:wrapPolygon>
            </wp:wrapTight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691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C9A" w:rsidRDefault="00887C9A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887C9A" w:rsidRDefault="00887C9A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887C9A" w:rsidRDefault="00887C9A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E2C78" w:rsidRDefault="004E2C78" w:rsidP="00CD478B">
      <w:pPr>
        <w:spacing w:line="360" w:lineRule="auto"/>
        <w:rPr>
          <w:rFonts w:ascii="Times New Roman" w:hAnsi="Times New Roman" w:cs="Times New Roman"/>
          <w:sz w:val="26"/>
        </w:rPr>
      </w:pPr>
    </w:p>
    <w:p w:rsidR="00887C9A" w:rsidRPr="00C66347" w:rsidRDefault="00C66347" w:rsidP="00CD478B">
      <w:pPr>
        <w:spacing w:line="360" w:lineRule="auto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66848" behindDoc="1" locked="0" layoutInCell="1" allowOverlap="1" wp14:anchorId="79A329AE" wp14:editId="0382F259">
            <wp:simplePos x="0" y="0"/>
            <wp:positionH relativeFrom="column">
              <wp:posOffset>866609</wp:posOffset>
            </wp:positionH>
            <wp:positionV relativeFrom="paragraph">
              <wp:posOffset>285888</wp:posOffset>
            </wp:positionV>
            <wp:extent cx="4221480" cy="2353945"/>
            <wp:effectExtent l="19050" t="19050" r="26670" b="27305"/>
            <wp:wrapTight wrapText="bothSides">
              <wp:wrapPolygon edited="0">
                <wp:start x="-97" y="-175"/>
                <wp:lineTo x="-97" y="21676"/>
                <wp:lineTo x="21639" y="21676"/>
                <wp:lineTo x="21639" y="-175"/>
                <wp:lineTo x="-97" y="-175"/>
              </wp:wrapPolygon>
            </wp:wrapTight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353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</w:rPr>
        <w:t xml:space="preserve">Перейдем в раздел </w:t>
      </w:r>
      <w:r>
        <w:rPr>
          <w:rFonts w:ascii="Times New Roman" w:hAnsi="Times New Roman" w:cs="Times New Roman"/>
          <w:sz w:val="26"/>
          <w:lang w:val="en-US"/>
        </w:rPr>
        <w:t>Deploy</w:t>
      </w:r>
      <w:r w:rsidRPr="00C66347"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</w:rPr>
        <w:t xml:space="preserve">на вкладку </w:t>
      </w:r>
      <w:r>
        <w:rPr>
          <w:rFonts w:ascii="Times New Roman" w:hAnsi="Times New Roman" w:cs="Times New Roman"/>
          <w:sz w:val="26"/>
          <w:lang w:val="en-US"/>
        </w:rPr>
        <w:t>Connect</w:t>
      </w:r>
      <w:r w:rsidRPr="00C66347"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  <w:lang w:val="en-US"/>
        </w:rPr>
        <w:t>to</w:t>
      </w:r>
      <w:r w:rsidRPr="00C66347">
        <w:rPr>
          <w:rFonts w:ascii="Times New Roman" w:hAnsi="Times New Roman" w:cs="Times New Roman"/>
          <w:sz w:val="26"/>
        </w:rPr>
        <w:t xml:space="preserve"> </w:t>
      </w:r>
      <w:r>
        <w:rPr>
          <w:rFonts w:ascii="Times New Roman" w:hAnsi="Times New Roman" w:cs="Times New Roman"/>
          <w:sz w:val="26"/>
          <w:lang w:val="en-US"/>
        </w:rPr>
        <w:t>GitHub</w:t>
      </w:r>
      <w:r w:rsidRPr="00C66347">
        <w:rPr>
          <w:rFonts w:ascii="Times New Roman" w:hAnsi="Times New Roman" w:cs="Times New Roman"/>
          <w:sz w:val="26"/>
        </w:rPr>
        <w:t>.</w:t>
      </w:r>
    </w:p>
    <w:p w:rsidR="00C66347" w:rsidRPr="00C66347" w:rsidRDefault="00C66347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887C9A" w:rsidRDefault="00887C9A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6347" w:rsidRDefault="00C66347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6347" w:rsidRDefault="00C66347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6347" w:rsidRDefault="00C66347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6347" w:rsidRDefault="00C66347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6347" w:rsidRPr="003B7CDD" w:rsidRDefault="003B7CDD" w:rsidP="00CD478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B7CDD">
        <w:rPr>
          <w:rFonts w:ascii="Times New Roman" w:hAnsi="Times New Roman" w:cs="Times New Roman"/>
          <w:sz w:val="26"/>
          <w:szCs w:val="26"/>
        </w:rPr>
        <w:t xml:space="preserve">Укажем название удаленного </w:t>
      </w:r>
      <w:proofErr w:type="spellStart"/>
      <w:r w:rsidRPr="003B7CDD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Pr="003B7CDD">
        <w:rPr>
          <w:rFonts w:ascii="Times New Roman" w:hAnsi="Times New Roman" w:cs="Times New Roman"/>
          <w:sz w:val="26"/>
          <w:szCs w:val="26"/>
        </w:rPr>
        <w:t>.</w:t>
      </w:r>
    </w:p>
    <w:p w:rsidR="003B7CDD" w:rsidRPr="00446205" w:rsidRDefault="003B7CDD" w:rsidP="00CD478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620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2367872" behindDoc="1" locked="0" layoutInCell="1" allowOverlap="1" wp14:anchorId="525E3FD3" wp14:editId="04C35C78">
            <wp:simplePos x="0" y="0"/>
            <wp:positionH relativeFrom="column">
              <wp:posOffset>0</wp:posOffset>
            </wp:positionH>
            <wp:positionV relativeFrom="paragraph">
              <wp:posOffset>1877</wp:posOffset>
            </wp:positionV>
            <wp:extent cx="5732780" cy="858520"/>
            <wp:effectExtent l="19050" t="19050" r="20320" b="17780"/>
            <wp:wrapTight wrapText="bothSides">
              <wp:wrapPolygon edited="0">
                <wp:start x="-72" y="-479"/>
                <wp:lineTo x="-72" y="21568"/>
                <wp:lineTo x="21605" y="21568"/>
                <wp:lineTo x="21605" y="-479"/>
                <wp:lineTo x="-72" y="-479"/>
              </wp:wrapPolygon>
            </wp:wrapTight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205" w:rsidRPr="00446205">
        <w:rPr>
          <w:rFonts w:ascii="Times New Roman" w:hAnsi="Times New Roman" w:cs="Times New Roman"/>
          <w:sz w:val="26"/>
          <w:szCs w:val="26"/>
        </w:rPr>
        <w:t xml:space="preserve">Подключаемся к </w:t>
      </w:r>
      <w:proofErr w:type="spellStart"/>
      <w:r w:rsidR="00446205" w:rsidRPr="00446205">
        <w:rPr>
          <w:rFonts w:ascii="Times New Roman" w:hAnsi="Times New Roman" w:cs="Times New Roman"/>
          <w:sz w:val="26"/>
          <w:szCs w:val="26"/>
        </w:rPr>
        <w:t>репозиторию</w:t>
      </w:r>
      <w:proofErr w:type="spellEnd"/>
      <w:r w:rsidR="00446205" w:rsidRPr="00446205">
        <w:rPr>
          <w:rFonts w:ascii="Times New Roman" w:hAnsi="Times New Roman" w:cs="Times New Roman"/>
          <w:sz w:val="26"/>
          <w:szCs w:val="26"/>
        </w:rPr>
        <w:t>.</w:t>
      </w:r>
    </w:p>
    <w:p w:rsidR="00446205" w:rsidRPr="00446205" w:rsidRDefault="00446205" w:rsidP="00CD478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620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2368896" behindDoc="1" locked="0" layoutInCell="1" allowOverlap="1" wp14:anchorId="55BF20C3" wp14:editId="2058C962">
            <wp:simplePos x="0" y="0"/>
            <wp:positionH relativeFrom="column">
              <wp:posOffset>0</wp:posOffset>
            </wp:positionH>
            <wp:positionV relativeFrom="paragraph">
              <wp:posOffset>2292</wp:posOffset>
            </wp:positionV>
            <wp:extent cx="5725160" cy="1256030"/>
            <wp:effectExtent l="19050" t="19050" r="27940" b="20320"/>
            <wp:wrapTight wrapText="bothSides">
              <wp:wrapPolygon edited="0">
                <wp:start x="-72" y="-328"/>
                <wp:lineTo x="-72" y="21622"/>
                <wp:lineTo x="21634" y="21622"/>
                <wp:lineTo x="21634" y="-328"/>
                <wp:lineTo x="-72" y="-328"/>
              </wp:wrapPolygon>
            </wp:wrapTight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205">
        <w:rPr>
          <w:rFonts w:ascii="Times New Roman" w:hAnsi="Times New Roman" w:cs="Times New Roman"/>
          <w:sz w:val="26"/>
          <w:szCs w:val="26"/>
        </w:rPr>
        <w:t xml:space="preserve">Далее переходим к кнопке </w:t>
      </w:r>
      <w:r w:rsidRPr="00446205">
        <w:rPr>
          <w:rFonts w:ascii="Times New Roman" w:hAnsi="Times New Roman" w:cs="Times New Roman"/>
          <w:sz w:val="26"/>
          <w:szCs w:val="26"/>
          <w:lang w:val="en-US"/>
        </w:rPr>
        <w:t>Branch</w:t>
      </w:r>
      <w:r w:rsidRPr="00446205">
        <w:rPr>
          <w:rFonts w:ascii="Times New Roman" w:hAnsi="Times New Roman" w:cs="Times New Roman"/>
          <w:sz w:val="26"/>
          <w:szCs w:val="26"/>
        </w:rPr>
        <w:t>.</w:t>
      </w:r>
    </w:p>
    <w:p w:rsidR="00F471C9" w:rsidRPr="00566C97" w:rsidRDefault="004E2C78" w:rsidP="00CD478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D04C7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73CBE9CB" wp14:editId="70D4F333">
                <wp:simplePos x="0" y="0"/>
                <wp:positionH relativeFrom="margin">
                  <wp:align>center</wp:align>
                </wp:positionH>
                <wp:positionV relativeFrom="paragraph">
                  <wp:posOffset>-481864</wp:posOffset>
                </wp:positionV>
                <wp:extent cx="6660000" cy="9756000"/>
                <wp:effectExtent l="0" t="0" r="26670" b="17145"/>
                <wp:wrapNone/>
                <wp:docPr id="11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38B13" id="Прямоугольник 12" o:spid="_x0000_s1026" style="position:absolute;margin-left:0;margin-top:-37.95pt;width:524.4pt;height:768.2pt;z-index:25237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V2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446205" w:rsidRPr="00F471C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2369920" behindDoc="1" locked="0" layoutInCell="1" allowOverlap="1" wp14:anchorId="3482DF71" wp14:editId="1BC2CBE4">
            <wp:simplePos x="0" y="0"/>
            <wp:positionH relativeFrom="column">
              <wp:posOffset>0</wp:posOffset>
            </wp:positionH>
            <wp:positionV relativeFrom="paragraph">
              <wp:posOffset>-3313</wp:posOffset>
            </wp:positionV>
            <wp:extent cx="5732780" cy="993775"/>
            <wp:effectExtent l="19050" t="19050" r="20320" b="15875"/>
            <wp:wrapTight wrapText="bothSides">
              <wp:wrapPolygon edited="0">
                <wp:start x="-72" y="-414"/>
                <wp:lineTo x="-72" y="21531"/>
                <wp:lineTo x="21605" y="21531"/>
                <wp:lineTo x="21605" y="-414"/>
                <wp:lineTo x="-72" y="-414"/>
              </wp:wrapPolygon>
            </wp:wrapTight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C9" w:rsidRPr="00F471C9">
        <w:rPr>
          <w:rFonts w:ascii="Times New Roman" w:hAnsi="Times New Roman" w:cs="Times New Roman"/>
          <w:sz w:val="26"/>
          <w:szCs w:val="26"/>
        </w:rPr>
        <w:t>Ждем завершения процесса развертывания</w:t>
      </w:r>
      <w:r w:rsidR="00F471C9" w:rsidRPr="00566C97">
        <w:rPr>
          <w:rFonts w:ascii="Times New Roman" w:hAnsi="Times New Roman" w:cs="Times New Roman"/>
          <w:sz w:val="26"/>
          <w:szCs w:val="26"/>
        </w:rPr>
        <w:t>.</w:t>
      </w:r>
    </w:p>
    <w:p w:rsidR="00F471C9" w:rsidRPr="00566C97" w:rsidRDefault="00F471C9" w:rsidP="00CD478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471C9" w:rsidRDefault="004E2C78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74016" behindDoc="1" locked="0" layoutInCell="1" allowOverlap="1" wp14:anchorId="427EBCCB" wp14:editId="131D89F2">
            <wp:simplePos x="0" y="0"/>
            <wp:positionH relativeFrom="margin">
              <wp:align>left</wp:align>
            </wp:positionH>
            <wp:positionV relativeFrom="paragraph">
              <wp:posOffset>848741</wp:posOffset>
            </wp:positionV>
            <wp:extent cx="5725160" cy="1320165"/>
            <wp:effectExtent l="19050" t="19050" r="27940" b="13335"/>
            <wp:wrapTight wrapText="bothSides">
              <wp:wrapPolygon edited="0">
                <wp:start x="-72" y="-312"/>
                <wp:lineTo x="-72" y="21506"/>
                <wp:lineTo x="21634" y="21506"/>
                <wp:lineTo x="21634" y="-312"/>
                <wp:lineTo x="-72" y="-312"/>
              </wp:wrapPolygon>
            </wp:wrapTight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20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C9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70944" behindDoc="1" locked="0" layoutInCell="1" allowOverlap="1" wp14:anchorId="6F41C65A" wp14:editId="496368CD">
            <wp:simplePos x="0" y="0"/>
            <wp:positionH relativeFrom="margin">
              <wp:posOffset>377438</wp:posOffset>
            </wp:positionH>
            <wp:positionV relativeFrom="paragraph">
              <wp:posOffset>-526746</wp:posOffset>
            </wp:positionV>
            <wp:extent cx="5064760" cy="1313815"/>
            <wp:effectExtent l="19050" t="19050" r="21590" b="19685"/>
            <wp:wrapTight wrapText="bothSides">
              <wp:wrapPolygon edited="0">
                <wp:start x="-81" y="-313"/>
                <wp:lineTo x="-81" y="21610"/>
                <wp:lineTo x="21611" y="21610"/>
                <wp:lineTo x="21611" y="-313"/>
                <wp:lineTo x="-81" y="-313"/>
              </wp:wrapPolygon>
            </wp:wrapTight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5FC" w:rsidRPr="00B83713" w:rsidRDefault="00252CE6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83713">
        <w:rPr>
          <w:rFonts w:ascii="Times New Roman" w:hAnsi="Times New Roman" w:cs="Times New Roman"/>
          <w:sz w:val="26"/>
          <w:szCs w:val="26"/>
        </w:rPr>
        <w:t>При успешном завершении развертывания:</w:t>
      </w:r>
    </w:p>
    <w:p w:rsidR="00252CE6" w:rsidRPr="009A570A" w:rsidRDefault="004E2C78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78112" behindDoc="1" locked="0" layoutInCell="1" allowOverlap="1" wp14:anchorId="62B2088A" wp14:editId="62FE7597">
            <wp:simplePos x="0" y="0"/>
            <wp:positionH relativeFrom="column">
              <wp:posOffset>1125652</wp:posOffset>
            </wp:positionH>
            <wp:positionV relativeFrom="paragraph">
              <wp:posOffset>295249</wp:posOffset>
            </wp:positionV>
            <wp:extent cx="3467404" cy="1058119"/>
            <wp:effectExtent l="19050" t="19050" r="19050" b="27940"/>
            <wp:wrapTight wrapText="bothSides">
              <wp:wrapPolygon edited="0">
                <wp:start x="-119" y="-389"/>
                <wp:lineTo x="-119" y="21782"/>
                <wp:lineTo x="21600" y="21782"/>
                <wp:lineTo x="21600" y="-389"/>
                <wp:lineTo x="-119" y="-389"/>
              </wp:wrapPolygon>
            </wp:wrapTight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04" cy="1058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70A" w:rsidRPr="009A570A">
        <w:rPr>
          <w:rFonts w:ascii="Times New Roman" w:hAnsi="Times New Roman" w:cs="Times New Roman"/>
          <w:sz w:val="26"/>
          <w:szCs w:val="26"/>
        </w:rPr>
        <w:t>Перейдем к просмотру содержимого нашего веб-приложения:</w:t>
      </w:r>
    </w:p>
    <w:p w:rsidR="009A570A" w:rsidRPr="009A570A" w:rsidRDefault="009A570A" w:rsidP="003D1E3B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E2C78" w:rsidRDefault="004E2C78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E2C78" w:rsidRDefault="004E2C78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71C44" w:rsidRPr="00566C97" w:rsidRDefault="004E2C78" w:rsidP="003D1E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2375040" behindDoc="1" locked="0" layoutInCell="1" allowOverlap="1" wp14:anchorId="3DCFCDEB" wp14:editId="681B97B2">
            <wp:simplePos x="0" y="0"/>
            <wp:positionH relativeFrom="column">
              <wp:posOffset>482701</wp:posOffset>
            </wp:positionH>
            <wp:positionV relativeFrom="paragraph">
              <wp:posOffset>264490</wp:posOffset>
            </wp:positionV>
            <wp:extent cx="4620260" cy="2159635"/>
            <wp:effectExtent l="19050" t="19050" r="27940" b="12065"/>
            <wp:wrapTight wrapText="bothSides">
              <wp:wrapPolygon edited="0">
                <wp:start x="-89" y="-191"/>
                <wp:lineTo x="-89" y="21530"/>
                <wp:lineTo x="21642" y="21530"/>
                <wp:lineTo x="21642" y="-191"/>
                <wp:lineTo x="-89" y="-191"/>
              </wp:wrapPolygon>
            </wp:wrapTight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15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70A" w:rsidRPr="009A570A">
        <w:rPr>
          <w:rFonts w:ascii="Times New Roman" w:hAnsi="Times New Roman" w:cs="Times New Roman"/>
          <w:sz w:val="26"/>
          <w:szCs w:val="26"/>
        </w:rPr>
        <w:t>Все работает</w:t>
      </w:r>
      <w:r w:rsidR="009A570A" w:rsidRPr="00566C97">
        <w:rPr>
          <w:rFonts w:ascii="Times New Roman" w:hAnsi="Times New Roman" w:cs="Times New Roman"/>
          <w:sz w:val="26"/>
          <w:szCs w:val="26"/>
        </w:rPr>
        <w:t>:</w:t>
      </w:r>
    </w:p>
    <w:p w:rsidR="00947888" w:rsidRPr="00566C97" w:rsidRDefault="00947888" w:rsidP="009A570A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947888" w:rsidRPr="007D04C7" w:rsidRDefault="00947888" w:rsidP="00F81A9E">
      <w:pPr>
        <w:rPr>
          <w:color w:val="FF0000"/>
        </w:rPr>
      </w:pPr>
    </w:p>
    <w:p w:rsidR="00512C9E" w:rsidRPr="007D04C7" w:rsidRDefault="00512C9E" w:rsidP="00F81A9E">
      <w:pPr>
        <w:rPr>
          <w:color w:val="FF0000"/>
        </w:rPr>
      </w:pPr>
    </w:p>
    <w:p w:rsidR="002F4E07" w:rsidRPr="007D04C7" w:rsidRDefault="00E2255C" w:rsidP="00B20C51">
      <w:pPr>
        <w:pStyle w:val="1"/>
        <w:rPr>
          <w:rFonts w:ascii="Times New Roman" w:hAnsi="Times New Roman" w:cs="Times New Roman"/>
          <w:sz w:val="26"/>
          <w:szCs w:val="26"/>
        </w:rPr>
      </w:pPr>
      <w:bookmarkStart w:id="10" w:name="_Toc71813733"/>
      <w:bookmarkStart w:id="11" w:name="_Toc100670152"/>
      <w:r w:rsidRPr="007D04C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8A603D3" wp14:editId="33ED812E">
                <wp:simplePos x="0" y="0"/>
                <wp:positionH relativeFrom="margin">
                  <wp:posOffset>-437184</wp:posOffset>
                </wp:positionH>
                <wp:positionV relativeFrom="paragraph">
                  <wp:posOffset>-461866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07B8" w:rsidRPr="005744FB" w:rsidRDefault="001007B8" w:rsidP="00F0081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603D3" id="Прямоугольник 64" o:spid="_x0000_s1028" style="position:absolute;left:0;text-align:left;margin-left:-34.4pt;margin-top:-36.35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" filled="f" strokecolor="#2f5496 [2404]" strokeweight="1pt">
                <v:textbox>
                  <w:txbxContent>
                    <w:p w:rsidR="001007B8" w:rsidRPr="005744FB" w:rsidRDefault="001007B8" w:rsidP="00F0081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10"/>
      <w:r w:rsidR="006512AE" w:rsidRPr="007D04C7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39819F26" wp14:editId="3CC33BB0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07" w:rsidRPr="007D04C7">
        <w:t>ЗАКЛЮЧЕНИЕ</w:t>
      </w:r>
      <w:bookmarkEnd w:id="11"/>
    </w:p>
    <w:p w:rsidR="00576B76" w:rsidRPr="007D04C7" w:rsidRDefault="00576B76" w:rsidP="00706D60">
      <w:pPr>
        <w:rPr>
          <w:noProof/>
          <w:color w:val="FF0000"/>
        </w:rPr>
      </w:pPr>
    </w:p>
    <w:p w:rsidR="00873804" w:rsidRPr="00C47EF0" w:rsidRDefault="00C47EF0" w:rsidP="00C47EF0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47EF0">
        <w:rPr>
          <w:rFonts w:ascii="Times New Roman" w:hAnsi="Times New Roman" w:cs="Times New Roman"/>
          <w:noProof/>
          <w:sz w:val="26"/>
          <w:szCs w:val="26"/>
        </w:rPr>
        <w:t>Мы завершили очередной урок курса и успешно выполнили пошаговый процесс развертывания</w:t>
      </w:r>
      <w:r w:rsidR="0058503B" w:rsidRPr="00C47EF0">
        <w:rPr>
          <w:rFonts w:ascii="Times New Roman" w:hAnsi="Times New Roman" w:cs="Times New Roman"/>
          <w:noProof/>
          <w:sz w:val="26"/>
          <w:szCs w:val="26"/>
        </w:rPr>
        <w:t>.</w:t>
      </w:r>
      <w:r w:rsidRPr="00C47EF0">
        <w:rPr>
          <w:rFonts w:ascii="Times New Roman" w:hAnsi="Times New Roman" w:cs="Times New Roman"/>
          <w:noProof/>
          <w:sz w:val="26"/>
          <w:szCs w:val="26"/>
        </w:rPr>
        <w:t xml:space="preserve"> Самый сложный шаг – это понимание особенностей взаимодействия с приложением </w:t>
      </w:r>
      <w:r w:rsidRPr="00C47EF0">
        <w:rPr>
          <w:rFonts w:ascii="Times New Roman" w:hAnsi="Times New Roman" w:cs="Times New Roman"/>
          <w:noProof/>
          <w:sz w:val="26"/>
          <w:szCs w:val="26"/>
          <w:lang w:val="en-US"/>
        </w:rPr>
        <w:t>SmartGit</w:t>
      </w:r>
      <w:r w:rsidRPr="00C47EF0">
        <w:rPr>
          <w:rFonts w:ascii="Times New Roman" w:hAnsi="Times New Roman" w:cs="Times New Roman"/>
          <w:noProof/>
          <w:sz w:val="26"/>
          <w:szCs w:val="26"/>
        </w:rPr>
        <w:t xml:space="preserve">. При этом оно считается одним из самых удобных и понятных средств для управления связкой локального и удаленного репозитория. Мы подготовили проект к развертыванию, добавив необходимые служебные файлы, загрузили код проекта на сервис </w:t>
      </w:r>
      <w:r w:rsidRPr="00C47EF0">
        <w:rPr>
          <w:rFonts w:ascii="Times New Roman" w:hAnsi="Times New Roman" w:cs="Times New Roman"/>
          <w:noProof/>
          <w:sz w:val="26"/>
          <w:szCs w:val="26"/>
          <w:lang w:val="en-US"/>
        </w:rPr>
        <w:t>GitHub</w:t>
      </w:r>
      <w:r w:rsidRPr="00C47EF0">
        <w:rPr>
          <w:rFonts w:ascii="Times New Roman" w:hAnsi="Times New Roman" w:cs="Times New Roman"/>
          <w:noProof/>
          <w:sz w:val="26"/>
          <w:szCs w:val="26"/>
        </w:rPr>
        <w:t xml:space="preserve"> и выполнили его размещение на сервисе </w:t>
      </w:r>
      <w:r w:rsidRPr="00C47EF0">
        <w:rPr>
          <w:rFonts w:ascii="Times New Roman" w:hAnsi="Times New Roman" w:cs="Times New Roman"/>
          <w:noProof/>
          <w:sz w:val="26"/>
          <w:szCs w:val="26"/>
          <w:lang w:val="en-US"/>
        </w:rPr>
        <w:t>Heroku</w:t>
      </w:r>
      <w:r w:rsidRPr="00C47EF0">
        <w:rPr>
          <w:rFonts w:ascii="Times New Roman" w:hAnsi="Times New Roman" w:cs="Times New Roman"/>
          <w:noProof/>
          <w:sz w:val="26"/>
          <w:szCs w:val="26"/>
        </w:rPr>
        <w:t>.</w:t>
      </w:r>
    </w:p>
    <w:sectPr w:rsidR="00873804" w:rsidRPr="00C47EF0" w:rsidSect="00E65EE1">
      <w:footerReference w:type="default" r:id="rId45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795" w:rsidRDefault="009A7795" w:rsidP="00706D60">
      <w:r>
        <w:separator/>
      </w:r>
    </w:p>
  </w:endnote>
  <w:endnote w:type="continuationSeparator" w:id="0">
    <w:p w:rsidR="009A7795" w:rsidRDefault="009A7795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007B8" w:rsidRPr="00CE1E92" w:rsidRDefault="001007B8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4E2C78">
          <w:rPr>
            <w:noProof/>
            <w:lang w:bidi="ru-RU"/>
          </w:rPr>
          <w:t>2</w:t>
        </w:r>
        <w:r w:rsidRPr="00CE1E92">
          <w:rPr>
            <w:noProof/>
            <w:lang w:bidi="ru-RU"/>
          </w:rPr>
          <w:fldChar w:fldCharType="end"/>
        </w:r>
      </w:p>
    </w:sdtContent>
  </w:sdt>
  <w:p w:rsidR="001007B8" w:rsidRPr="00CE1E92" w:rsidRDefault="001007B8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795" w:rsidRDefault="009A7795" w:rsidP="00706D60">
      <w:r>
        <w:separator/>
      </w:r>
    </w:p>
  </w:footnote>
  <w:footnote w:type="continuationSeparator" w:id="0">
    <w:p w:rsidR="009A7795" w:rsidRDefault="009A7795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BBC4D9A"/>
    <w:multiLevelType w:val="multilevel"/>
    <w:tmpl w:val="8B04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C4F0056"/>
    <w:multiLevelType w:val="multilevel"/>
    <w:tmpl w:val="0678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C4655E"/>
    <w:multiLevelType w:val="multilevel"/>
    <w:tmpl w:val="3AA2C8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307723"/>
    <w:multiLevelType w:val="multilevel"/>
    <w:tmpl w:val="7558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9"/>
  </w:num>
  <w:num w:numId="3">
    <w:abstractNumId w:val="9"/>
  </w:num>
  <w:num w:numId="4">
    <w:abstractNumId w:val="13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20"/>
  </w:num>
  <w:num w:numId="17">
    <w:abstractNumId w:val="21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4"/>
  </w:num>
  <w:num w:numId="23">
    <w:abstractNumId w:val="24"/>
  </w:num>
  <w:num w:numId="24">
    <w:abstractNumId w:val="2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002"/>
    <w:rsid w:val="000035A7"/>
    <w:rsid w:val="0000598C"/>
    <w:rsid w:val="00007DE4"/>
    <w:rsid w:val="00012A58"/>
    <w:rsid w:val="00020FC9"/>
    <w:rsid w:val="00021830"/>
    <w:rsid w:val="00022F2F"/>
    <w:rsid w:val="0003619E"/>
    <w:rsid w:val="000411DF"/>
    <w:rsid w:val="00041867"/>
    <w:rsid w:val="000433F6"/>
    <w:rsid w:val="00052764"/>
    <w:rsid w:val="000543E5"/>
    <w:rsid w:val="00056414"/>
    <w:rsid w:val="00057000"/>
    <w:rsid w:val="00062EE9"/>
    <w:rsid w:val="000646AB"/>
    <w:rsid w:val="00067DCB"/>
    <w:rsid w:val="00072813"/>
    <w:rsid w:val="00073479"/>
    <w:rsid w:val="00076F21"/>
    <w:rsid w:val="0008174B"/>
    <w:rsid w:val="000861D4"/>
    <w:rsid w:val="00092BE7"/>
    <w:rsid w:val="0009518D"/>
    <w:rsid w:val="00096EC6"/>
    <w:rsid w:val="00096FE6"/>
    <w:rsid w:val="000A20BE"/>
    <w:rsid w:val="000A3547"/>
    <w:rsid w:val="000A557B"/>
    <w:rsid w:val="000A576C"/>
    <w:rsid w:val="000A7DDD"/>
    <w:rsid w:val="000B0A35"/>
    <w:rsid w:val="000B49B9"/>
    <w:rsid w:val="000B5E2F"/>
    <w:rsid w:val="000C5900"/>
    <w:rsid w:val="000D2E8A"/>
    <w:rsid w:val="000D47E8"/>
    <w:rsid w:val="000D59C8"/>
    <w:rsid w:val="000D645C"/>
    <w:rsid w:val="000E1266"/>
    <w:rsid w:val="000E1F7F"/>
    <w:rsid w:val="000E27F0"/>
    <w:rsid w:val="000E3343"/>
    <w:rsid w:val="000E33BC"/>
    <w:rsid w:val="000E4EBC"/>
    <w:rsid w:val="000F0C67"/>
    <w:rsid w:val="000F15B6"/>
    <w:rsid w:val="000F5CE0"/>
    <w:rsid w:val="001007B8"/>
    <w:rsid w:val="00102B9E"/>
    <w:rsid w:val="00104CC6"/>
    <w:rsid w:val="001051C7"/>
    <w:rsid w:val="00105A23"/>
    <w:rsid w:val="00106597"/>
    <w:rsid w:val="00112A68"/>
    <w:rsid w:val="00117083"/>
    <w:rsid w:val="0012096C"/>
    <w:rsid w:val="0012126D"/>
    <w:rsid w:val="00124E3B"/>
    <w:rsid w:val="00126F32"/>
    <w:rsid w:val="0012792F"/>
    <w:rsid w:val="00131CA6"/>
    <w:rsid w:val="00131D8A"/>
    <w:rsid w:val="0013248D"/>
    <w:rsid w:val="001331EA"/>
    <w:rsid w:val="00136DDD"/>
    <w:rsid w:val="00141AE1"/>
    <w:rsid w:val="00143E97"/>
    <w:rsid w:val="00145612"/>
    <w:rsid w:val="00145EE3"/>
    <w:rsid w:val="001471BA"/>
    <w:rsid w:val="00154ADF"/>
    <w:rsid w:val="0015663B"/>
    <w:rsid w:val="00161813"/>
    <w:rsid w:val="00165112"/>
    <w:rsid w:val="001655A1"/>
    <w:rsid w:val="0018098E"/>
    <w:rsid w:val="00180DC3"/>
    <w:rsid w:val="00181B22"/>
    <w:rsid w:val="00184A71"/>
    <w:rsid w:val="001875AB"/>
    <w:rsid w:val="0019028E"/>
    <w:rsid w:val="00190A64"/>
    <w:rsid w:val="00194705"/>
    <w:rsid w:val="0019474B"/>
    <w:rsid w:val="00196900"/>
    <w:rsid w:val="00197457"/>
    <w:rsid w:val="001A0417"/>
    <w:rsid w:val="001A0439"/>
    <w:rsid w:val="001A0728"/>
    <w:rsid w:val="001A255E"/>
    <w:rsid w:val="001A4740"/>
    <w:rsid w:val="001A564D"/>
    <w:rsid w:val="001A68A8"/>
    <w:rsid w:val="001A70F2"/>
    <w:rsid w:val="001A7B1F"/>
    <w:rsid w:val="001B2514"/>
    <w:rsid w:val="001B5762"/>
    <w:rsid w:val="001B64FB"/>
    <w:rsid w:val="001C1E8B"/>
    <w:rsid w:val="001C3FF3"/>
    <w:rsid w:val="001C57EC"/>
    <w:rsid w:val="001C729E"/>
    <w:rsid w:val="001D2D7A"/>
    <w:rsid w:val="001D679D"/>
    <w:rsid w:val="001D6AF0"/>
    <w:rsid w:val="001D6DFE"/>
    <w:rsid w:val="001E47BA"/>
    <w:rsid w:val="001E5CE9"/>
    <w:rsid w:val="001E61E5"/>
    <w:rsid w:val="001E79DE"/>
    <w:rsid w:val="001F25A9"/>
    <w:rsid w:val="001F60E4"/>
    <w:rsid w:val="00200DDE"/>
    <w:rsid w:val="00202725"/>
    <w:rsid w:val="002037BE"/>
    <w:rsid w:val="00204C9B"/>
    <w:rsid w:val="002074BF"/>
    <w:rsid w:val="00211253"/>
    <w:rsid w:val="00212ACF"/>
    <w:rsid w:val="0022046C"/>
    <w:rsid w:val="00222CC4"/>
    <w:rsid w:val="0022457A"/>
    <w:rsid w:val="00226881"/>
    <w:rsid w:val="00226B7B"/>
    <w:rsid w:val="00232B87"/>
    <w:rsid w:val="00233041"/>
    <w:rsid w:val="00234682"/>
    <w:rsid w:val="00235151"/>
    <w:rsid w:val="00241E79"/>
    <w:rsid w:val="002437C7"/>
    <w:rsid w:val="002437EF"/>
    <w:rsid w:val="002441F5"/>
    <w:rsid w:val="00245CC0"/>
    <w:rsid w:val="00250A90"/>
    <w:rsid w:val="00250E8F"/>
    <w:rsid w:val="00251DEC"/>
    <w:rsid w:val="00252CE6"/>
    <w:rsid w:val="002538C5"/>
    <w:rsid w:val="002546BB"/>
    <w:rsid w:val="00255091"/>
    <w:rsid w:val="002557C4"/>
    <w:rsid w:val="002562A3"/>
    <w:rsid w:val="00257D1E"/>
    <w:rsid w:val="00261829"/>
    <w:rsid w:val="00264351"/>
    <w:rsid w:val="00271C44"/>
    <w:rsid w:val="002752C1"/>
    <w:rsid w:val="002755A5"/>
    <w:rsid w:val="002777D7"/>
    <w:rsid w:val="00280E4C"/>
    <w:rsid w:val="00283F06"/>
    <w:rsid w:val="00284B62"/>
    <w:rsid w:val="002869B1"/>
    <w:rsid w:val="00290C7F"/>
    <w:rsid w:val="002974C8"/>
    <w:rsid w:val="002A21A9"/>
    <w:rsid w:val="002A65BE"/>
    <w:rsid w:val="002A745A"/>
    <w:rsid w:val="002B032A"/>
    <w:rsid w:val="002B43B6"/>
    <w:rsid w:val="002B5D98"/>
    <w:rsid w:val="002B6837"/>
    <w:rsid w:val="002B6A26"/>
    <w:rsid w:val="002B7F5C"/>
    <w:rsid w:val="002C10CF"/>
    <w:rsid w:val="002C5772"/>
    <w:rsid w:val="002D05CB"/>
    <w:rsid w:val="002D0CB3"/>
    <w:rsid w:val="002D35F1"/>
    <w:rsid w:val="002E30D6"/>
    <w:rsid w:val="002E4796"/>
    <w:rsid w:val="002E47E0"/>
    <w:rsid w:val="002E58CD"/>
    <w:rsid w:val="002F0D0B"/>
    <w:rsid w:val="002F0E79"/>
    <w:rsid w:val="002F4712"/>
    <w:rsid w:val="002F4E07"/>
    <w:rsid w:val="003024F2"/>
    <w:rsid w:val="00302B74"/>
    <w:rsid w:val="00304EF3"/>
    <w:rsid w:val="0030722B"/>
    <w:rsid w:val="003161E7"/>
    <w:rsid w:val="00320AB8"/>
    <w:rsid w:val="00321D66"/>
    <w:rsid w:val="003225C4"/>
    <w:rsid w:val="00323887"/>
    <w:rsid w:val="003241D8"/>
    <w:rsid w:val="0032699D"/>
    <w:rsid w:val="00326B2D"/>
    <w:rsid w:val="00330F87"/>
    <w:rsid w:val="00331BD7"/>
    <w:rsid w:val="00332890"/>
    <w:rsid w:val="00332DCD"/>
    <w:rsid w:val="0034423D"/>
    <w:rsid w:val="00345469"/>
    <w:rsid w:val="00345C61"/>
    <w:rsid w:val="0035113C"/>
    <w:rsid w:val="0035251D"/>
    <w:rsid w:val="00352EB2"/>
    <w:rsid w:val="00355A36"/>
    <w:rsid w:val="00357AE6"/>
    <w:rsid w:val="00360EF0"/>
    <w:rsid w:val="00361F0A"/>
    <w:rsid w:val="00362C03"/>
    <w:rsid w:val="0037100E"/>
    <w:rsid w:val="0037380F"/>
    <w:rsid w:val="003759A3"/>
    <w:rsid w:val="003767FC"/>
    <w:rsid w:val="0038478E"/>
    <w:rsid w:val="0039075C"/>
    <w:rsid w:val="00390B74"/>
    <w:rsid w:val="00394E71"/>
    <w:rsid w:val="003A34E8"/>
    <w:rsid w:val="003A395D"/>
    <w:rsid w:val="003A5310"/>
    <w:rsid w:val="003A5F50"/>
    <w:rsid w:val="003A6C7D"/>
    <w:rsid w:val="003A7445"/>
    <w:rsid w:val="003A7F2A"/>
    <w:rsid w:val="003B06AD"/>
    <w:rsid w:val="003B31E8"/>
    <w:rsid w:val="003B3954"/>
    <w:rsid w:val="003B4F1C"/>
    <w:rsid w:val="003B7CDD"/>
    <w:rsid w:val="003C1AE6"/>
    <w:rsid w:val="003D06C8"/>
    <w:rsid w:val="003D1E3B"/>
    <w:rsid w:val="003D5C5C"/>
    <w:rsid w:val="003E315D"/>
    <w:rsid w:val="003E50CB"/>
    <w:rsid w:val="003F0B31"/>
    <w:rsid w:val="003F328E"/>
    <w:rsid w:val="003F44B5"/>
    <w:rsid w:val="003F57A1"/>
    <w:rsid w:val="003F7ED9"/>
    <w:rsid w:val="004009BB"/>
    <w:rsid w:val="00401AA2"/>
    <w:rsid w:val="00414ED0"/>
    <w:rsid w:val="004151F7"/>
    <w:rsid w:val="004159E3"/>
    <w:rsid w:val="00416074"/>
    <w:rsid w:val="00416386"/>
    <w:rsid w:val="00420E9A"/>
    <w:rsid w:val="0042569F"/>
    <w:rsid w:val="00427EE6"/>
    <w:rsid w:val="004363E6"/>
    <w:rsid w:val="00441426"/>
    <w:rsid w:val="00441E7C"/>
    <w:rsid w:val="00444828"/>
    <w:rsid w:val="00446205"/>
    <w:rsid w:val="004470EB"/>
    <w:rsid w:val="00450AE2"/>
    <w:rsid w:val="004513B5"/>
    <w:rsid w:val="00453531"/>
    <w:rsid w:val="00453CEA"/>
    <w:rsid w:val="004603BB"/>
    <w:rsid w:val="00465114"/>
    <w:rsid w:val="00467177"/>
    <w:rsid w:val="00470E7D"/>
    <w:rsid w:val="0047298D"/>
    <w:rsid w:val="00474463"/>
    <w:rsid w:val="00475B41"/>
    <w:rsid w:val="00477499"/>
    <w:rsid w:val="00484397"/>
    <w:rsid w:val="004850F7"/>
    <w:rsid w:val="00493DAE"/>
    <w:rsid w:val="00495972"/>
    <w:rsid w:val="00497899"/>
    <w:rsid w:val="004A141B"/>
    <w:rsid w:val="004A17D7"/>
    <w:rsid w:val="004A1CC0"/>
    <w:rsid w:val="004A2B47"/>
    <w:rsid w:val="004A63CB"/>
    <w:rsid w:val="004A6C7E"/>
    <w:rsid w:val="004A6E86"/>
    <w:rsid w:val="004A73B2"/>
    <w:rsid w:val="004B37D9"/>
    <w:rsid w:val="004B624E"/>
    <w:rsid w:val="004C0743"/>
    <w:rsid w:val="004C0B33"/>
    <w:rsid w:val="004C0F6A"/>
    <w:rsid w:val="004C1F01"/>
    <w:rsid w:val="004C46B6"/>
    <w:rsid w:val="004C4F93"/>
    <w:rsid w:val="004C64BE"/>
    <w:rsid w:val="004C6EB1"/>
    <w:rsid w:val="004C767B"/>
    <w:rsid w:val="004D7625"/>
    <w:rsid w:val="004E2C78"/>
    <w:rsid w:val="004E3F63"/>
    <w:rsid w:val="004F02C9"/>
    <w:rsid w:val="004F392D"/>
    <w:rsid w:val="004F472C"/>
    <w:rsid w:val="004F5F91"/>
    <w:rsid w:val="004F6EDD"/>
    <w:rsid w:val="00505222"/>
    <w:rsid w:val="00512C9E"/>
    <w:rsid w:val="005138EB"/>
    <w:rsid w:val="00516FA2"/>
    <w:rsid w:val="00542F7A"/>
    <w:rsid w:val="00552B8C"/>
    <w:rsid w:val="0055359D"/>
    <w:rsid w:val="00555A23"/>
    <w:rsid w:val="005561A0"/>
    <w:rsid w:val="005568DD"/>
    <w:rsid w:val="00564B79"/>
    <w:rsid w:val="00564BC4"/>
    <w:rsid w:val="00566C97"/>
    <w:rsid w:val="005701D5"/>
    <w:rsid w:val="00571D51"/>
    <w:rsid w:val="005744FB"/>
    <w:rsid w:val="0057669A"/>
    <w:rsid w:val="00576B76"/>
    <w:rsid w:val="005836CB"/>
    <w:rsid w:val="0058503B"/>
    <w:rsid w:val="00586D8C"/>
    <w:rsid w:val="00591D25"/>
    <w:rsid w:val="0059724B"/>
    <w:rsid w:val="005A07AA"/>
    <w:rsid w:val="005A37E0"/>
    <w:rsid w:val="005A4517"/>
    <w:rsid w:val="005B425A"/>
    <w:rsid w:val="005B43EE"/>
    <w:rsid w:val="005B4518"/>
    <w:rsid w:val="005B788D"/>
    <w:rsid w:val="005B7EC8"/>
    <w:rsid w:val="005C0074"/>
    <w:rsid w:val="005C0683"/>
    <w:rsid w:val="005C1636"/>
    <w:rsid w:val="005C256A"/>
    <w:rsid w:val="005C27E9"/>
    <w:rsid w:val="005C3226"/>
    <w:rsid w:val="005C4F9F"/>
    <w:rsid w:val="005D217A"/>
    <w:rsid w:val="005D2D92"/>
    <w:rsid w:val="005D3021"/>
    <w:rsid w:val="005D30D1"/>
    <w:rsid w:val="005D390B"/>
    <w:rsid w:val="005D48DA"/>
    <w:rsid w:val="005D680D"/>
    <w:rsid w:val="005E09C4"/>
    <w:rsid w:val="005E2BE2"/>
    <w:rsid w:val="005E640A"/>
    <w:rsid w:val="005E7804"/>
    <w:rsid w:val="005E789B"/>
    <w:rsid w:val="005E7C53"/>
    <w:rsid w:val="005F0724"/>
    <w:rsid w:val="005F1695"/>
    <w:rsid w:val="005F28E9"/>
    <w:rsid w:val="005F4872"/>
    <w:rsid w:val="005F4CFB"/>
    <w:rsid w:val="005F72CB"/>
    <w:rsid w:val="005F7465"/>
    <w:rsid w:val="00602268"/>
    <w:rsid w:val="00605A49"/>
    <w:rsid w:val="00606E21"/>
    <w:rsid w:val="0061161D"/>
    <w:rsid w:val="006162CB"/>
    <w:rsid w:val="0061778F"/>
    <w:rsid w:val="0062501E"/>
    <w:rsid w:val="006269C7"/>
    <w:rsid w:val="00630162"/>
    <w:rsid w:val="00631E55"/>
    <w:rsid w:val="00634296"/>
    <w:rsid w:val="00637ACF"/>
    <w:rsid w:val="00641BAD"/>
    <w:rsid w:val="00646221"/>
    <w:rsid w:val="006512AE"/>
    <w:rsid w:val="00651D13"/>
    <w:rsid w:val="006561DC"/>
    <w:rsid w:val="00656438"/>
    <w:rsid w:val="00657F1E"/>
    <w:rsid w:val="00661772"/>
    <w:rsid w:val="00672975"/>
    <w:rsid w:val="006744CF"/>
    <w:rsid w:val="0067643F"/>
    <w:rsid w:val="006776D4"/>
    <w:rsid w:val="006778E3"/>
    <w:rsid w:val="00684E0E"/>
    <w:rsid w:val="006862D1"/>
    <w:rsid w:val="00692D24"/>
    <w:rsid w:val="00693BAE"/>
    <w:rsid w:val="006946BF"/>
    <w:rsid w:val="0069588E"/>
    <w:rsid w:val="00696265"/>
    <w:rsid w:val="00696312"/>
    <w:rsid w:val="006A116F"/>
    <w:rsid w:val="006A1424"/>
    <w:rsid w:val="006A50A3"/>
    <w:rsid w:val="006B3351"/>
    <w:rsid w:val="006B6867"/>
    <w:rsid w:val="006B7EC8"/>
    <w:rsid w:val="006C4AC6"/>
    <w:rsid w:val="006D0116"/>
    <w:rsid w:val="006D2AAA"/>
    <w:rsid w:val="006D3424"/>
    <w:rsid w:val="006D396E"/>
    <w:rsid w:val="006D3FD3"/>
    <w:rsid w:val="006D6A7F"/>
    <w:rsid w:val="006E2381"/>
    <w:rsid w:val="006E6244"/>
    <w:rsid w:val="006E6A37"/>
    <w:rsid w:val="006F2555"/>
    <w:rsid w:val="006F3660"/>
    <w:rsid w:val="006F4B4A"/>
    <w:rsid w:val="006F5049"/>
    <w:rsid w:val="006F5704"/>
    <w:rsid w:val="006F6453"/>
    <w:rsid w:val="006F721A"/>
    <w:rsid w:val="0070206E"/>
    <w:rsid w:val="00704CAB"/>
    <w:rsid w:val="00706D60"/>
    <w:rsid w:val="00710479"/>
    <w:rsid w:val="00710767"/>
    <w:rsid w:val="00710E9A"/>
    <w:rsid w:val="00711786"/>
    <w:rsid w:val="007164B1"/>
    <w:rsid w:val="00721B67"/>
    <w:rsid w:val="00727C64"/>
    <w:rsid w:val="00730D6A"/>
    <w:rsid w:val="00731EC4"/>
    <w:rsid w:val="0073241F"/>
    <w:rsid w:val="0073299B"/>
    <w:rsid w:val="0073372F"/>
    <w:rsid w:val="00733C5B"/>
    <w:rsid w:val="00733C74"/>
    <w:rsid w:val="00735D5B"/>
    <w:rsid w:val="00735F7C"/>
    <w:rsid w:val="0074025E"/>
    <w:rsid w:val="00743F05"/>
    <w:rsid w:val="00745D4A"/>
    <w:rsid w:val="00746993"/>
    <w:rsid w:val="0075122E"/>
    <w:rsid w:val="00751908"/>
    <w:rsid w:val="00752740"/>
    <w:rsid w:val="007553F5"/>
    <w:rsid w:val="007579A2"/>
    <w:rsid w:val="00760844"/>
    <w:rsid w:val="00761FBC"/>
    <w:rsid w:val="0076217E"/>
    <w:rsid w:val="0076525D"/>
    <w:rsid w:val="00766339"/>
    <w:rsid w:val="007707D7"/>
    <w:rsid w:val="00770D3B"/>
    <w:rsid w:val="00773C0F"/>
    <w:rsid w:val="00774A5E"/>
    <w:rsid w:val="00775976"/>
    <w:rsid w:val="00780ECD"/>
    <w:rsid w:val="00781F74"/>
    <w:rsid w:val="00782007"/>
    <w:rsid w:val="007840A2"/>
    <w:rsid w:val="00785AEC"/>
    <w:rsid w:val="0079570F"/>
    <w:rsid w:val="007958E5"/>
    <w:rsid w:val="00796019"/>
    <w:rsid w:val="007A0B40"/>
    <w:rsid w:val="007A3AE0"/>
    <w:rsid w:val="007A4FB8"/>
    <w:rsid w:val="007A53E6"/>
    <w:rsid w:val="007A60B5"/>
    <w:rsid w:val="007B112F"/>
    <w:rsid w:val="007B2FEA"/>
    <w:rsid w:val="007C3375"/>
    <w:rsid w:val="007C5671"/>
    <w:rsid w:val="007D04C7"/>
    <w:rsid w:val="007D1AF7"/>
    <w:rsid w:val="007D54F2"/>
    <w:rsid w:val="007D6183"/>
    <w:rsid w:val="007D6A02"/>
    <w:rsid w:val="007D7320"/>
    <w:rsid w:val="007D7B0A"/>
    <w:rsid w:val="007D7FE3"/>
    <w:rsid w:val="007E157D"/>
    <w:rsid w:val="007E363C"/>
    <w:rsid w:val="007E492C"/>
    <w:rsid w:val="007E7EB7"/>
    <w:rsid w:val="007F0DE5"/>
    <w:rsid w:val="007F510C"/>
    <w:rsid w:val="007F5A4F"/>
    <w:rsid w:val="007F7AF4"/>
    <w:rsid w:val="0080121D"/>
    <w:rsid w:val="00801F8F"/>
    <w:rsid w:val="00805B99"/>
    <w:rsid w:val="008060FD"/>
    <w:rsid w:val="008110B9"/>
    <w:rsid w:val="00811928"/>
    <w:rsid w:val="00815528"/>
    <w:rsid w:val="00815637"/>
    <w:rsid w:val="00820116"/>
    <w:rsid w:val="00821841"/>
    <w:rsid w:val="00821E61"/>
    <w:rsid w:val="008227F2"/>
    <w:rsid w:val="008238C5"/>
    <w:rsid w:val="00823B5C"/>
    <w:rsid w:val="0082553F"/>
    <w:rsid w:val="008268DB"/>
    <w:rsid w:val="008327CF"/>
    <w:rsid w:val="00833C50"/>
    <w:rsid w:val="00835B93"/>
    <w:rsid w:val="00836D77"/>
    <w:rsid w:val="00840651"/>
    <w:rsid w:val="0084131E"/>
    <w:rsid w:val="008538DE"/>
    <w:rsid w:val="00853CE8"/>
    <w:rsid w:val="008549DA"/>
    <w:rsid w:val="00854D75"/>
    <w:rsid w:val="00855F80"/>
    <w:rsid w:val="008562D2"/>
    <w:rsid w:val="00861732"/>
    <w:rsid w:val="00863401"/>
    <w:rsid w:val="008637B4"/>
    <w:rsid w:val="00866248"/>
    <w:rsid w:val="00866B2E"/>
    <w:rsid w:val="00867AA8"/>
    <w:rsid w:val="00867B39"/>
    <w:rsid w:val="00867CCF"/>
    <w:rsid w:val="00867FDE"/>
    <w:rsid w:val="00873804"/>
    <w:rsid w:val="00875493"/>
    <w:rsid w:val="00876D18"/>
    <w:rsid w:val="008805CE"/>
    <w:rsid w:val="00880FF0"/>
    <w:rsid w:val="00882730"/>
    <w:rsid w:val="00882795"/>
    <w:rsid w:val="00887865"/>
    <w:rsid w:val="00887C9A"/>
    <w:rsid w:val="00893712"/>
    <w:rsid w:val="00893D35"/>
    <w:rsid w:val="00894F79"/>
    <w:rsid w:val="00897B45"/>
    <w:rsid w:val="008A3A1A"/>
    <w:rsid w:val="008A4FFF"/>
    <w:rsid w:val="008A580F"/>
    <w:rsid w:val="008A6422"/>
    <w:rsid w:val="008A6484"/>
    <w:rsid w:val="008A6A9D"/>
    <w:rsid w:val="008B104E"/>
    <w:rsid w:val="008B4D74"/>
    <w:rsid w:val="008B5411"/>
    <w:rsid w:val="008B678D"/>
    <w:rsid w:val="008B6DCB"/>
    <w:rsid w:val="008B6E5C"/>
    <w:rsid w:val="008C020D"/>
    <w:rsid w:val="008C0E08"/>
    <w:rsid w:val="008C4245"/>
    <w:rsid w:val="008C4C40"/>
    <w:rsid w:val="008C543A"/>
    <w:rsid w:val="008D1D25"/>
    <w:rsid w:val="008D45DE"/>
    <w:rsid w:val="008D5857"/>
    <w:rsid w:val="008D5A54"/>
    <w:rsid w:val="008D6F37"/>
    <w:rsid w:val="008E44E1"/>
    <w:rsid w:val="008E4CD9"/>
    <w:rsid w:val="008E68A6"/>
    <w:rsid w:val="008F0F0E"/>
    <w:rsid w:val="008F12F6"/>
    <w:rsid w:val="008F6DD9"/>
    <w:rsid w:val="00901225"/>
    <w:rsid w:val="00904CF7"/>
    <w:rsid w:val="009111A7"/>
    <w:rsid w:val="00914E2D"/>
    <w:rsid w:val="009151C9"/>
    <w:rsid w:val="00920602"/>
    <w:rsid w:val="00920B54"/>
    <w:rsid w:val="0092173A"/>
    <w:rsid w:val="00922C56"/>
    <w:rsid w:val="0092630D"/>
    <w:rsid w:val="00926647"/>
    <w:rsid w:val="00934DDB"/>
    <w:rsid w:val="00937C8F"/>
    <w:rsid w:val="00944555"/>
    <w:rsid w:val="00947888"/>
    <w:rsid w:val="00951EC5"/>
    <w:rsid w:val="0095240F"/>
    <w:rsid w:val="00952A5D"/>
    <w:rsid w:val="009532BB"/>
    <w:rsid w:val="00964B1E"/>
    <w:rsid w:val="00966452"/>
    <w:rsid w:val="00966537"/>
    <w:rsid w:val="00966747"/>
    <w:rsid w:val="009675CF"/>
    <w:rsid w:val="0096777A"/>
    <w:rsid w:val="0097024E"/>
    <w:rsid w:val="009723F9"/>
    <w:rsid w:val="0097291A"/>
    <w:rsid w:val="009743DB"/>
    <w:rsid w:val="00974552"/>
    <w:rsid w:val="009803CB"/>
    <w:rsid w:val="00981959"/>
    <w:rsid w:val="00983872"/>
    <w:rsid w:val="00985AE1"/>
    <w:rsid w:val="00986CAC"/>
    <w:rsid w:val="0099137A"/>
    <w:rsid w:val="00992EFF"/>
    <w:rsid w:val="009A1A61"/>
    <w:rsid w:val="009A1C6A"/>
    <w:rsid w:val="009A4A40"/>
    <w:rsid w:val="009A570A"/>
    <w:rsid w:val="009A7795"/>
    <w:rsid w:val="009B24E6"/>
    <w:rsid w:val="009B33F5"/>
    <w:rsid w:val="009B40A5"/>
    <w:rsid w:val="009B52A6"/>
    <w:rsid w:val="009B658F"/>
    <w:rsid w:val="009B6619"/>
    <w:rsid w:val="009C05D3"/>
    <w:rsid w:val="009C36C5"/>
    <w:rsid w:val="009C3E0C"/>
    <w:rsid w:val="009C4D22"/>
    <w:rsid w:val="009C4D78"/>
    <w:rsid w:val="009C4EB3"/>
    <w:rsid w:val="009C56C9"/>
    <w:rsid w:val="009D1D2A"/>
    <w:rsid w:val="009D1DE6"/>
    <w:rsid w:val="009D29EF"/>
    <w:rsid w:val="009D2CE3"/>
    <w:rsid w:val="009D4E0E"/>
    <w:rsid w:val="009D5081"/>
    <w:rsid w:val="009E28EC"/>
    <w:rsid w:val="009E689C"/>
    <w:rsid w:val="009F39CE"/>
    <w:rsid w:val="009F4024"/>
    <w:rsid w:val="009F4D9E"/>
    <w:rsid w:val="00A01A5D"/>
    <w:rsid w:val="00A01CC2"/>
    <w:rsid w:val="00A02835"/>
    <w:rsid w:val="00A05709"/>
    <w:rsid w:val="00A11C1A"/>
    <w:rsid w:val="00A135FC"/>
    <w:rsid w:val="00A14B69"/>
    <w:rsid w:val="00A1754D"/>
    <w:rsid w:val="00A2112B"/>
    <w:rsid w:val="00A26EFC"/>
    <w:rsid w:val="00A35C53"/>
    <w:rsid w:val="00A4104D"/>
    <w:rsid w:val="00A47318"/>
    <w:rsid w:val="00A50E93"/>
    <w:rsid w:val="00A518CA"/>
    <w:rsid w:val="00A55831"/>
    <w:rsid w:val="00A57926"/>
    <w:rsid w:val="00A702DE"/>
    <w:rsid w:val="00A716EE"/>
    <w:rsid w:val="00A74357"/>
    <w:rsid w:val="00A7550C"/>
    <w:rsid w:val="00A75551"/>
    <w:rsid w:val="00A774A6"/>
    <w:rsid w:val="00A77D2B"/>
    <w:rsid w:val="00A82304"/>
    <w:rsid w:val="00A82D56"/>
    <w:rsid w:val="00A8445B"/>
    <w:rsid w:val="00A921A4"/>
    <w:rsid w:val="00A94135"/>
    <w:rsid w:val="00A95F11"/>
    <w:rsid w:val="00A96442"/>
    <w:rsid w:val="00AA0343"/>
    <w:rsid w:val="00AA0B59"/>
    <w:rsid w:val="00AA4462"/>
    <w:rsid w:val="00AA6FC5"/>
    <w:rsid w:val="00AB21F1"/>
    <w:rsid w:val="00AB21FE"/>
    <w:rsid w:val="00AB606F"/>
    <w:rsid w:val="00AC0164"/>
    <w:rsid w:val="00AC171D"/>
    <w:rsid w:val="00AC3B9B"/>
    <w:rsid w:val="00AC488C"/>
    <w:rsid w:val="00AD0A2B"/>
    <w:rsid w:val="00AD1D06"/>
    <w:rsid w:val="00AD67DA"/>
    <w:rsid w:val="00AE0D86"/>
    <w:rsid w:val="00AE3183"/>
    <w:rsid w:val="00AE5815"/>
    <w:rsid w:val="00B01130"/>
    <w:rsid w:val="00B02210"/>
    <w:rsid w:val="00B055FC"/>
    <w:rsid w:val="00B07743"/>
    <w:rsid w:val="00B1013F"/>
    <w:rsid w:val="00B11414"/>
    <w:rsid w:val="00B14267"/>
    <w:rsid w:val="00B1441A"/>
    <w:rsid w:val="00B17F60"/>
    <w:rsid w:val="00B20A6D"/>
    <w:rsid w:val="00B20C51"/>
    <w:rsid w:val="00B259DC"/>
    <w:rsid w:val="00B25DB6"/>
    <w:rsid w:val="00B3325B"/>
    <w:rsid w:val="00B3595A"/>
    <w:rsid w:val="00B37868"/>
    <w:rsid w:val="00B414F5"/>
    <w:rsid w:val="00B42F77"/>
    <w:rsid w:val="00B45643"/>
    <w:rsid w:val="00B4655A"/>
    <w:rsid w:val="00B50A20"/>
    <w:rsid w:val="00B5329B"/>
    <w:rsid w:val="00B55C6D"/>
    <w:rsid w:val="00B563ED"/>
    <w:rsid w:val="00B56596"/>
    <w:rsid w:val="00B60B63"/>
    <w:rsid w:val="00B60F7F"/>
    <w:rsid w:val="00B62CE6"/>
    <w:rsid w:val="00B65095"/>
    <w:rsid w:val="00B6557F"/>
    <w:rsid w:val="00B67BAE"/>
    <w:rsid w:val="00B71CA4"/>
    <w:rsid w:val="00B73C61"/>
    <w:rsid w:val="00B741C5"/>
    <w:rsid w:val="00B75A1E"/>
    <w:rsid w:val="00B7652E"/>
    <w:rsid w:val="00B779A1"/>
    <w:rsid w:val="00B80553"/>
    <w:rsid w:val="00B82E68"/>
    <w:rsid w:val="00B83713"/>
    <w:rsid w:val="00B84937"/>
    <w:rsid w:val="00B86EDB"/>
    <w:rsid w:val="00B92D44"/>
    <w:rsid w:val="00B9702E"/>
    <w:rsid w:val="00BA1989"/>
    <w:rsid w:val="00BA3CB9"/>
    <w:rsid w:val="00BA4112"/>
    <w:rsid w:val="00BA5ABE"/>
    <w:rsid w:val="00BB19D4"/>
    <w:rsid w:val="00BB5054"/>
    <w:rsid w:val="00BB5A1D"/>
    <w:rsid w:val="00BB65A1"/>
    <w:rsid w:val="00BC7F89"/>
    <w:rsid w:val="00BD1B82"/>
    <w:rsid w:val="00BD3DBA"/>
    <w:rsid w:val="00BD41DD"/>
    <w:rsid w:val="00BD4880"/>
    <w:rsid w:val="00BD5035"/>
    <w:rsid w:val="00BD7F72"/>
    <w:rsid w:val="00BE079D"/>
    <w:rsid w:val="00BE3F71"/>
    <w:rsid w:val="00BE4825"/>
    <w:rsid w:val="00BE550B"/>
    <w:rsid w:val="00BE6F4F"/>
    <w:rsid w:val="00BF0202"/>
    <w:rsid w:val="00BF0357"/>
    <w:rsid w:val="00BF7D4E"/>
    <w:rsid w:val="00C038C9"/>
    <w:rsid w:val="00C03BCD"/>
    <w:rsid w:val="00C075C0"/>
    <w:rsid w:val="00C10F84"/>
    <w:rsid w:val="00C12F70"/>
    <w:rsid w:val="00C13838"/>
    <w:rsid w:val="00C15EC6"/>
    <w:rsid w:val="00C16406"/>
    <w:rsid w:val="00C251C5"/>
    <w:rsid w:val="00C33069"/>
    <w:rsid w:val="00C34404"/>
    <w:rsid w:val="00C35E36"/>
    <w:rsid w:val="00C37582"/>
    <w:rsid w:val="00C376F5"/>
    <w:rsid w:val="00C417FF"/>
    <w:rsid w:val="00C47447"/>
    <w:rsid w:val="00C47EF0"/>
    <w:rsid w:val="00C51671"/>
    <w:rsid w:val="00C523C3"/>
    <w:rsid w:val="00C528B0"/>
    <w:rsid w:val="00C56C55"/>
    <w:rsid w:val="00C56FF9"/>
    <w:rsid w:val="00C57BA9"/>
    <w:rsid w:val="00C61976"/>
    <w:rsid w:val="00C619E4"/>
    <w:rsid w:val="00C620E1"/>
    <w:rsid w:val="00C6484D"/>
    <w:rsid w:val="00C6497B"/>
    <w:rsid w:val="00C651D8"/>
    <w:rsid w:val="00C66347"/>
    <w:rsid w:val="00C66C43"/>
    <w:rsid w:val="00C6701C"/>
    <w:rsid w:val="00C70ACC"/>
    <w:rsid w:val="00C71B3B"/>
    <w:rsid w:val="00C71C81"/>
    <w:rsid w:val="00C7287A"/>
    <w:rsid w:val="00C838FE"/>
    <w:rsid w:val="00C85251"/>
    <w:rsid w:val="00C8545C"/>
    <w:rsid w:val="00C85F33"/>
    <w:rsid w:val="00C86F19"/>
    <w:rsid w:val="00C91074"/>
    <w:rsid w:val="00C93BA1"/>
    <w:rsid w:val="00C94A55"/>
    <w:rsid w:val="00C97C8D"/>
    <w:rsid w:val="00CA0512"/>
    <w:rsid w:val="00CA0761"/>
    <w:rsid w:val="00CA722F"/>
    <w:rsid w:val="00CB0326"/>
    <w:rsid w:val="00CB0A40"/>
    <w:rsid w:val="00CB3DA6"/>
    <w:rsid w:val="00CB467C"/>
    <w:rsid w:val="00CC1C38"/>
    <w:rsid w:val="00CC2206"/>
    <w:rsid w:val="00CC3648"/>
    <w:rsid w:val="00CC4C4F"/>
    <w:rsid w:val="00CC5961"/>
    <w:rsid w:val="00CC691B"/>
    <w:rsid w:val="00CD0231"/>
    <w:rsid w:val="00CD060F"/>
    <w:rsid w:val="00CD478B"/>
    <w:rsid w:val="00CD6EFD"/>
    <w:rsid w:val="00CD7DDF"/>
    <w:rsid w:val="00CE021A"/>
    <w:rsid w:val="00CE1E92"/>
    <w:rsid w:val="00CE2D79"/>
    <w:rsid w:val="00CE2F78"/>
    <w:rsid w:val="00CE35A8"/>
    <w:rsid w:val="00CE3EFB"/>
    <w:rsid w:val="00CE50F1"/>
    <w:rsid w:val="00CE5507"/>
    <w:rsid w:val="00CE7154"/>
    <w:rsid w:val="00CE7841"/>
    <w:rsid w:val="00CF2589"/>
    <w:rsid w:val="00CF7CBF"/>
    <w:rsid w:val="00D024D8"/>
    <w:rsid w:val="00D04786"/>
    <w:rsid w:val="00D059FB"/>
    <w:rsid w:val="00D06535"/>
    <w:rsid w:val="00D11C35"/>
    <w:rsid w:val="00D13197"/>
    <w:rsid w:val="00D14867"/>
    <w:rsid w:val="00D158A8"/>
    <w:rsid w:val="00D216E6"/>
    <w:rsid w:val="00D2219F"/>
    <w:rsid w:val="00D227C9"/>
    <w:rsid w:val="00D259F6"/>
    <w:rsid w:val="00D25B00"/>
    <w:rsid w:val="00D26120"/>
    <w:rsid w:val="00D2688B"/>
    <w:rsid w:val="00D30A55"/>
    <w:rsid w:val="00D323D9"/>
    <w:rsid w:val="00D3450D"/>
    <w:rsid w:val="00D345C8"/>
    <w:rsid w:val="00D34C0D"/>
    <w:rsid w:val="00D422E2"/>
    <w:rsid w:val="00D42CAC"/>
    <w:rsid w:val="00D43070"/>
    <w:rsid w:val="00D4589C"/>
    <w:rsid w:val="00D50434"/>
    <w:rsid w:val="00D50EF1"/>
    <w:rsid w:val="00D61F70"/>
    <w:rsid w:val="00D65215"/>
    <w:rsid w:val="00D65714"/>
    <w:rsid w:val="00D66A4E"/>
    <w:rsid w:val="00D72404"/>
    <w:rsid w:val="00D76B13"/>
    <w:rsid w:val="00D779FC"/>
    <w:rsid w:val="00D83938"/>
    <w:rsid w:val="00D8541D"/>
    <w:rsid w:val="00D855E2"/>
    <w:rsid w:val="00D8773E"/>
    <w:rsid w:val="00D87D8E"/>
    <w:rsid w:val="00D92464"/>
    <w:rsid w:val="00D94E08"/>
    <w:rsid w:val="00D97765"/>
    <w:rsid w:val="00DA08F3"/>
    <w:rsid w:val="00DA0B78"/>
    <w:rsid w:val="00DA2513"/>
    <w:rsid w:val="00DA25BD"/>
    <w:rsid w:val="00DA4190"/>
    <w:rsid w:val="00DA6894"/>
    <w:rsid w:val="00DA7A26"/>
    <w:rsid w:val="00DB1B6C"/>
    <w:rsid w:val="00DB49D8"/>
    <w:rsid w:val="00DC1A52"/>
    <w:rsid w:val="00DC2215"/>
    <w:rsid w:val="00DC331D"/>
    <w:rsid w:val="00DC334B"/>
    <w:rsid w:val="00DC487D"/>
    <w:rsid w:val="00DC5494"/>
    <w:rsid w:val="00DC6A53"/>
    <w:rsid w:val="00DD1DFD"/>
    <w:rsid w:val="00DD207D"/>
    <w:rsid w:val="00DD29E4"/>
    <w:rsid w:val="00DD3A73"/>
    <w:rsid w:val="00DD49CB"/>
    <w:rsid w:val="00DD4A18"/>
    <w:rsid w:val="00DD596A"/>
    <w:rsid w:val="00DD63E3"/>
    <w:rsid w:val="00DD7A64"/>
    <w:rsid w:val="00DD7AA6"/>
    <w:rsid w:val="00DE1478"/>
    <w:rsid w:val="00DE212C"/>
    <w:rsid w:val="00DE38DC"/>
    <w:rsid w:val="00DE504F"/>
    <w:rsid w:val="00DE5D71"/>
    <w:rsid w:val="00DE61CB"/>
    <w:rsid w:val="00DE6ECE"/>
    <w:rsid w:val="00DF4BB0"/>
    <w:rsid w:val="00DF7FF5"/>
    <w:rsid w:val="00E00DFC"/>
    <w:rsid w:val="00E02E45"/>
    <w:rsid w:val="00E03A05"/>
    <w:rsid w:val="00E05EB8"/>
    <w:rsid w:val="00E1093B"/>
    <w:rsid w:val="00E12513"/>
    <w:rsid w:val="00E14595"/>
    <w:rsid w:val="00E219FF"/>
    <w:rsid w:val="00E2255C"/>
    <w:rsid w:val="00E23422"/>
    <w:rsid w:val="00E235E0"/>
    <w:rsid w:val="00E251D9"/>
    <w:rsid w:val="00E2621B"/>
    <w:rsid w:val="00E26D9B"/>
    <w:rsid w:val="00E277AB"/>
    <w:rsid w:val="00E3054A"/>
    <w:rsid w:val="00E30C34"/>
    <w:rsid w:val="00E40AFA"/>
    <w:rsid w:val="00E41324"/>
    <w:rsid w:val="00E4321D"/>
    <w:rsid w:val="00E432DD"/>
    <w:rsid w:val="00E438D7"/>
    <w:rsid w:val="00E468B1"/>
    <w:rsid w:val="00E517A5"/>
    <w:rsid w:val="00E51894"/>
    <w:rsid w:val="00E521DF"/>
    <w:rsid w:val="00E53FB5"/>
    <w:rsid w:val="00E541C4"/>
    <w:rsid w:val="00E544AE"/>
    <w:rsid w:val="00E554A8"/>
    <w:rsid w:val="00E55C29"/>
    <w:rsid w:val="00E577CE"/>
    <w:rsid w:val="00E628FD"/>
    <w:rsid w:val="00E63CCB"/>
    <w:rsid w:val="00E653C0"/>
    <w:rsid w:val="00E65EE1"/>
    <w:rsid w:val="00E67F1B"/>
    <w:rsid w:val="00E71A23"/>
    <w:rsid w:val="00E84960"/>
    <w:rsid w:val="00E87189"/>
    <w:rsid w:val="00E91395"/>
    <w:rsid w:val="00E930ED"/>
    <w:rsid w:val="00E94042"/>
    <w:rsid w:val="00E94994"/>
    <w:rsid w:val="00E95505"/>
    <w:rsid w:val="00E95B89"/>
    <w:rsid w:val="00E96235"/>
    <w:rsid w:val="00EA6526"/>
    <w:rsid w:val="00EA778C"/>
    <w:rsid w:val="00EB11DE"/>
    <w:rsid w:val="00EB3130"/>
    <w:rsid w:val="00EB318B"/>
    <w:rsid w:val="00EB5A5C"/>
    <w:rsid w:val="00EC00CF"/>
    <w:rsid w:val="00EC3301"/>
    <w:rsid w:val="00EC3BA5"/>
    <w:rsid w:val="00EC4394"/>
    <w:rsid w:val="00ED2377"/>
    <w:rsid w:val="00ED3088"/>
    <w:rsid w:val="00ED4EDA"/>
    <w:rsid w:val="00ED57FE"/>
    <w:rsid w:val="00EE2356"/>
    <w:rsid w:val="00EE62EC"/>
    <w:rsid w:val="00EE6F37"/>
    <w:rsid w:val="00EF19E4"/>
    <w:rsid w:val="00F00263"/>
    <w:rsid w:val="00F00819"/>
    <w:rsid w:val="00F01492"/>
    <w:rsid w:val="00F034C0"/>
    <w:rsid w:val="00F03F83"/>
    <w:rsid w:val="00F05D82"/>
    <w:rsid w:val="00F0678B"/>
    <w:rsid w:val="00F07E5D"/>
    <w:rsid w:val="00F108D5"/>
    <w:rsid w:val="00F152F0"/>
    <w:rsid w:val="00F15AE9"/>
    <w:rsid w:val="00F16FEB"/>
    <w:rsid w:val="00F21306"/>
    <w:rsid w:val="00F23703"/>
    <w:rsid w:val="00F25A00"/>
    <w:rsid w:val="00F25FC9"/>
    <w:rsid w:val="00F26679"/>
    <w:rsid w:val="00F32B68"/>
    <w:rsid w:val="00F32E8A"/>
    <w:rsid w:val="00F363CB"/>
    <w:rsid w:val="00F37052"/>
    <w:rsid w:val="00F421C1"/>
    <w:rsid w:val="00F42360"/>
    <w:rsid w:val="00F43844"/>
    <w:rsid w:val="00F43855"/>
    <w:rsid w:val="00F43C8B"/>
    <w:rsid w:val="00F44E5F"/>
    <w:rsid w:val="00F471C9"/>
    <w:rsid w:val="00F5245D"/>
    <w:rsid w:val="00F52B68"/>
    <w:rsid w:val="00F53E04"/>
    <w:rsid w:val="00F5419A"/>
    <w:rsid w:val="00F55CCD"/>
    <w:rsid w:val="00F57C92"/>
    <w:rsid w:val="00F616EB"/>
    <w:rsid w:val="00F61AFC"/>
    <w:rsid w:val="00F62968"/>
    <w:rsid w:val="00F64505"/>
    <w:rsid w:val="00F70F85"/>
    <w:rsid w:val="00F74FA0"/>
    <w:rsid w:val="00F75BBB"/>
    <w:rsid w:val="00F76919"/>
    <w:rsid w:val="00F7792B"/>
    <w:rsid w:val="00F81A9E"/>
    <w:rsid w:val="00F84F24"/>
    <w:rsid w:val="00F8576E"/>
    <w:rsid w:val="00F87871"/>
    <w:rsid w:val="00F907B5"/>
    <w:rsid w:val="00F91429"/>
    <w:rsid w:val="00F92142"/>
    <w:rsid w:val="00F962D6"/>
    <w:rsid w:val="00F96C55"/>
    <w:rsid w:val="00FA23E6"/>
    <w:rsid w:val="00FA2508"/>
    <w:rsid w:val="00FA49B9"/>
    <w:rsid w:val="00FA6AB5"/>
    <w:rsid w:val="00FA7208"/>
    <w:rsid w:val="00FC0162"/>
    <w:rsid w:val="00FC0CCB"/>
    <w:rsid w:val="00FC11E0"/>
    <w:rsid w:val="00FC308D"/>
    <w:rsid w:val="00FC4263"/>
    <w:rsid w:val="00FC53A5"/>
    <w:rsid w:val="00FC54DD"/>
    <w:rsid w:val="00FC682B"/>
    <w:rsid w:val="00FD0866"/>
    <w:rsid w:val="00FD39FE"/>
    <w:rsid w:val="00FD6D24"/>
    <w:rsid w:val="00FE07E1"/>
    <w:rsid w:val="00FE1C4F"/>
    <w:rsid w:val="00FE3DA9"/>
    <w:rsid w:val="00FE7F63"/>
    <w:rsid w:val="00FF1B57"/>
    <w:rsid w:val="00FF37A9"/>
    <w:rsid w:val="00FF51E7"/>
    <w:rsid w:val="00FF58C7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3"/>
    <w:rsid w:val="00D43070"/>
  </w:style>
  <w:style w:type="character" w:customStyle="1" w:styleId="pln">
    <w:name w:val="pln"/>
    <w:basedOn w:val="a3"/>
    <w:rsid w:val="00815637"/>
  </w:style>
  <w:style w:type="character" w:customStyle="1" w:styleId="pun">
    <w:name w:val="pun"/>
    <w:basedOn w:val="a3"/>
    <w:rsid w:val="00815637"/>
  </w:style>
  <w:style w:type="character" w:customStyle="1" w:styleId="hljs-attr">
    <w:name w:val="hljs-attr"/>
    <w:basedOn w:val="a3"/>
    <w:rsid w:val="00F7792B"/>
  </w:style>
  <w:style w:type="character" w:customStyle="1" w:styleId="hljs-string">
    <w:name w:val="hljs-string"/>
    <w:basedOn w:val="a3"/>
    <w:rsid w:val="00F7792B"/>
  </w:style>
  <w:style w:type="character" w:customStyle="1" w:styleId="hljs-keyword">
    <w:name w:val="hljs-keyword"/>
    <w:basedOn w:val="a3"/>
    <w:rsid w:val="008562D2"/>
  </w:style>
  <w:style w:type="character" w:customStyle="1" w:styleId="hljs-number">
    <w:name w:val="hljs-number"/>
    <w:basedOn w:val="a3"/>
    <w:rsid w:val="00894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26168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381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5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9154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630">
          <w:marLeft w:val="-375"/>
          <w:marRight w:val="-3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dashboard.heroku.com/apps" TargetMode="External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heroku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637B6F1-CF37-42FE-8AF1-E136B4FD4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2021-09-28T09:00:00Z</dcterms:created>
  <dcterms:modified xsi:type="dcterms:W3CDTF">2022-04-12T10:35:00Z</dcterms:modified>
</cp:coreProperties>
</file>