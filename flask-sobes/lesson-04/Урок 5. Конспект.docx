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777257" w:rsidRDefault="00E65EE1" w:rsidP="00706D60">
      <w:pPr>
        <w:rPr>
          <w:noProof/>
          <w:color w:val="FF0000"/>
        </w:rPr>
      </w:pPr>
      <w:r w:rsidRPr="00777257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3C991B5E" wp14:editId="58BBAF1A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777257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3395D00" wp14:editId="3AB199B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E78" w:rsidRPr="00F00819" w:rsidRDefault="00DD0E78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DD0E78" w:rsidRDefault="00DD0E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95D00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0E78" w:rsidRPr="00F00819" w:rsidRDefault="00DD0E78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DD0E78" w:rsidRDefault="00DD0E78"/>
                  </w:txbxContent>
                </v:textbox>
                <w10:wrap anchorx="page"/>
              </v:rect>
            </w:pict>
          </mc:Fallback>
        </mc:AlternateContent>
      </w: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B67BAE" w:rsidRPr="00777257" w:rsidRDefault="00B67BAE" w:rsidP="002B5D98">
      <w:pPr>
        <w:rPr>
          <w:noProof/>
          <w:color w:val="FF0000"/>
        </w:rPr>
      </w:pPr>
    </w:p>
    <w:p w:rsidR="002B5D98" w:rsidRPr="00A36D5C" w:rsidRDefault="00731EC4" w:rsidP="00A36D5C">
      <w:pPr>
        <w:pStyle w:val="af3"/>
      </w:pPr>
      <w:r w:rsidRPr="00A36D5C">
        <w:t xml:space="preserve">Урок </w:t>
      </w:r>
      <w:r w:rsidR="00DA6A18" w:rsidRPr="00A36D5C">
        <w:t>5</w:t>
      </w:r>
      <w:r w:rsidRPr="00A36D5C">
        <w:t>.</w:t>
      </w:r>
      <w:r w:rsidR="003113B8" w:rsidRPr="00A36D5C">
        <w:t xml:space="preserve"> </w:t>
      </w:r>
      <w:r w:rsidR="00EF0D19">
        <w:t>Реализуем механизм восстановления паролей</w:t>
      </w: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2B5D98" w:rsidRPr="00777257" w:rsidRDefault="002B5D98" w:rsidP="002B5D98">
      <w:pPr>
        <w:rPr>
          <w:noProof/>
          <w:color w:val="FF0000"/>
        </w:rPr>
      </w:pPr>
    </w:p>
    <w:p w:rsidR="00710767" w:rsidRPr="00777257" w:rsidRDefault="0073372F" w:rsidP="002B5D98">
      <w:pPr>
        <w:pStyle w:val="af1"/>
        <w:rPr>
          <w:noProof/>
          <w:color w:val="FF0000"/>
        </w:rPr>
      </w:pPr>
      <w:r w:rsidRPr="00777257">
        <w:rPr>
          <w:noProof/>
          <w:color w:val="FF0000"/>
          <w:lang w:bidi="ru-RU"/>
        </w:rPr>
        <w:fldChar w:fldCharType="begin"/>
      </w:r>
      <w:r w:rsidRPr="00777257">
        <w:rPr>
          <w:noProof/>
          <w:color w:val="FF0000"/>
          <w:lang w:bidi="ru-RU"/>
        </w:rPr>
        <w:instrText xml:space="preserve"> AUTHOR  Author  \* MERGEFORMAT </w:instrText>
      </w:r>
      <w:r w:rsidRPr="00777257">
        <w:rPr>
          <w:noProof/>
          <w:color w:val="FF0000"/>
          <w:lang w:bidi="ru-RU"/>
        </w:rPr>
        <w:fldChar w:fldCharType="end"/>
      </w:r>
    </w:p>
    <w:p w:rsidR="00E96235" w:rsidRPr="00777257" w:rsidRDefault="002974C8" w:rsidP="00706D60">
      <w:pPr>
        <w:rPr>
          <w:noProof/>
          <w:color w:val="FF0000"/>
        </w:rPr>
      </w:pPr>
      <w:r w:rsidRPr="00777257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777257" w:rsidRDefault="00B67BAE" w:rsidP="00B67BAE">
          <w:pPr>
            <w:rPr>
              <w:noProof/>
              <w:color w:val="FF0000"/>
            </w:rPr>
          </w:pPr>
        </w:p>
        <w:p w:rsidR="00E96235" w:rsidRPr="00A36D5C" w:rsidRDefault="001A0417" w:rsidP="00A36D5C">
          <w:pPr>
            <w:pStyle w:val="1"/>
            <w:jc w:val="center"/>
          </w:pPr>
          <w:bookmarkStart w:id="0" w:name="_Toc109640488"/>
          <w:r w:rsidRPr="00A36D5C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A62338E" wp14:editId="3460AC06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0E78" w:rsidRPr="00F00819" w:rsidRDefault="00DD0E78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62338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0E78" w:rsidRPr="00F00819" w:rsidRDefault="00DD0E78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A36D5C">
            <w:t>ОГЛАВЛЕНИЕ</w:t>
          </w:r>
          <w:bookmarkEnd w:id="0"/>
        </w:p>
        <w:p w:rsidR="00136DDD" w:rsidRPr="0077725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7725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77257" w:rsidRDefault="00136DDD" w:rsidP="00706D60">
          <w:pPr>
            <w:pStyle w:val="11"/>
            <w:rPr>
              <w:noProof/>
              <w:color w:val="FF0000"/>
            </w:rPr>
          </w:pPr>
        </w:p>
        <w:p w:rsidR="00E52BF9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77257">
            <w:rPr>
              <w:b/>
              <w:noProof/>
              <w:color w:val="FF0000"/>
              <w:lang w:bidi="ru-RU"/>
            </w:rPr>
            <w:fldChar w:fldCharType="begin"/>
          </w:r>
          <w:r w:rsidRPr="00777257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777257">
            <w:rPr>
              <w:b/>
              <w:noProof/>
              <w:color w:val="FF0000"/>
              <w:lang w:bidi="ru-RU"/>
            </w:rPr>
            <w:fldChar w:fldCharType="separate"/>
          </w:r>
          <w:hyperlink w:anchor="_Toc109640488" w:history="1">
            <w:r w:rsidR="00E52BF9" w:rsidRPr="00286509">
              <w:rPr>
                <w:rStyle w:val="a8"/>
                <w:noProof/>
              </w:rPr>
              <w:t>ОГЛАВЛЕНИЕ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_Toc109640488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2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89" w:history="1">
            <w:r w:rsidR="00E52BF9" w:rsidRPr="00286509">
              <w:rPr>
                <w:rStyle w:val="a8"/>
                <w:noProof/>
              </w:rPr>
              <w:t>ВВЕДЕНИЕ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_Toc109640489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3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0" w:history="1">
            <w:r w:rsidR="00E52BF9" w:rsidRPr="00286509">
              <w:rPr>
                <w:rStyle w:val="a8"/>
                <w:noProof/>
              </w:rPr>
              <w:t>ВЫПОЛНЯЕМ ДОРАБОТКУ ПРОЕКТА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_Toc109640490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3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1" w:history="1">
            <w:r w:rsidR="00E52BF9" w:rsidRPr="00286509">
              <w:rPr>
                <w:rStyle w:val="a8"/>
                <w:noProof/>
              </w:rPr>
              <w:t>дорабатываем код моделей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_Toc109640491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3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2" w:history="1">
            <w:r w:rsidR="00E52BF9" w:rsidRPr="00286509">
              <w:rPr>
                <w:rStyle w:val="a8"/>
                <w:noProof/>
              </w:rPr>
              <w:t>добавляем новые формы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_Toc109640492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5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3" w:history="1">
            <w:r w:rsidR="00E52BF9" w:rsidRPr="00286509">
              <w:rPr>
                <w:rStyle w:val="a8"/>
                <w:noProof/>
              </w:rPr>
              <w:t>добавляем контроллер для запроса на изменение пароля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_Toc109640493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5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4" w:history="1">
            <w:r w:rsidR="00E52BF9" w:rsidRPr="00286509">
              <w:rPr>
                <w:rStyle w:val="a8"/>
                <w:noProof/>
              </w:rPr>
              <w:t>добавляем специальную утилиту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_Toc109640494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6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5" w:history="1">
            <w:r w:rsidR="00E52BF9" w:rsidRPr="00286509">
              <w:rPr>
                <w:rStyle w:val="a8"/>
                <w:noProof/>
              </w:rPr>
              <w:t>добавляем контроллер для изменения пароля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_Toc109640495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8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6" w:history="1">
            <w:r w:rsidR="00E52BF9" w:rsidRPr="00286509">
              <w:rPr>
                <w:rStyle w:val="a8"/>
                <w:noProof/>
              </w:rPr>
              <w:t>подключаем шаблоны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_Toc109640496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10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7" w:history="1">
            <w:r w:rsidR="00E52BF9" w:rsidRPr="00286509">
              <w:rPr>
                <w:rStyle w:val="a8"/>
                <w:noProof/>
              </w:rPr>
              <w:t>проверяем работу проекта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_Toc109640497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10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8" w:history="1">
            <w:r w:rsidR="00E52BF9" w:rsidRPr="00286509">
              <w:rPr>
                <w:rStyle w:val="a8"/>
                <w:noProof/>
              </w:rPr>
              <w:t>выполняем доработку проекта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_Toc109640498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11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499" w:history="1">
            <w:r w:rsidR="00E52BF9" w:rsidRPr="00286509">
              <w:rPr>
                <w:rStyle w:val="a8"/>
                <w:noProof/>
              </w:rPr>
              <w:t>проверяем работу проекта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_Toc109640499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12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500" w:history="1">
            <w:r w:rsidR="00E52BF9" w:rsidRPr="00286509">
              <w:rPr>
                <w:rStyle w:val="a8"/>
                <w:noProof/>
              </w:rPr>
              <w:t>МОДИФИЦИРУЕМ СИСТЕМУ ВОССТАНОВЛЕНИЯ ПАРОЛЕЙ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_Toc109640500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13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501" w:history="1">
            <w:r w:rsidR="00E52BF9" w:rsidRPr="00286509">
              <w:rPr>
                <w:rStyle w:val="a8"/>
                <w:noProof/>
              </w:rPr>
              <w:t xml:space="preserve">РЕАЛИЗУЕМ ОТПРАВКУ ПИСЕМ, ИСПОЛЬЗУЯ </w:t>
            </w:r>
            <w:r w:rsidR="00E52BF9" w:rsidRPr="00286509">
              <w:rPr>
                <w:rStyle w:val="a8"/>
                <w:noProof/>
                <w:lang w:val="en-US"/>
              </w:rPr>
              <w:t>SMTP</w:t>
            </w:r>
            <w:r w:rsidR="00E52BF9" w:rsidRPr="00286509">
              <w:rPr>
                <w:rStyle w:val="a8"/>
                <w:noProof/>
              </w:rPr>
              <w:t xml:space="preserve">-СЕРВЕР </w:t>
            </w:r>
            <w:r w:rsidR="00E52BF9" w:rsidRPr="00286509">
              <w:rPr>
                <w:rStyle w:val="a8"/>
                <w:noProof/>
                <w:lang w:val="en-US"/>
              </w:rPr>
              <w:t>YANDEX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_Toc109640501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17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E52BF9" w:rsidRDefault="00D1248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9640502" w:history="1">
            <w:r w:rsidR="00E52BF9" w:rsidRPr="00286509">
              <w:rPr>
                <w:rStyle w:val="a8"/>
                <w:noProof/>
              </w:rPr>
              <w:t>ЗАКЛЮЧЕНИЕ</w:t>
            </w:r>
            <w:r w:rsidR="00E52BF9">
              <w:rPr>
                <w:noProof/>
                <w:webHidden/>
              </w:rPr>
              <w:tab/>
            </w:r>
            <w:r w:rsidR="00E52BF9">
              <w:rPr>
                <w:noProof/>
                <w:webHidden/>
              </w:rPr>
              <w:fldChar w:fldCharType="begin"/>
            </w:r>
            <w:r w:rsidR="00E52BF9">
              <w:rPr>
                <w:noProof/>
                <w:webHidden/>
              </w:rPr>
              <w:instrText xml:space="preserve"> PAGEREF _Toc109640502 \h </w:instrText>
            </w:r>
            <w:r w:rsidR="00E52BF9">
              <w:rPr>
                <w:noProof/>
                <w:webHidden/>
              </w:rPr>
            </w:r>
            <w:r w:rsidR="00E52BF9">
              <w:rPr>
                <w:noProof/>
                <w:webHidden/>
              </w:rPr>
              <w:fldChar w:fldCharType="separate"/>
            </w:r>
            <w:r w:rsidR="00E52BF9">
              <w:rPr>
                <w:noProof/>
                <w:webHidden/>
              </w:rPr>
              <w:t>18</w:t>
            </w:r>
            <w:r w:rsidR="00E52BF9">
              <w:rPr>
                <w:noProof/>
                <w:webHidden/>
              </w:rPr>
              <w:fldChar w:fldCharType="end"/>
            </w:r>
          </w:hyperlink>
        </w:p>
        <w:p w:rsidR="00F421C1" w:rsidRPr="00777257" w:rsidRDefault="00E96235" w:rsidP="00706D60">
          <w:pPr>
            <w:rPr>
              <w:noProof/>
              <w:color w:val="FF0000"/>
            </w:rPr>
          </w:pPr>
          <w:r w:rsidRPr="00777257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777257" w:rsidRDefault="00C85251" w:rsidP="00706D60">
      <w:pPr>
        <w:rPr>
          <w:noProof/>
          <w:color w:val="FF0000"/>
        </w:rPr>
      </w:pPr>
      <w:r w:rsidRPr="00777257">
        <w:rPr>
          <w:noProof/>
          <w:color w:val="FF0000"/>
          <w:lang w:bidi="ru-RU"/>
        </w:rPr>
        <w:br w:type="page"/>
      </w:r>
    </w:p>
    <w:p w:rsidR="00706D60" w:rsidRPr="00777257" w:rsidRDefault="00893712" w:rsidP="00706D60">
      <w:pPr>
        <w:rPr>
          <w:noProof/>
          <w:color w:val="FF0000"/>
        </w:rPr>
      </w:pPr>
      <w:r w:rsidRPr="0077725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B4290F" wp14:editId="49981E35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777257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BCBB789" wp14:editId="014CEC46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777257" w:rsidRDefault="00C11691" w:rsidP="00C411AC">
      <w:pPr>
        <w:pStyle w:val="1"/>
        <w:rPr>
          <w:color w:val="FF0000"/>
        </w:rPr>
      </w:pPr>
    </w:p>
    <w:p w:rsidR="00C11691" w:rsidRPr="00777257" w:rsidRDefault="00C11691" w:rsidP="00C411AC">
      <w:pPr>
        <w:pStyle w:val="1"/>
        <w:rPr>
          <w:color w:val="FF0000"/>
        </w:rPr>
      </w:pPr>
    </w:p>
    <w:p w:rsidR="00C11691" w:rsidRPr="00777257" w:rsidRDefault="00C11691" w:rsidP="00C411AC">
      <w:pPr>
        <w:pStyle w:val="1"/>
        <w:rPr>
          <w:color w:val="FF0000"/>
        </w:rPr>
      </w:pPr>
    </w:p>
    <w:p w:rsidR="00C11691" w:rsidRPr="00777257" w:rsidRDefault="00C11691" w:rsidP="00C411AC">
      <w:pPr>
        <w:pStyle w:val="1"/>
        <w:rPr>
          <w:color w:val="FF0000"/>
        </w:rPr>
      </w:pPr>
    </w:p>
    <w:p w:rsidR="00C11691" w:rsidRPr="00777257" w:rsidRDefault="00C11691" w:rsidP="00C411AC">
      <w:pPr>
        <w:pStyle w:val="1"/>
        <w:rPr>
          <w:color w:val="FF0000"/>
        </w:rPr>
      </w:pPr>
    </w:p>
    <w:p w:rsidR="00287FC5" w:rsidRPr="00684679" w:rsidRDefault="00684679" w:rsidP="00684679">
      <w:pPr>
        <w:pStyle w:val="1"/>
        <w:spacing w:line="360" w:lineRule="auto"/>
      </w:pPr>
      <w:bookmarkStart w:id="1" w:name="_Toc109640489"/>
      <w:r w:rsidRPr="00684679">
        <w:rPr>
          <w:caps w:val="0"/>
        </w:rPr>
        <w:t>ВВЕДЕНИЕ</w:t>
      </w:r>
      <w:bookmarkEnd w:id="1"/>
    </w:p>
    <w:p w:rsidR="0080243A" w:rsidRPr="007D7288" w:rsidRDefault="00835A19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7D7288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Базовый функционал нашего блога реализован. </w:t>
      </w:r>
      <w:r w:rsidR="00A54EE8">
        <w:rPr>
          <w:rFonts w:ascii="Times New Roman" w:hAnsi="Times New Roman" w:cs="Times New Roman"/>
          <w:noProof/>
          <w:sz w:val="26"/>
          <w:szCs w:val="26"/>
          <w:lang w:eastAsia="ru-RU"/>
        </w:rPr>
        <w:t>М</w:t>
      </w:r>
      <w:r w:rsidRPr="007D7288">
        <w:rPr>
          <w:rFonts w:ascii="Times New Roman" w:hAnsi="Times New Roman" w:cs="Times New Roman"/>
          <w:noProof/>
          <w:sz w:val="26"/>
          <w:szCs w:val="26"/>
          <w:lang w:eastAsia="ru-RU"/>
        </w:rPr>
        <w:t>ы можем уверенно добавлять новых пользователей, а также новые записи в блог, выполнять их просмотр, редактирование и удаление. Теперь необходимо реализовать дополнительный, но важный функционал, в частности, реализовать возможность восстановления пароля пользователя и т.д.</w:t>
      </w:r>
    </w:p>
    <w:p w:rsidR="00F544D2" w:rsidRPr="007D7288" w:rsidRDefault="00684679" w:rsidP="007D7288">
      <w:pPr>
        <w:pStyle w:val="1"/>
        <w:spacing w:line="360" w:lineRule="auto"/>
      </w:pPr>
      <w:bookmarkStart w:id="2" w:name="_Toc109640490"/>
      <w:r w:rsidRPr="007D7288">
        <w:rPr>
          <w:caps w:val="0"/>
        </w:rPr>
        <w:t>ВЫПОЛНЯЕМ ДОРАБОТКУ ПРОЕКТА</w:t>
      </w:r>
      <w:bookmarkEnd w:id="2"/>
    </w:p>
    <w:p w:rsidR="00FD5EA9" w:rsidRPr="007D7288" w:rsidRDefault="00FD5EA9" w:rsidP="007D7288">
      <w:pPr>
        <w:pStyle w:val="21"/>
        <w:spacing w:line="360" w:lineRule="auto"/>
      </w:pPr>
      <w:bookmarkStart w:id="3" w:name="_Toc109640491"/>
      <w:r w:rsidRPr="007D7288">
        <w:t>дорабатываем код моделей</w:t>
      </w:r>
      <w:bookmarkEnd w:id="3"/>
    </w:p>
    <w:p w:rsidR="00FD5EA9" w:rsidRPr="005D1339" w:rsidRDefault="00FD5EA9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5D133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Возможно вы уже слышали </w:t>
      </w:r>
      <w:r w:rsidR="00A54EE8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о </w:t>
      </w:r>
      <w:r w:rsidRPr="005D1339">
        <w:rPr>
          <w:rFonts w:ascii="Times New Roman" w:hAnsi="Times New Roman" w:cs="Times New Roman"/>
          <w:noProof/>
          <w:sz w:val="26"/>
          <w:szCs w:val="26"/>
          <w:lang w:eastAsia="ru-RU"/>
        </w:rPr>
        <w:t>правил</w:t>
      </w:r>
      <w:r w:rsidR="00A54EE8">
        <w:rPr>
          <w:rFonts w:ascii="Times New Roman" w:hAnsi="Times New Roman" w:cs="Times New Roman"/>
          <w:noProof/>
          <w:sz w:val="26"/>
          <w:szCs w:val="26"/>
          <w:lang w:eastAsia="ru-RU"/>
        </w:rPr>
        <w:t>е</w:t>
      </w:r>
      <w:r w:rsidRPr="005D133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«толстая модель, тонкий контроллер». Это значит, что мы должны размещать бизнес-логику проекта в методах классов-моделей, а не в контроллерах.</w:t>
      </w:r>
    </w:p>
    <w:p w:rsidR="00FD5EA9" w:rsidRPr="005D1339" w:rsidRDefault="00FD5EA9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5D1339">
        <w:rPr>
          <w:rFonts w:ascii="Times New Roman" w:hAnsi="Times New Roman" w:cs="Times New Roman"/>
          <w:noProof/>
          <w:sz w:val="26"/>
          <w:szCs w:val="26"/>
          <w:lang w:eastAsia="ru-RU"/>
        </w:rPr>
        <w:t>Мо</w:t>
      </w:r>
      <w:r w:rsidR="005D133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дифицируем модель пользователя </w:t>
      </w:r>
      <w:r w:rsidRPr="001645C0">
        <w:rPr>
          <w:rFonts w:ascii="Times New Roman" w:hAnsi="Times New Roman" w:cs="Times New Roman"/>
          <w:noProof/>
          <w:color w:val="0070C0"/>
          <w:sz w:val="26"/>
          <w:szCs w:val="26"/>
          <w:lang w:val="en-US" w:eastAsia="ru-RU"/>
        </w:rPr>
        <w:t>User</w:t>
      </w:r>
      <w:r w:rsidRPr="005D1339">
        <w:rPr>
          <w:rFonts w:ascii="Times New Roman" w:hAnsi="Times New Roman" w:cs="Times New Roman"/>
          <w:noProof/>
          <w:sz w:val="26"/>
          <w:szCs w:val="26"/>
          <w:lang w:eastAsia="ru-RU"/>
        </w:rPr>
        <w:t>, добавив необходимые методы.</w:t>
      </w:r>
    </w:p>
    <w:p w:rsidR="00FD5EA9" w:rsidRPr="001645C0" w:rsidRDefault="00FD5EA9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 w:rsidRPr="001645C0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1645C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r w:rsidRPr="001645C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flask_blog/models.py</w:t>
      </w:r>
    </w:p>
    <w:p w:rsidR="001645C0" w:rsidRPr="001645C0" w:rsidRDefault="001645C0" w:rsidP="00164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</w:p>
    <w:p w:rsidR="00FD5EA9" w:rsidRPr="001645C0" w:rsidRDefault="00FD5EA9" w:rsidP="00FD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proofErr w:type="gramEnd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itsdangerous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TimedJSONWebSignatureSerializer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as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Serializer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flask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current_app</w:t>
      </w:r>
      <w:proofErr w:type="spellEnd"/>
    </w:p>
    <w:p w:rsidR="00FD5EA9" w:rsidRPr="001645C0" w:rsidRDefault="00FD5EA9" w:rsidP="00FD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</w:p>
    <w:p w:rsidR="00FD5EA9" w:rsidRPr="00777257" w:rsidRDefault="00FD5EA9" w:rsidP="00FD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Times New Roman" w:hAnsi="Times New Roman" w:cs="Times New Roman"/>
          <w:noProof/>
          <w:color w:val="FF0000"/>
          <w:sz w:val="26"/>
          <w:szCs w:val="26"/>
          <w:lang w:val="en-US" w:eastAsia="ru-RU"/>
        </w:rPr>
      </w:pPr>
    </w:p>
    <w:p w:rsidR="00FD5EA9" w:rsidRPr="001645C0" w:rsidRDefault="00FD5EA9" w:rsidP="00FD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class 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User(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db.Model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UserMixin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def</w:t>
      </w:r>
      <w:proofErr w:type="spellEnd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get_reset_token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expires_sec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=1800):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 =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Serializer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current_app.config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'SECRET_KEY'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],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expires_sec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s.dumps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</w:t>
      </w:r>
      <w:proofErr w:type="spellStart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user_id</w:t>
      </w:r>
      <w:proofErr w:type="spellEnd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self.id}).decode(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'utf-8'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staticmethod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def</w:t>
      </w:r>
      <w:proofErr w:type="spellEnd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verify_reset_token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(token):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6D28D9" w:rsidRPr="001645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0E350" wp14:editId="45ED6282">
                <wp:simplePos x="0" y="0"/>
                <wp:positionH relativeFrom="page">
                  <wp:posOffset>431597</wp:posOffset>
                </wp:positionH>
                <wp:positionV relativeFrom="paragraph">
                  <wp:posOffset>-456133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A328A" id="Прямоугольник 12" o:spid="_x0000_s1026" style="position:absolute;margin-left:34pt;margin-top:-35.9pt;width:524.4pt;height:768.2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QxNhpeAAAAAMAQAADwAAAAAAAAAAAAAAAABWBQAAZHJzL2Rvd25yZXYueG1sUEsF&#10;BgAAAAAEAAQA8wAAAGMGAAAAAA==&#10;" filled="f" strokecolor="#2f5496 [2404]" strokeweight="1pt">
                <w10:wrap anchorx="page"/>
              </v:rect>
            </w:pict>
          </mc:Fallback>
        </mc:AlternateConten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 =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Serializer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current_app.config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'SECRET_KEY'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try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s.loads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(token)[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</w:t>
      </w:r>
      <w:proofErr w:type="spellStart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user_id</w:t>
      </w:r>
      <w:proofErr w:type="spellEnd"/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except 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Exception: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None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User.query.get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4D5C13" w:rsidRDefault="00FD5EA9" w:rsidP="00727B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1645C0">
        <w:rPr>
          <w:rFonts w:ascii="Courier New" w:eastAsia="Times New Roman" w:hAnsi="Courier New" w:cs="Courier New"/>
          <w:sz w:val="20"/>
          <w:szCs w:val="20"/>
          <w:lang w:eastAsia="ru-RU"/>
        </w:rPr>
        <w:t>…</w:t>
      </w:r>
    </w:p>
    <w:p w:rsidR="004D5C13" w:rsidRDefault="004D5C13" w:rsidP="004D5C13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D5EA9" w:rsidRDefault="002B7238" w:rsidP="002B7238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 чем идея представленного фрагмента. Когда мы хотим выполнить восстановление пароля, то нужна гарантия, что ник</w:t>
      </w:r>
      <w:r w:rsidR="00A54EE8">
        <w:rPr>
          <w:rFonts w:ascii="Times New Roman" w:hAnsi="Times New Roman" w:cs="Times New Roman"/>
          <w:noProof/>
          <w:sz w:val="26"/>
          <w:szCs w:val="26"/>
          <w:lang w:eastAsia="ru-RU"/>
        </w:rPr>
        <w:t>то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не подделал наш запрос, нужна своего рода подпись.</w:t>
      </w:r>
    </w:p>
    <w:p w:rsidR="002B7238" w:rsidRDefault="002B7238" w:rsidP="002B7238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 данном случае у пользователя есть</w:t>
      </w:r>
      <w:r w:rsidR="00A54EE8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специальный секретный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ключ, опираясь на который, он криптографически подписывает данные и передает их. Когда он получает данные обратно, то будет гарантия, что данные не подделаны.</w:t>
      </w:r>
    </w:p>
    <w:p w:rsidR="00A7532E" w:rsidRDefault="004D18EF" w:rsidP="002B7238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 процессе подписи</w:t>
      </w:r>
      <w:r w:rsidR="00A7532E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происходит генерация токена.</w:t>
      </w:r>
    </w:p>
    <w:p w:rsidR="00962EAF" w:rsidRDefault="00962EAF" w:rsidP="002B72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Срок действия токена мы установим в 1800 сек (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expires</w:t>
      </w:r>
      <w:r w:rsidRPr="00962EAF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sec</w:t>
      </w:r>
      <w:r w:rsidRPr="00962EAF">
        <w:rPr>
          <w:rFonts w:ascii="Courier New" w:eastAsia="Times New Roman" w:hAnsi="Courier New" w:cs="Courier New"/>
          <w:sz w:val="20"/>
          <w:szCs w:val="20"/>
          <w:lang w:eastAsia="ru-RU"/>
        </w:rPr>
        <w:t>=1800</w:t>
      </w:r>
      <w:r w:rsidRPr="00962EAF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7532E" w:rsidRDefault="00A7532E" w:rsidP="00A7532E">
      <w:pPr>
        <w:pStyle w:val="HTML9"/>
        <w:shd w:val="clear" w:color="auto" w:fill="FFFFFF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генерации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используем библиотеку </w:t>
      </w:r>
      <w:proofErr w:type="spellStart"/>
      <w:r w:rsidRPr="00A7532E">
        <w:rPr>
          <w:rFonts w:ascii="Courier New" w:eastAsia="Times New Roman" w:hAnsi="Courier New" w:cs="Courier New"/>
          <w:color w:val="000000"/>
          <w:lang w:eastAsia="ru-RU"/>
        </w:rPr>
        <w:t>itsdangerous</w:t>
      </w:r>
      <w:proofErr w:type="spellEnd"/>
      <w:r>
        <w:rPr>
          <w:rFonts w:ascii="Courier New" w:eastAsia="Times New Roman" w:hAnsi="Courier New" w:cs="Courier New"/>
          <w:color w:val="000000"/>
          <w:lang w:eastAsia="ru-RU"/>
        </w:rPr>
        <w:t>.</w:t>
      </w:r>
    </w:p>
    <w:p w:rsidR="00A7532E" w:rsidRPr="00A7532E" w:rsidRDefault="00A7532E" w:rsidP="00A7532E">
      <w:pPr>
        <w:pStyle w:val="HTML9"/>
        <w:shd w:val="clear" w:color="auto" w:fill="FFFFFF"/>
        <w:rPr>
          <w:rFonts w:ascii="Courier New" w:eastAsia="Times New Roman" w:hAnsi="Courier New" w:cs="Courier New"/>
          <w:color w:val="000000"/>
          <w:lang w:eastAsia="ru-RU"/>
        </w:rPr>
      </w:pPr>
    </w:p>
    <w:p w:rsidR="002B7238" w:rsidRDefault="002B7238" w:rsidP="002B7238">
      <w:pPr>
        <w:spacing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Секретный ключ мы указали в модуле </w:t>
      </w:r>
      <w:r w:rsidRPr="00A54EE8">
        <w:rPr>
          <w:rFonts w:ascii="Times New Roman" w:hAnsi="Times New Roman" w:cs="Times New Roman"/>
          <w:noProof/>
          <w:color w:val="0070C0"/>
          <w:sz w:val="26"/>
          <w:szCs w:val="26"/>
          <w:lang w:val="en-US" w:eastAsia="ru-RU"/>
        </w:rPr>
        <w:t>config</w:t>
      </w:r>
      <w:r w:rsidRPr="00A54EE8">
        <w:rPr>
          <w:rFonts w:ascii="Times New Roman" w:hAnsi="Times New Roman" w:cs="Times New Roman"/>
          <w:noProof/>
          <w:color w:val="0070C0"/>
          <w:sz w:val="26"/>
          <w:szCs w:val="26"/>
          <w:lang w:eastAsia="ru-RU"/>
        </w:rPr>
        <w:t>.</w:t>
      </w:r>
      <w:r w:rsidRPr="00A54EE8">
        <w:rPr>
          <w:rFonts w:ascii="Times New Roman" w:hAnsi="Times New Roman" w:cs="Times New Roman"/>
          <w:noProof/>
          <w:color w:val="0070C0"/>
          <w:sz w:val="26"/>
          <w:szCs w:val="26"/>
          <w:lang w:val="en-US" w:eastAsia="ru-RU"/>
        </w:rPr>
        <w:t>py</w:t>
      </w:r>
      <w:r w:rsidRPr="002B7238">
        <w:rPr>
          <w:rFonts w:ascii="Times New Roman" w:hAnsi="Times New Roman" w:cs="Times New Roman"/>
          <w:noProof/>
          <w:sz w:val="26"/>
          <w:szCs w:val="26"/>
          <w:lang w:eastAsia="ru-RU"/>
        </w:rPr>
        <w:t>:</w:t>
      </w:r>
    </w:p>
    <w:p w:rsidR="002B7238" w:rsidRPr="002B7238" w:rsidRDefault="002B7238" w:rsidP="00B949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B72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SECRET_KEY = </w:t>
      </w:r>
      <w:r w:rsidRPr="002B72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'5791628bb0b13ce0c676dfde280ba245'</w:t>
      </w:r>
    </w:p>
    <w:p w:rsidR="002B7238" w:rsidRPr="002B7238" w:rsidRDefault="002B7238" w:rsidP="002B7238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мы выполняем создание объекта-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сериализатора</w:t>
      </w:r>
      <w:proofErr w:type="spellEnd"/>
      <w:r w:rsidRPr="002B723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B7238" w:rsidRPr="002B7238" w:rsidRDefault="002B7238" w:rsidP="00B949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 = </w:t>
      </w:r>
      <w:proofErr w:type="spellStart"/>
      <w:proofErr w:type="gram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Serializer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current_app.config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1645C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'SECRET_KEY'</w:t>
      </w:r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], </w:t>
      </w:r>
      <w:proofErr w:type="spellStart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expires_sec</w:t>
      </w:r>
      <w:proofErr w:type="spellEnd"/>
      <w:r w:rsidRPr="001645C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B7238" w:rsidRPr="002B7238" w:rsidRDefault="002B7238" w:rsidP="002B7238">
      <w:pPr>
        <w:spacing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через него выполняем требуемую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сериализацию</w:t>
      </w:r>
      <w:proofErr w:type="spellEnd"/>
      <w:r w:rsidR="00A54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словаря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</w:t>
      </w:r>
      <w:r w:rsidR="00A54EE8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пользователя, чтобы зафиксировать, что запрос поступает именно от него.</w:t>
      </w:r>
    </w:p>
    <w:p w:rsidR="002B7238" w:rsidRPr="00B949CA" w:rsidRDefault="002B7238" w:rsidP="002B7238">
      <w:pPr>
        <w:spacing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мы выполня</w:t>
      </w:r>
      <w:r w:rsidR="00B949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ем непосредственно </w:t>
      </w:r>
      <w:proofErr w:type="spellStart"/>
      <w:r w:rsidR="00B949C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сериализацию</w:t>
      </w:r>
      <w:proofErr w:type="spellEnd"/>
      <w:r w:rsidR="00B949CA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переводим получившиеся байты в строку и возвращаем получившийся объект</w:t>
      </w:r>
      <w:r w:rsidR="00B949CA" w:rsidRPr="00B949C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F00CB" w:rsidRDefault="00B949CA" w:rsidP="00B949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B949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proofErr w:type="gramEnd"/>
      <w:r w:rsidRPr="00B949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949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s.dumps</w:t>
      </w:r>
      <w:proofErr w:type="spellEnd"/>
      <w:r w:rsidRPr="00B949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</w:t>
      </w:r>
      <w:r w:rsidRPr="00B949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B949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user_id</w:t>
      </w:r>
      <w:proofErr w:type="spellEnd"/>
      <w:r w:rsidRPr="00B949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B949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B949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9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.id}).decode(</w:t>
      </w:r>
      <w:r w:rsidRPr="00B949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B949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AF00CB" w:rsidRDefault="00AF00CB" w:rsidP="00AF00CB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949CA" w:rsidRDefault="004D18EF" w:rsidP="00AF00C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E8F091" wp14:editId="0961AE44">
                <wp:simplePos x="0" y="0"/>
                <wp:positionH relativeFrom="margin">
                  <wp:posOffset>-469568</wp:posOffset>
                </wp:positionH>
                <wp:positionV relativeFrom="paragraph">
                  <wp:posOffset>-464958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A974A" id="Прямоугольник 12" o:spid="_x0000_s1026" style="position:absolute;margin-left:-36.95pt;margin-top:-36.6pt;width:524.4pt;height:768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AF0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втором методе мы имеем обратную процедуру, когда выполняется </w:t>
      </w:r>
      <w:proofErr w:type="spellStart"/>
      <w:r w:rsidR="00AF00C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десериализация</w:t>
      </w:r>
      <w:proofErr w:type="spellEnd"/>
      <w:r w:rsidR="00AF0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полученный идентификатор сравнивается с идентификатором пользователя.</w:t>
      </w:r>
    </w:p>
    <w:p w:rsidR="00D61E7B" w:rsidRPr="005568B8" w:rsidRDefault="003F3302" w:rsidP="005568B8">
      <w:pPr>
        <w:pStyle w:val="21"/>
        <w:spacing w:line="360" w:lineRule="auto"/>
      </w:pPr>
      <w:bookmarkStart w:id="4" w:name="_Toc109640492"/>
      <w:r w:rsidRPr="005568B8">
        <w:t>добавляем новые формы</w:t>
      </w:r>
      <w:bookmarkEnd w:id="4"/>
    </w:p>
    <w:p w:rsidR="002F259A" w:rsidRPr="005568B8" w:rsidRDefault="002F259A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68B8">
        <w:rPr>
          <w:rFonts w:ascii="Times New Roman" w:hAnsi="Times New Roman" w:cs="Times New Roman"/>
          <w:sz w:val="26"/>
          <w:szCs w:val="26"/>
        </w:rPr>
        <w:t>Начнем с первой формы для регистрации нового пользователя.</w:t>
      </w:r>
    </w:p>
    <w:p w:rsidR="00726047" w:rsidRPr="005568B8" w:rsidRDefault="00726047" w:rsidP="0072604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727BE9"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2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</w:t>
      </w:r>
      <w:r w:rsidR="003F3302"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users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/forms.py</w:t>
      </w:r>
    </w:p>
    <w:p w:rsidR="005568B8" w:rsidRPr="00A54EE8" w:rsidRDefault="005568B8" w:rsidP="00556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RequestResetForm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StringField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DataRequired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 Email()])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SubmitField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Изменить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568B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  <w:t xml:space="preserve">    </w:t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validate_email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2E25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self,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User.query.filter_by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email.data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).first()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Аккаунт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данным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email-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адресом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отсутствует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можете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зарегистрировать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его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317A17" w:rsidRPr="00A54EE8" w:rsidRDefault="00317A17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26365" w:rsidRPr="005568B8" w:rsidRDefault="003F3302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68B8">
        <w:rPr>
          <w:rFonts w:ascii="Times New Roman" w:hAnsi="Times New Roman" w:cs="Times New Roman"/>
          <w:sz w:val="26"/>
          <w:szCs w:val="26"/>
        </w:rPr>
        <w:t>Первая форма необходима для отправки запроса на изменение пароля.</w:t>
      </w:r>
    </w:p>
    <w:p w:rsidR="003F3302" w:rsidRPr="005568B8" w:rsidRDefault="003F3302" w:rsidP="003F3302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9B665D"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3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5568B8" w:rsidRPr="005568B8" w:rsidRDefault="005568B8" w:rsidP="00556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ResetPasswordForm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PasswordField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DataRequired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()])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confirm_password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PasswordField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Подтвердите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DataRequired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EqualTo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SubmitField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Переустановить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D26365" w:rsidRPr="00777257" w:rsidRDefault="00D26365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3F3302" w:rsidRPr="005568B8" w:rsidRDefault="003F3302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68B8">
        <w:rPr>
          <w:rFonts w:ascii="Times New Roman" w:hAnsi="Times New Roman" w:cs="Times New Roman"/>
          <w:sz w:val="26"/>
          <w:szCs w:val="26"/>
        </w:rPr>
        <w:t>Вторая форма обеспечивает непосредственно ввод нового пароля и подтверждение его изменения.</w:t>
      </w:r>
    </w:p>
    <w:p w:rsidR="00FC194E" w:rsidRPr="005568B8" w:rsidRDefault="00FC194E" w:rsidP="005568B8">
      <w:pPr>
        <w:pStyle w:val="21"/>
        <w:spacing w:line="360" w:lineRule="auto"/>
      </w:pPr>
      <w:bookmarkStart w:id="5" w:name="_Toc109640493"/>
      <w:r w:rsidRPr="005568B8">
        <w:t>добавляем контроллер</w:t>
      </w:r>
      <w:r w:rsidR="00C72460">
        <w:t xml:space="preserve"> для запроса на изменение пароля</w:t>
      </w:r>
      <w:bookmarkEnd w:id="5"/>
    </w:p>
    <w:p w:rsidR="00D26365" w:rsidRPr="005568B8" w:rsidRDefault="00FC194E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68B8">
        <w:rPr>
          <w:rFonts w:ascii="Times New Roman" w:hAnsi="Times New Roman" w:cs="Times New Roman"/>
          <w:sz w:val="26"/>
          <w:szCs w:val="26"/>
        </w:rPr>
        <w:t>Речь пойдет о контроллере</w:t>
      </w:r>
      <w:r w:rsidR="005568B8" w:rsidRPr="005568B8">
        <w:rPr>
          <w:rFonts w:ascii="Times New Roman" w:hAnsi="Times New Roman" w:cs="Times New Roman"/>
          <w:sz w:val="26"/>
          <w:szCs w:val="26"/>
        </w:rPr>
        <w:t>, который</w:t>
      </w:r>
      <w:r w:rsidR="009B665D" w:rsidRPr="005568B8">
        <w:rPr>
          <w:rFonts w:ascii="Times New Roman" w:hAnsi="Times New Roman" w:cs="Times New Roman"/>
          <w:sz w:val="26"/>
          <w:szCs w:val="26"/>
        </w:rPr>
        <w:t xml:space="preserve"> позволяет вывести форму и выполнить изменения пароля</w:t>
      </w:r>
      <w:r w:rsidR="005568B8" w:rsidRPr="005568B8">
        <w:rPr>
          <w:rFonts w:ascii="Times New Roman" w:hAnsi="Times New Roman" w:cs="Times New Roman"/>
          <w:sz w:val="26"/>
          <w:szCs w:val="26"/>
        </w:rPr>
        <w:t>.</w:t>
      </w:r>
    </w:p>
    <w:p w:rsidR="00FC194E" w:rsidRPr="005568B8" w:rsidRDefault="00FC194E" w:rsidP="00FC194E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5A16BD"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4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</w:t>
      </w:r>
      <w:r w:rsidR="005A16BD"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routes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5568B8" w:rsidRPr="005568B8" w:rsidRDefault="005568B8" w:rsidP="00556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flask_blog.users.utils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send_reset_email</w:t>
      </w:r>
      <w:proofErr w:type="spellEnd"/>
    </w:p>
    <w:p w:rsidR="005568B8" w:rsidRDefault="005568B8" w:rsidP="00556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</w:pPr>
    </w:p>
    <w:p w:rsidR="005568B8" w:rsidRPr="005568B8" w:rsidRDefault="005568B8" w:rsidP="00556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568B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568B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users.route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</w:t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reset_password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reset_request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posts.allposts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form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RequestResetForm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user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User.query.filter_by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form.email.data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).first()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send_reset_email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flash(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почту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отправлено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письмо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инструкциями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сбросу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.'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users.login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962EAF" w:rsidRPr="001645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67140A" wp14:editId="247872FD">
                <wp:simplePos x="0" y="0"/>
                <wp:positionH relativeFrom="margin">
                  <wp:posOffset>-469568</wp:posOffset>
                </wp:positionH>
                <wp:positionV relativeFrom="paragraph">
                  <wp:posOffset>-459299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3D671" id="Прямоугольник 12" o:spid="_x0000_s1026" style="position:absolute;margin-left:-36.95pt;margin-top:-36.15pt;width:524.4pt;height:768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'reset_request.html'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=form)</w:t>
      </w:r>
    </w:p>
    <w:p w:rsidR="00FC194E" w:rsidRPr="00777257" w:rsidRDefault="00FC194E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7E716B" w:rsidRPr="00A87D8B" w:rsidRDefault="00A87D8B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Разберем</w:t>
      </w:r>
      <w:r w:rsidRPr="00A87D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отдельные</w:t>
      </w:r>
      <w:r w:rsidRPr="00A87D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фрагменты</w:t>
      </w:r>
      <w:r w:rsidRPr="00A87D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кода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A87D8B" w:rsidRPr="00A87D8B" w:rsidRDefault="00A87D8B" w:rsidP="00A87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posts.allposts</w:t>
      </w:r>
      <w:proofErr w:type="spellEnd"/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7E716B" w:rsidRPr="00600824" w:rsidRDefault="007E716B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E716B" w:rsidRPr="00A87D8B" w:rsidRDefault="00A87D8B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пользователь авторизован, то сразу обходим процедуру сброса пароля и перенаправляем пользователя на страницу со списком постов. </w:t>
      </w:r>
    </w:p>
    <w:p w:rsidR="007E716B" w:rsidRPr="00A87D8B" w:rsidRDefault="00A87D8B" w:rsidP="00A87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</w:t>
      </w:r>
      <w:proofErr w:type="gram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RequestResetForm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User.query.filter_by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form.email.data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).first()</w:t>
      </w:r>
    </w:p>
    <w:p w:rsidR="007E716B" w:rsidRDefault="00A87D8B" w:rsidP="00A87D8B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Создаем объект формы и при успешной </w:t>
      </w:r>
      <w:proofErr w:type="spellStart"/>
      <w:r>
        <w:rPr>
          <w:rFonts w:ascii="Times New Roman" w:hAnsi="Times New Roman" w:cs="Times New Roman"/>
          <w:sz w:val="26"/>
          <w:szCs w:val="26"/>
        </w:rPr>
        <w:t>валидации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определяем</w:t>
      </w:r>
      <w:r w:rsidR="006023C0">
        <w:rPr>
          <w:rFonts w:ascii="Times New Roman" w:hAnsi="Times New Roman" w:cs="Times New Roman"/>
          <w:sz w:val="26"/>
          <w:szCs w:val="26"/>
        </w:rPr>
        <w:t xml:space="preserve"> объект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на основе содержимого формы и посредством </w:t>
      </w:r>
      <w:r>
        <w:rPr>
          <w:rFonts w:ascii="Times New Roman" w:hAnsi="Times New Roman" w:cs="Times New Roman"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87D8B" w:rsidRPr="00A54EE8" w:rsidRDefault="00A87D8B" w:rsidP="00A87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A87D8B" w:rsidRDefault="00A87D8B" w:rsidP="00A87D8B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Выполняем отправку пользователю письма для изменения пароля.</w:t>
      </w:r>
      <w:r w:rsidR="00D55775">
        <w:rPr>
          <w:rFonts w:ascii="Times New Roman" w:hAnsi="Times New Roman" w:cs="Times New Roman"/>
          <w:sz w:val="26"/>
          <w:szCs w:val="26"/>
        </w:rPr>
        <w:t xml:space="preserve"> Для этого используем специальную утилиту, информация о которой идет ниже.</w:t>
      </w:r>
    </w:p>
    <w:p w:rsidR="00D55775" w:rsidRPr="00D55775" w:rsidRDefault="00D55775" w:rsidP="00D55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before="240" w:after="0"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proofErr w:type="gramEnd"/>
      <w:r w:rsidRPr="00556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users.login</w:t>
      </w:r>
      <w:proofErr w:type="spellEnd"/>
      <w:r w:rsidRPr="00556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56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D55775" w:rsidRDefault="00D55775" w:rsidP="00A87D8B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55775" w:rsidRPr="00D55775" w:rsidRDefault="00D55775" w:rsidP="00A87D8B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Выполняем переход на страницу с авторизацией пользователя.</w:t>
      </w:r>
    </w:p>
    <w:p w:rsidR="00A87D8B" w:rsidRPr="00A87D8B" w:rsidRDefault="00A87D8B" w:rsidP="00A87D8B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68B8">
        <w:rPr>
          <w:rFonts w:ascii="Times New Roman" w:hAnsi="Times New Roman" w:cs="Times New Roman"/>
          <w:sz w:val="26"/>
          <w:szCs w:val="26"/>
        </w:rPr>
        <w:t xml:space="preserve">Нам также нужно добавить шаблон </w:t>
      </w:r>
      <w:r w:rsidRPr="005568B8">
        <w:rPr>
          <w:rFonts w:ascii="Times New Roman" w:hAnsi="Times New Roman" w:cs="Times New Roman"/>
          <w:color w:val="0070C0"/>
          <w:sz w:val="26"/>
          <w:szCs w:val="26"/>
          <w:lang w:val="en-US"/>
        </w:rPr>
        <w:t>reset</w:t>
      </w:r>
      <w:r w:rsidRPr="005568B8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5568B8">
        <w:rPr>
          <w:rFonts w:ascii="Times New Roman" w:hAnsi="Times New Roman" w:cs="Times New Roman"/>
          <w:color w:val="0070C0"/>
          <w:sz w:val="26"/>
          <w:szCs w:val="26"/>
          <w:lang w:val="en-US"/>
        </w:rPr>
        <w:t>request</w:t>
      </w:r>
      <w:r w:rsidRPr="005568B8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5568B8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5568B8">
        <w:rPr>
          <w:rFonts w:ascii="Times New Roman" w:hAnsi="Times New Roman" w:cs="Times New Roman"/>
          <w:sz w:val="26"/>
          <w:szCs w:val="26"/>
        </w:rPr>
        <w:t xml:space="preserve"> в директорию </w:t>
      </w:r>
      <w:r w:rsidRPr="005568B8">
        <w:rPr>
          <w:rFonts w:ascii="Times New Roman" w:hAnsi="Times New Roman" w:cs="Times New Roman"/>
          <w:color w:val="0070C0"/>
          <w:sz w:val="26"/>
          <w:szCs w:val="26"/>
          <w:lang w:val="en-US"/>
        </w:rPr>
        <w:t>templates</w:t>
      </w:r>
      <w:r w:rsidRPr="005568B8">
        <w:rPr>
          <w:rFonts w:ascii="Times New Roman" w:hAnsi="Times New Roman" w:cs="Times New Roman"/>
          <w:sz w:val="26"/>
          <w:szCs w:val="26"/>
        </w:rPr>
        <w:t>.</w:t>
      </w:r>
    </w:p>
    <w:p w:rsidR="00A87D8B" w:rsidRPr="005568B8" w:rsidRDefault="00A87D8B" w:rsidP="00A87D8B">
      <w:pPr>
        <w:pStyle w:val="21"/>
        <w:spacing w:line="360" w:lineRule="auto"/>
      </w:pPr>
      <w:bookmarkStart w:id="6" w:name="_Toc109640494"/>
      <w:r w:rsidRPr="005568B8">
        <w:t xml:space="preserve">добавляем </w:t>
      </w:r>
      <w:r>
        <w:t>специальную утилиту</w:t>
      </w:r>
      <w:bookmarkEnd w:id="6"/>
    </w:p>
    <w:p w:rsidR="00D710C7" w:rsidRPr="00A87D8B" w:rsidRDefault="00D710C7" w:rsidP="00FC194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87D8B">
        <w:rPr>
          <w:rFonts w:ascii="Times New Roman" w:hAnsi="Times New Roman" w:cs="Times New Roman"/>
          <w:sz w:val="26"/>
          <w:szCs w:val="26"/>
        </w:rPr>
        <w:t>Также добавим еще одну вспомогательную функцию-утилиту</w:t>
      </w:r>
      <w:r w:rsidR="009B665D" w:rsidRPr="00A87D8B">
        <w:rPr>
          <w:rFonts w:ascii="Times New Roman" w:hAnsi="Times New Roman" w:cs="Times New Roman"/>
          <w:sz w:val="26"/>
          <w:szCs w:val="26"/>
        </w:rPr>
        <w:t>. Непосредственно она отвечает за изменение пароля пользователя.</w:t>
      </w:r>
    </w:p>
    <w:p w:rsidR="00D710C7" w:rsidRPr="00800A32" w:rsidRDefault="00D710C7" w:rsidP="00D710C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0F25BD" w:rsidRPr="00800A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5</w:t>
      </w: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800A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flask_blog/users/utils.py</w:t>
      </w:r>
    </w:p>
    <w:p w:rsidR="00A87D8B" w:rsidRPr="00A87D8B" w:rsidRDefault="00A87D8B" w:rsidP="00800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flask_mail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flask_blog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mail</w:t>
      </w:r>
    </w:p>
    <w:p w:rsidR="000F25BD" w:rsidRDefault="000F25BD" w:rsidP="00800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</w:pPr>
    </w:p>
    <w:p w:rsidR="00800A32" w:rsidRPr="00A54EE8" w:rsidRDefault="00A87D8B" w:rsidP="00800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proofErr w:type="spellStart"/>
      <w:proofErr w:type="gramStart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send_reset_email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(user):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token =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user.get_reset_token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msg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Message(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Запрос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</w:t>
      </w:r>
      <w:r w:rsidRPr="00A87D8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sender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'noreply@demo.com'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A87D8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recipients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user.email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msg.body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f'''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Чтобы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сбросить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,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="00962EAF" w:rsidRPr="001645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E025F5" wp14:editId="211CFDE0">
                <wp:simplePos x="0" y="0"/>
                <wp:positionH relativeFrom="margin">
                  <wp:posOffset>-468961</wp:posOffset>
                </wp:positionH>
                <wp:positionV relativeFrom="paragraph">
                  <wp:posOffset>-461976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49548" id="Прямоугольник 12" o:spid="_x0000_s1026" style="position:absolute;margin-left:-36.95pt;margin-top:-36.4pt;width:524.4pt;height:76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перейдите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следующей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ссылке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proofErr w:type="spellStart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users.reset_token</w:t>
      </w:r>
      <w:proofErr w:type="spellEnd"/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</w:t>
      </w:r>
      <w:r w:rsidRPr="00A87D8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token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=token, </w:t>
      </w:r>
      <w:r w:rsidRPr="00A87D8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_external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Если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   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делали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этот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запрос</w:t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    </w:t>
      </w:r>
      <w:r w:rsidR="00800A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тогда</w:t>
      </w:r>
      <w:r w:rsidR="00800A32"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00A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просто</w:t>
      </w:r>
      <w:r w:rsidR="00800A32"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00A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проигнорируйте</w:t>
      </w:r>
      <w:r w:rsidR="00800A32"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800A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</w:p>
    <w:p w:rsidR="00800A32" w:rsidRDefault="00800A32" w:rsidP="00800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Pr="00A54E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="00A87D8B"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письм</w:t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о </w:t>
      </w:r>
      <w:r w:rsidR="00A87D8B"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и никаких изменений </w:t>
      </w:r>
    </w:p>
    <w:p w:rsidR="00A87D8B" w:rsidRPr="00A87D8B" w:rsidRDefault="00800A32" w:rsidP="00800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 w:rsidR="00A87D8B"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 будет.'''</w:t>
      </w:r>
      <w:r w:rsidR="00A87D8B" w:rsidRPr="00A87D8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proofErr w:type="spellStart"/>
      <w:r w:rsidR="00A87D8B" w:rsidRPr="00A87D8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mail.send</w:t>
      </w:r>
      <w:proofErr w:type="spellEnd"/>
      <w:r w:rsidR="00A87D8B" w:rsidRPr="00A87D8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="00A87D8B" w:rsidRPr="00A87D8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msg</w:t>
      </w:r>
      <w:proofErr w:type="spellEnd"/>
      <w:r w:rsidR="00A87D8B" w:rsidRPr="00A87D8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A87D8B" w:rsidRPr="00800A32" w:rsidRDefault="00A87D8B" w:rsidP="000F25BD">
      <w:pPr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800A32" w:rsidRPr="00D144F7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Разберем некоторые моменты кода</w:t>
      </w:r>
      <w:r w:rsidRPr="00D144F7">
        <w:rPr>
          <w:rFonts w:ascii="Times New Roman" w:hAnsi="Times New Roman" w:cs="Times New Roman"/>
          <w:sz w:val="26"/>
          <w:szCs w:val="26"/>
        </w:rPr>
        <w:t>:</w:t>
      </w:r>
    </w:p>
    <w:p w:rsidR="00D144F7" w:rsidRPr="00D144F7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from</w:t>
      </w:r>
      <w:proofErr w:type="spellEnd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flask_mail</w:t>
      </w:r>
      <w:proofErr w:type="spellEnd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</w:p>
    <w:p w:rsidR="00D144F7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144F7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Импортируем класс-конструктор для создания объекта сообщения.</w:t>
      </w:r>
    </w:p>
    <w:p w:rsidR="00D144F7" w:rsidRPr="00A54EE8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A54E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blog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4E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87D8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mail</w:t>
      </w:r>
    </w:p>
    <w:p w:rsidR="00800A32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 с этим компонентом не совсем все ясно. Похоже, что компонент пользовательский, но не встроенный.</w:t>
      </w:r>
    </w:p>
    <w:p w:rsidR="00D144F7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Перейдем в модуль __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D144F7">
        <w:rPr>
          <w:rFonts w:ascii="Times New Roman" w:hAnsi="Times New Roman" w:cs="Times New Roman"/>
          <w:sz w:val="26"/>
          <w:szCs w:val="26"/>
        </w:rPr>
        <w:t>__.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py</w:t>
      </w:r>
      <w:proofErr w:type="spellEnd"/>
      <w:r w:rsidRPr="00D14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пакета проекта и добавим</w:t>
      </w:r>
      <w:r w:rsidRPr="00D144F7">
        <w:rPr>
          <w:rFonts w:ascii="Times New Roman" w:hAnsi="Times New Roman" w:cs="Times New Roman"/>
          <w:sz w:val="26"/>
          <w:szCs w:val="26"/>
        </w:rPr>
        <w:t>:</w:t>
      </w:r>
    </w:p>
    <w:p w:rsidR="00D144F7" w:rsidRPr="00D144F7" w:rsidRDefault="00D144F7" w:rsidP="000F25B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6</w:t>
      </w:r>
      <w:r w:rsidRPr="00800A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800A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</w:t>
      </w:r>
      <w:r w:rsidRPr="00800A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D144F7" w:rsidRPr="00D144F7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flask_mail</w:t>
      </w:r>
      <w:proofErr w:type="spellEnd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Mail</w:t>
      </w:r>
    </w:p>
    <w:p w:rsidR="00D144F7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…</w:t>
      </w:r>
    </w:p>
    <w:p w:rsidR="00D144F7" w:rsidRPr="00D144F7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mail</w:t>
      </w:r>
      <w:proofErr w:type="gramEnd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Mail()</w:t>
      </w:r>
    </w:p>
    <w:p w:rsidR="00D144F7" w:rsidRPr="00D144F7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…</w:t>
      </w:r>
    </w:p>
    <w:p w:rsidR="00D144F7" w:rsidRPr="00A54EE8" w:rsidRDefault="00D144F7" w:rsidP="00D14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D144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</w:t>
      </w:r>
      <w:proofErr w:type="spellEnd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44F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config_class</w:t>
      </w:r>
      <w:proofErr w:type="spellEnd"/>
      <w:r w:rsidRPr="00D144F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proofErr w:type="spellStart"/>
      <w:r w:rsidRPr="00D144F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Config</w:t>
      </w:r>
      <w:proofErr w:type="spellEnd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ascii="Times New Roman" w:hAnsi="Times New Roman" w:cs="Times New Roman"/>
          <w:sz w:val="26"/>
          <w:szCs w:val="26"/>
          <w:lang w:val="en-US"/>
        </w:rPr>
        <w:t>…</w:t>
      </w:r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mail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144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54EE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D144F7" w:rsidRPr="00552E5C" w:rsidRDefault="00552E5C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мы работаем с классом-конструктором</w:t>
      </w:r>
      <w:r w:rsidRPr="00552E5C">
        <w:rPr>
          <w:rFonts w:ascii="Times New Roman" w:hAnsi="Times New Roman" w:cs="Times New Roman"/>
          <w:sz w:val="26"/>
          <w:szCs w:val="26"/>
        </w:rPr>
        <w:t xml:space="preserve"> </w:t>
      </w:r>
      <w:r w:rsidRPr="00686A41">
        <w:rPr>
          <w:rFonts w:ascii="Times New Roman" w:hAnsi="Times New Roman" w:cs="Times New Roman"/>
          <w:color w:val="0070C0"/>
          <w:sz w:val="26"/>
          <w:szCs w:val="26"/>
          <w:lang w:val="en-US"/>
        </w:rPr>
        <w:t>Mail</w:t>
      </w:r>
      <w:r w:rsidRPr="00552E5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импортированным из библиотеки </w:t>
      </w:r>
      <w:r w:rsidRPr="00686A41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Pr="00686A41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686A41">
        <w:rPr>
          <w:rFonts w:ascii="Times New Roman" w:hAnsi="Times New Roman" w:cs="Times New Roman"/>
          <w:color w:val="0070C0"/>
          <w:sz w:val="26"/>
          <w:szCs w:val="26"/>
          <w:lang w:val="en-US"/>
        </w:rPr>
        <w:t>mail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144F7" w:rsidRPr="00705D26" w:rsidRDefault="00705D26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Идем далее по методу </w:t>
      </w:r>
      <w:r w:rsidRPr="00A87D8B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send</w:t>
      </w:r>
      <w:r w:rsidRPr="00A87D8B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_</w:t>
      </w:r>
      <w:r w:rsidRPr="00A87D8B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reset</w:t>
      </w:r>
      <w:r w:rsidRPr="00A87D8B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_</w:t>
      </w:r>
      <w:proofErr w:type="gramStart"/>
      <w:r w:rsidRPr="00A87D8B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email</w:t>
      </w:r>
      <w:r w:rsidRPr="00705D2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(</w:t>
      </w:r>
      <w:proofErr w:type="gramEnd"/>
      <w:r w:rsidRPr="00705D2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).</w:t>
      </w:r>
    </w:p>
    <w:p w:rsidR="00705D26" w:rsidRPr="00705D26" w:rsidRDefault="00705D26" w:rsidP="0070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token</w:t>
      </w:r>
      <w:proofErr w:type="gramEnd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user.get_reset_token</w:t>
      </w:r>
      <w:proofErr w:type="spellEnd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D144F7" w:rsidRDefault="00705D26" w:rsidP="00705D26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Запрашиваем </w:t>
      </w:r>
      <w:proofErr w:type="spellStart"/>
      <w:r>
        <w:rPr>
          <w:rFonts w:ascii="Times New Roman" w:hAnsi="Times New Roman" w:cs="Times New Roman"/>
          <w:sz w:val="26"/>
          <w:szCs w:val="26"/>
        </w:rPr>
        <w:t>токен</w:t>
      </w:r>
      <w:proofErr w:type="spellEnd"/>
      <w:r>
        <w:rPr>
          <w:rFonts w:ascii="Times New Roman" w:hAnsi="Times New Roman" w:cs="Times New Roman"/>
          <w:sz w:val="26"/>
          <w:szCs w:val="26"/>
        </w:rPr>
        <w:t>, который по сути является той самой электронной подписью, которая гарантирует безопасность доставки письма.</w:t>
      </w:r>
    </w:p>
    <w:p w:rsidR="00705D26" w:rsidRPr="00705D26" w:rsidRDefault="00BD659C" w:rsidP="00705D26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C6828D" wp14:editId="618B331D">
                <wp:simplePos x="0" y="0"/>
                <wp:positionH relativeFrom="margin">
                  <wp:posOffset>-476913</wp:posOffset>
                </wp:positionH>
                <wp:positionV relativeFrom="paragraph">
                  <wp:posOffset>-460541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828B5" id="Прямоугольник 12" o:spid="_x0000_s1026" style="position:absolute;margin-left:-37.55pt;margin-top:-36.25pt;width:524.4pt;height:768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705D26">
        <w:rPr>
          <w:rFonts w:ascii="Times New Roman" w:hAnsi="Times New Roman" w:cs="Times New Roman"/>
          <w:sz w:val="26"/>
          <w:szCs w:val="26"/>
        </w:rPr>
        <w:t xml:space="preserve">Метод </w:t>
      </w:r>
      <w:r w:rsidR="00705D26" w:rsidRPr="00705D26">
        <w:rPr>
          <w:rFonts w:ascii="Times New Roman" w:hAnsi="Times New Roman" w:cs="Times New Roman"/>
          <w:color w:val="0070C0"/>
          <w:sz w:val="26"/>
          <w:szCs w:val="26"/>
          <w:lang w:val="en-US"/>
        </w:rPr>
        <w:t>get</w:t>
      </w:r>
      <w:r w:rsidR="00705D26" w:rsidRPr="00705D26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="00705D26" w:rsidRPr="00705D26">
        <w:rPr>
          <w:rFonts w:ascii="Times New Roman" w:hAnsi="Times New Roman" w:cs="Times New Roman"/>
          <w:color w:val="0070C0"/>
          <w:sz w:val="26"/>
          <w:szCs w:val="26"/>
          <w:lang w:val="en-US"/>
        </w:rPr>
        <w:t>reset</w:t>
      </w:r>
      <w:r w:rsidR="00705D26" w:rsidRPr="00705D26">
        <w:rPr>
          <w:rFonts w:ascii="Times New Roman" w:hAnsi="Times New Roman" w:cs="Times New Roman"/>
          <w:color w:val="0070C0"/>
          <w:sz w:val="26"/>
          <w:szCs w:val="26"/>
        </w:rPr>
        <w:t>_</w:t>
      </w:r>
      <w:proofErr w:type="gramStart"/>
      <w:r w:rsidR="00705D26" w:rsidRPr="00705D26">
        <w:rPr>
          <w:rFonts w:ascii="Times New Roman" w:hAnsi="Times New Roman" w:cs="Times New Roman"/>
          <w:color w:val="0070C0"/>
          <w:sz w:val="26"/>
          <w:szCs w:val="26"/>
          <w:lang w:val="en-US"/>
        </w:rPr>
        <w:t>token</w:t>
      </w:r>
      <w:r w:rsidR="00705D26" w:rsidRPr="00705D26">
        <w:rPr>
          <w:rFonts w:ascii="Times New Roman" w:hAnsi="Times New Roman" w:cs="Times New Roman"/>
          <w:color w:val="0070C0"/>
          <w:sz w:val="26"/>
          <w:szCs w:val="26"/>
        </w:rPr>
        <w:t>(</w:t>
      </w:r>
      <w:proofErr w:type="gramEnd"/>
      <w:r w:rsidR="00705D26" w:rsidRPr="00705D26">
        <w:rPr>
          <w:rFonts w:ascii="Times New Roman" w:hAnsi="Times New Roman" w:cs="Times New Roman"/>
          <w:color w:val="0070C0"/>
          <w:sz w:val="26"/>
          <w:szCs w:val="26"/>
        </w:rPr>
        <w:t>)</w:t>
      </w:r>
      <w:r w:rsidR="00705D26" w:rsidRPr="00705D26">
        <w:rPr>
          <w:rFonts w:ascii="Times New Roman" w:hAnsi="Times New Roman" w:cs="Times New Roman"/>
          <w:sz w:val="26"/>
          <w:szCs w:val="26"/>
        </w:rPr>
        <w:t xml:space="preserve"> </w:t>
      </w:r>
      <w:r w:rsidR="00705D26">
        <w:rPr>
          <w:rFonts w:ascii="Times New Roman" w:hAnsi="Times New Roman" w:cs="Times New Roman"/>
          <w:sz w:val="26"/>
          <w:szCs w:val="26"/>
        </w:rPr>
        <w:t>мы разобрали выше.</w:t>
      </w:r>
    </w:p>
    <w:p w:rsidR="00705D26" w:rsidRPr="00705D26" w:rsidRDefault="00705D26" w:rsidP="0070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msg</w:t>
      </w:r>
      <w:proofErr w:type="spellEnd"/>
      <w:proofErr w:type="gramEnd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Message(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Запрос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</w:t>
      </w:r>
      <w:r w:rsidRPr="00705D2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sender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05D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'noreply@demo.com'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</w:t>
      </w:r>
      <w:r w:rsidRPr="00705D2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recipients</w:t>
      </w:r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user.email</w:t>
      </w:r>
      <w:proofErr w:type="spellEnd"/>
      <w:r w:rsidRPr="00705D2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:rsidR="00BE2F34" w:rsidRPr="00BE2F34" w:rsidRDefault="00BE2F34" w:rsidP="00BE2F34">
      <w:pPr>
        <w:spacing w:before="24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Создаем объект сообщения, в котором определяем 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BE2F3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ы отправителя и получателя.</w:t>
      </w:r>
    </w:p>
    <w:p w:rsidR="00D55775" w:rsidRPr="00D55775" w:rsidRDefault="00D55775" w:rsidP="00D55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msg.body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f'''Чтобы</w:t>
      </w:r>
      <w:proofErr w:type="spellEnd"/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сбросить пароль,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перейдите по следующей ссылке: </w:t>
      </w:r>
      <w:r w:rsidRPr="00D5577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  <w:proofErr w:type="spell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url_</w:t>
      </w:r>
      <w:proofErr w:type="gram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proofErr w:type="spellStart"/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users.reset_token</w:t>
      </w:r>
      <w:proofErr w:type="spellEnd"/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   </w:t>
      </w:r>
      <w:proofErr w:type="spellStart"/>
      <w:r w:rsidRPr="00D55775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token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token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D55775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proofErr w:type="spellStart"/>
      <w:r w:rsidRPr="00D55775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external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D5577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D5577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 Если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вы не делали этот запрос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тогда просто проигнорируйте это письмо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и никаких изменений не будет.'''</w:t>
      </w:r>
      <w:r w:rsidRPr="00D5577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proofErr w:type="spell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mail.send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msg</w:t>
      </w:r>
      <w:proofErr w:type="spellEnd"/>
      <w:r w:rsidRPr="00D5577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686A41" w:rsidRPr="00BE2F34" w:rsidRDefault="00686A41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86A41" w:rsidRPr="00BE2F34" w:rsidRDefault="00D55775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Определяем тело сообщения и, что очень важно, указываем в нем ссылку, которая обеспечит запуск процедуры переустановки пароля.</w:t>
      </w:r>
      <w:r w:rsidR="003D5FC6">
        <w:rPr>
          <w:rFonts w:ascii="Times New Roman" w:hAnsi="Times New Roman" w:cs="Times New Roman"/>
          <w:sz w:val="26"/>
          <w:szCs w:val="26"/>
        </w:rPr>
        <w:t xml:space="preserve"> В конце выполняем отправку сообщения.</w:t>
      </w:r>
    </w:p>
    <w:p w:rsidR="00C72460" w:rsidRPr="005568B8" w:rsidRDefault="00C72460" w:rsidP="00C72460">
      <w:pPr>
        <w:pStyle w:val="21"/>
        <w:spacing w:line="360" w:lineRule="auto"/>
      </w:pPr>
      <w:bookmarkStart w:id="7" w:name="_Toc109640495"/>
      <w:r w:rsidRPr="005568B8">
        <w:t>добавляем контроллер</w:t>
      </w:r>
      <w:r>
        <w:t xml:space="preserve"> для изменения пароля</w:t>
      </w:r>
      <w:bookmarkEnd w:id="7"/>
    </w:p>
    <w:p w:rsidR="00800A32" w:rsidRPr="00E95E74" w:rsidRDefault="00B147B7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95E74">
        <w:rPr>
          <w:rFonts w:ascii="Times New Roman" w:hAnsi="Times New Roman" w:cs="Times New Roman"/>
          <w:sz w:val="26"/>
          <w:szCs w:val="26"/>
        </w:rPr>
        <w:t xml:space="preserve">Теперь добавим в список контроллеров приложения </w:t>
      </w:r>
      <w:r w:rsidRPr="00E95E74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users</w:t>
      </w:r>
      <w:r w:rsidRPr="00E95E7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E95E74">
        <w:rPr>
          <w:rFonts w:ascii="Times New Roman" w:hAnsi="Times New Roman" w:cs="Times New Roman"/>
          <w:sz w:val="26"/>
          <w:szCs w:val="26"/>
        </w:rPr>
        <w:t>новый контроллер.</w:t>
      </w:r>
    </w:p>
    <w:p w:rsidR="00B147B7" w:rsidRPr="00E95E74" w:rsidRDefault="00B147B7" w:rsidP="000F25B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95E74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E95E7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E95E74" w:rsidRPr="00E95E7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7</w:t>
      </w:r>
      <w:r w:rsidRPr="00E95E7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E95E7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E95E74" w:rsidRPr="00E95E74" w:rsidRDefault="00E95E74" w:rsidP="00E95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E74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E95E74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users.route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</w:t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reset_password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/&lt;token&gt;"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95E7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reset_token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(token):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posts.allpost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 =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User.verify_reset_token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(token)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flash(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недействительный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или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просроченный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токен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'warning'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users.reset_request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form =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ResetPasswordForm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hashed_password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bcrypt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.\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generate_password_hash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form.password.data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).decode(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user.password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hashed_password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db.session.commit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flash(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Ваш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был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обновлен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 '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'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Теперь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можете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авторизоваться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'success'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gram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proofErr w:type="gram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users.login</w:t>
      </w:r>
      <w:proofErr w:type="spellEnd"/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95E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'reset_token.html'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E95E7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E95E7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95E7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E95E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=form)</w:t>
      </w:r>
    </w:p>
    <w:p w:rsidR="00E95E74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95E74" w:rsidRPr="00585BF1" w:rsidRDefault="00585BF1" w:rsidP="000F25B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Разберем</w:t>
      </w:r>
      <w:r w:rsidRPr="00585B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отдельные</w:t>
      </w:r>
      <w:r w:rsidRPr="00585B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выражения</w:t>
      </w:r>
      <w:r w:rsidRPr="00585B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контроллера</w:t>
      </w:r>
      <w:r w:rsidRPr="00585BF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85BF1" w:rsidRPr="00585BF1" w:rsidRDefault="00BD659C" w:rsidP="00585B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3F2CD7" wp14:editId="51A81057">
                <wp:simplePos x="0" y="0"/>
                <wp:positionH relativeFrom="margin">
                  <wp:posOffset>-445135</wp:posOffset>
                </wp:positionH>
                <wp:positionV relativeFrom="paragraph">
                  <wp:posOffset>-519016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C723" id="Прямоугольник 12" o:spid="_x0000_s1026" style="position:absolute;margin-left:-35.05pt;margin-top:-40.85pt;width:524.4pt;height:768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proofErr w:type="gramStart"/>
      <w:r w:rsidR="00585BF1" w:rsidRPr="00585B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="00585BF1" w:rsidRPr="00585B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</w:t>
      </w:r>
      <w:proofErr w:type="spellEnd"/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585BF1" w:rsidRPr="00585B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585BF1" w:rsidRPr="00585B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="00585BF1" w:rsidRPr="00585B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posts.allpost</w:t>
      </w:r>
      <w:proofErr w:type="spellEnd"/>
      <w:r w:rsidR="00585BF1" w:rsidRPr="00585B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="00585BF1"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585BF1" w:rsidRDefault="00585BF1" w:rsidP="000F25B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585BF1" w:rsidRPr="00585BF1" w:rsidRDefault="00585BF1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пользователь авторизован, пользователь будет перенаправлен на страницу со списком постов.</w:t>
      </w:r>
    </w:p>
    <w:p w:rsidR="00585BF1" w:rsidRPr="00585BF1" w:rsidRDefault="00585BF1" w:rsidP="00585B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proofErr w:type="gramEnd"/>
      <w:r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User.verify_reset_token</w:t>
      </w:r>
      <w:proofErr w:type="spellEnd"/>
      <w:r w:rsidRPr="00585B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(token)</w:t>
      </w:r>
    </w:p>
    <w:p w:rsidR="00E95E74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585BF1" w:rsidRPr="00585BF1" w:rsidRDefault="00585BF1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Через переданный </w:t>
      </w:r>
      <w:proofErr w:type="spellStart"/>
      <w:r>
        <w:rPr>
          <w:rFonts w:ascii="Times New Roman" w:hAnsi="Times New Roman" w:cs="Times New Roman"/>
          <w:sz w:val="26"/>
          <w:szCs w:val="26"/>
        </w:rPr>
        <w:t>токен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выполняем </w:t>
      </w:r>
      <w:proofErr w:type="spellStart"/>
      <w:r>
        <w:rPr>
          <w:rFonts w:ascii="Times New Roman" w:hAnsi="Times New Roman" w:cs="Times New Roman"/>
          <w:sz w:val="26"/>
          <w:szCs w:val="26"/>
        </w:rPr>
        <w:t>десериализацию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того самого ключа, который мы использовали для подписи нашего запроса на изменение пароля.</w:t>
      </w:r>
    </w:p>
    <w:p w:rsidR="00C54269" w:rsidRPr="00C54269" w:rsidRDefault="00C54269" w:rsidP="00C54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C5426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C5426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C5426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flash(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недействительный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или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просроченный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proofErr w:type="spellStart"/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токен</w:t>
      </w:r>
      <w:proofErr w:type="spellEnd"/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'warning'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5426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users.reset_request</w:t>
      </w:r>
      <w:proofErr w:type="spellEnd"/>
      <w:r w:rsidRPr="00C5426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5426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E95E74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962EAF" w:rsidRPr="00962EAF" w:rsidRDefault="00962EAF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срок действия </w:t>
      </w:r>
      <w:proofErr w:type="spellStart"/>
      <w:r>
        <w:rPr>
          <w:rFonts w:ascii="Times New Roman" w:hAnsi="Times New Roman" w:cs="Times New Roman"/>
          <w:sz w:val="26"/>
          <w:szCs w:val="26"/>
        </w:rPr>
        <w:t>токена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(1800 сек) истек, то мы будем перенаправлены на повторный запрос изменения пароля.</w:t>
      </w:r>
    </w:p>
    <w:p w:rsidR="00962EAF" w:rsidRPr="00962EAF" w:rsidRDefault="00962EAF" w:rsidP="00962E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</w:t>
      </w:r>
      <w:proofErr w:type="gram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ResetPasswordForm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62E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</w:p>
    <w:p w:rsidR="00E95E74" w:rsidRPr="00962EAF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95E74" w:rsidRPr="00962EAF" w:rsidRDefault="00962EAF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Создаем объект формы для изменения пароля и выполняем </w:t>
      </w:r>
      <w:proofErr w:type="spellStart"/>
      <w:r>
        <w:rPr>
          <w:rFonts w:ascii="Times New Roman" w:hAnsi="Times New Roman" w:cs="Times New Roman"/>
          <w:sz w:val="26"/>
          <w:szCs w:val="26"/>
        </w:rPr>
        <w:t>валидацию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формы.</w:t>
      </w:r>
    </w:p>
    <w:p w:rsidR="00962EAF" w:rsidRPr="00962EAF" w:rsidRDefault="00962EAF" w:rsidP="00962E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hashed_password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bcrypt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.\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generate_password_</w:t>
      </w:r>
      <w:proofErr w:type="gram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form.password.data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).decode(</w:t>
      </w:r>
      <w:r w:rsidRPr="00962E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user.password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hashed_password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db.session.commit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E95E74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962EAF" w:rsidRPr="00962EAF" w:rsidRDefault="00962EAF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Получаем пароль из формы и выполняем его хеширование, изменяем значение соответствующего поля строки таблицы базы данных и подтверждаем изменения.</w:t>
      </w:r>
    </w:p>
    <w:p w:rsidR="00962EAF" w:rsidRPr="00962EAF" w:rsidRDefault="00962EAF" w:rsidP="00962E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62E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proofErr w:type="gramEnd"/>
      <w:r w:rsidRPr="00962E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proofErr w:type="spellStart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62E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62E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users.login</w:t>
      </w:r>
      <w:proofErr w:type="spellEnd"/>
      <w:r w:rsidRPr="00962E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62E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E95E74" w:rsidRDefault="00E95E74" w:rsidP="000F25B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95E74" w:rsidRDefault="00962EAF" w:rsidP="000F25B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Переходим на страницу с авторизацией.</w:t>
      </w:r>
    </w:p>
    <w:bookmarkStart w:id="8" w:name="_Toc109640496"/>
    <w:p w:rsidR="00E00392" w:rsidRPr="00E00392" w:rsidRDefault="0073771C" w:rsidP="00E00392">
      <w:pPr>
        <w:pStyle w:val="21"/>
        <w:spacing w:line="360" w:lineRule="auto"/>
        <w:rPr>
          <w:rFonts w:ascii="Times New Roman" w:hAnsi="Times New Roman" w:cs="Times New Roman"/>
          <w:sz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07C3EA" wp14:editId="4DF3B8DB">
                <wp:simplePos x="0" y="0"/>
                <wp:positionH relativeFrom="margin">
                  <wp:posOffset>-429564</wp:posOffset>
                </wp:positionH>
                <wp:positionV relativeFrom="paragraph">
                  <wp:posOffset>-453568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91ADF" id="Прямоугольник 12" o:spid="_x0000_s1026" style="position:absolute;margin-left:-33.8pt;margin-top:-35.7pt;width:524.4pt;height:768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E00392">
        <w:t>подключаем шаблон</w:t>
      </w:r>
      <w:r>
        <w:t>ы</w:t>
      </w:r>
      <w:bookmarkEnd w:id="8"/>
    </w:p>
    <w:p w:rsidR="000F25BD" w:rsidRPr="0073771C" w:rsidRDefault="00B147B7" w:rsidP="0073771C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 w:rsidRPr="00031151">
        <w:rPr>
          <w:rFonts w:ascii="Times New Roman" w:hAnsi="Times New Roman" w:cs="Times New Roman"/>
          <w:sz w:val="26"/>
          <w:szCs w:val="26"/>
        </w:rPr>
        <w:t>Нужно добавить шаблон</w:t>
      </w:r>
      <w:r w:rsidR="0073771C">
        <w:rPr>
          <w:rFonts w:ascii="Times New Roman" w:hAnsi="Times New Roman" w:cs="Times New Roman"/>
          <w:sz w:val="26"/>
          <w:szCs w:val="26"/>
        </w:rPr>
        <w:t xml:space="preserve">ы для страницы запроса восстановления пароля </w:t>
      </w:r>
      <w:r w:rsidR="0073771C" w:rsidRPr="0073771C">
        <w:rPr>
          <w:rFonts w:ascii="Times New Roman" w:eastAsia="Times New Roman" w:hAnsi="Times New Roman" w:cs="Times New Roman"/>
          <w:bCs/>
          <w:color w:val="0070C0"/>
          <w:sz w:val="26"/>
          <w:szCs w:val="26"/>
          <w:lang w:eastAsia="ru-RU"/>
        </w:rPr>
        <w:t>reset_request.html</w:t>
      </w:r>
      <w:r w:rsidR="0073771C">
        <w:rPr>
          <w:rFonts w:ascii="Courier New" w:eastAsia="Times New Roman" w:hAnsi="Courier New" w:cs="Courier New"/>
          <w:b/>
          <w:bCs/>
          <w:color w:val="008080"/>
          <w:lang w:eastAsia="ru-RU"/>
        </w:rPr>
        <w:t xml:space="preserve"> </w:t>
      </w:r>
      <w:r w:rsidR="0073771C">
        <w:rPr>
          <w:rFonts w:ascii="Times New Roman" w:hAnsi="Times New Roman" w:cs="Times New Roman"/>
          <w:sz w:val="26"/>
          <w:szCs w:val="26"/>
        </w:rPr>
        <w:t>и</w:t>
      </w:r>
      <w:r w:rsidRPr="00031151">
        <w:rPr>
          <w:rFonts w:ascii="Times New Roman" w:hAnsi="Times New Roman" w:cs="Times New Roman"/>
          <w:sz w:val="26"/>
          <w:szCs w:val="26"/>
        </w:rPr>
        <w:t xml:space="preserve"> </w:t>
      </w:r>
      <w:r w:rsidR="0073771C">
        <w:rPr>
          <w:rFonts w:ascii="Times New Roman" w:hAnsi="Times New Roman" w:cs="Times New Roman"/>
          <w:sz w:val="26"/>
          <w:szCs w:val="26"/>
        </w:rPr>
        <w:t xml:space="preserve">страницы непосредственно </w:t>
      </w:r>
      <w:r w:rsidRPr="00031151">
        <w:rPr>
          <w:rFonts w:ascii="Times New Roman" w:hAnsi="Times New Roman" w:cs="Times New Roman"/>
          <w:sz w:val="26"/>
          <w:szCs w:val="26"/>
        </w:rPr>
        <w:t xml:space="preserve">изменения пароля </w:t>
      </w:r>
      <w:r w:rsidRPr="00031151">
        <w:rPr>
          <w:rFonts w:ascii="Times New Roman" w:hAnsi="Times New Roman" w:cs="Times New Roman"/>
          <w:color w:val="0070C0"/>
          <w:sz w:val="26"/>
          <w:szCs w:val="26"/>
          <w:lang w:val="en-US"/>
        </w:rPr>
        <w:t>reset</w:t>
      </w:r>
      <w:r w:rsidRPr="00031151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031151">
        <w:rPr>
          <w:rFonts w:ascii="Times New Roman" w:hAnsi="Times New Roman" w:cs="Times New Roman"/>
          <w:color w:val="0070C0"/>
          <w:sz w:val="26"/>
          <w:szCs w:val="26"/>
          <w:lang w:val="en-US"/>
        </w:rPr>
        <w:t>token</w:t>
      </w:r>
      <w:r w:rsidRPr="00031151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031151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031151">
        <w:rPr>
          <w:rFonts w:ascii="Times New Roman" w:hAnsi="Times New Roman" w:cs="Times New Roman"/>
          <w:sz w:val="26"/>
          <w:szCs w:val="26"/>
        </w:rPr>
        <w:t>.</w:t>
      </w:r>
    </w:p>
    <w:p w:rsidR="00F078A1" w:rsidRPr="007962F5" w:rsidRDefault="0073771C" w:rsidP="00F078A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</w:t>
      </w:r>
      <w:r w:rsidR="006D28D9" w:rsidRPr="007962F5">
        <w:rPr>
          <w:rFonts w:ascii="Times New Roman" w:hAnsi="Times New Roman" w:cs="Times New Roman"/>
          <w:sz w:val="26"/>
          <w:szCs w:val="26"/>
        </w:rPr>
        <w:t xml:space="preserve"> н</w:t>
      </w:r>
      <w:r w:rsidR="00F078A1" w:rsidRPr="007962F5">
        <w:rPr>
          <w:rFonts w:ascii="Times New Roman" w:hAnsi="Times New Roman" w:cs="Times New Roman"/>
          <w:sz w:val="26"/>
          <w:szCs w:val="26"/>
        </w:rPr>
        <w:t>ужно добавить ссылку на кнопку с восстановлением пароля на страницу, через которую происходит авторизация пользователя.</w:t>
      </w:r>
    </w:p>
    <w:p w:rsidR="00F078A1" w:rsidRPr="007962F5" w:rsidRDefault="00F078A1" w:rsidP="00F078A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962F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7962F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B147B7" w:rsidRPr="007962F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8</w:t>
      </w:r>
      <w:r w:rsidRPr="007962F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proofErr w:type="spellStart"/>
      <w:r w:rsidRPr="007962F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proofErr w:type="spellEnd"/>
      <w:r w:rsidRPr="007962F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/templates/login.html</w:t>
      </w:r>
    </w:p>
    <w:p w:rsidR="00F078A1" w:rsidRPr="007962F5" w:rsidRDefault="00F078A1" w:rsidP="00F078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class="form-group"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proofErr w:type="gramStart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</w:t>
      </w:r>
      <w:proofErr w:type="spellStart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form.submit</w:t>
      </w:r>
      <w:proofErr w:type="spellEnd"/>
      <w:proofErr w:type="gramEnd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(class="</w:t>
      </w:r>
      <w:proofErr w:type="spellStart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-outline-info") }}</w:t>
      </w:r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small class="text-muted ml-2"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users.reset_request</w:t>
      </w:r>
      <w:proofErr w:type="spellEnd"/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') }}"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t>Forgot Password?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7962F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7962F5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small</w:t>
      </w: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F078A1" w:rsidRPr="007962F5" w:rsidRDefault="00F078A1" w:rsidP="00F078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962F5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…</w:t>
      </w:r>
    </w:p>
    <w:p w:rsidR="00F078A1" w:rsidRPr="00777257" w:rsidRDefault="00F078A1" w:rsidP="00F078A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544D2" w:rsidRPr="005B1FE9" w:rsidRDefault="00F544D2" w:rsidP="005B1FE9">
      <w:pPr>
        <w:pStyle w:val="21"/>
      </w:pPr>
      <w:bookmarkStart w:id="9" w:name="_Toc109640497"/>
      <w:r w:rsidRPr="005B1FE9">
        <w:t>проверяем работу проекта</w:t>
      </w:r>
      <w:bookmarkEnd w:id="9"/>
    </w:p>
    <w:p w:rsidR="00D710C7" w:rsidRPr="005B1FE9" w:rsidRDefault="00B147B7" w:rsidP="005B1FE9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5B1FE9">
        <w:rPr>
          <w:rFonts w:ascii="Times New Roman" w:hAnsi="Times New Roman" w:cs="Times New Roman"/>
          <w:sz w:val="26"/>
          <w:szCs w:val="26"/>
        </w:rPr>
        <w:t>Перейдем на страницу авторизации.</w:t>
      </w:r>
    </w:p>
    <w:p w:rsidR="00B147B7" w:rsidRPr="002E5D30" w:rsidRDefault="002E5D30" w:rsidP="00F544D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E5D3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1488" behindDoc="1" locked="0" layoutInCell="1" allowOverlap="1" wp14:anchorId="7EA42F32" wp14:editId="7BB399FB">
            <wp:simplePos x="0" y="0"/>
            <wp:positionH relativeFrom="column">
              <wp:posOffset>0</wp:posOffset>
            </wp:positionH>
            <wp:positionV relativeFrom="paragraph">
              <wp:posOffset>3644</wp:posOffset>
            </wp:positionV>
            <wp:extent cx="5732780" cy="2361565"/>
            <wp:effectExtent l="19050" t="19050" r="20320" b="19685"/>
            <wp:wrapTight wrapText="bothSides">
              <wp:wrapPolygon edited="0">
                <wp:start x="-72" y="-174"/>
                <wp:lineTo x="-72" y="21606"/>
                <wp:lineTo x="21605" y="21606"/>
                <wp:lineTo x="21605" y="-174"/>
                <wp:lineTo x="-72" y="-174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1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7B7" w:rsidRPr="002E5D30">
        <w:rPr>
          <w:rFonts w:ascii="Times New Roman" w:hAnsi="Times New Roman" w:cs="Times New Roman"/>
          <w:sz w:val="26"/>
          <w:szCs w:val="26"/>
        </w:rPr>
        <w:t>Перейдем на страницу запроса на изменение пароля.</w:t>
      </w:r>
    </w:p>
    <w:p w:rsidR="00B147B7" w:rsidRPr="002E25AC" w:rsidRDefault="002E5D30" w:rsidP="00F544D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E25A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2512" behindDoc="1" locked="0" layoutInCell="1" allowOverlap="1" wp14:anchorId="34272619" wp14:editId="5CED66EB">
            <wp:simplePos x="0" y="0"/>
            <wp:positionH relativeFrom="column">
              <wp:posOffset>0</wp:posOffset>
            </wp:positionH>
            <wp:positionV relativeFrom="paragraph">
              <wp:posOffset>2071</wp:posOffset>
            </wp:positionV>
            <wp:extent cx="5725160" cy="1336040"/>
            <wp:effectExtent l="19050" t="19050" r="27940" b="16510"/>
            <wp:wrapTight wrapText="bothSides">
              <wp:wrapPolygon edited="0">
                <wp:start x="-72" y="-308"/>
                <wp:lineTo x="-72" y="21559"/>
                <wp:lineTo x="21634" y="21559"/>
                <wp:lineTo x="21634" y="-308"/>
                <wp:lineTo x="-72" y="-308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7B7" w:rsidRPr="002E25AC">
        <w:rPr>
          <w:rFonts w:ascii="Times New Roman" w:hAnsi="Times New Roman" w:cs="Times New Roman"/>
          <w:sz w:val="26"/>
          <w:szCs w:val="26"/>
        </w:rPr>
        <w:t xml:space="preserve">Но если мы введем </w:t>
      </w:r>
      <w:r w:rsidR="00B147B7" w:rsidRPr="002E25AC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B147B7" w:rsidRPr="002E25AC">
        <w:rPr>
          <w:rFonts w:ascii="Times New Roman" w:hAnsi="Times New Roman" w:cs="Times New Roman"/>
          <w:sz w:val="26"/>
          <w:szCs w:val="26"/>
        </w:rPr>
        <w:t xml:space="preserve">-адрес и попытаемся отправить запрос на изменение пароля, </w:t>
      </w:r>
      <w:r w:rsidR="00597FC2" w:rsidRPr="002E25AC">
        <w:rPr>
          <w:rFonts w:ascii="Times New Roman" w:hAnsi="Times New Roman" w:cs="Times New Roman"/>
          <w:sz w:val="26"/>
          <w:szCs w:val="26"/>
        </w:rPr>
        <w:t>получим такой ответ:</w:t>
      </w:r>
    </w:p>
    <w:p w:rsidR="002E25AC" w:rsidRDefault="002375E7" w:rsidP="002E25AC">
      <w:pPr>
        <w:tabs>
          <w:tab w:val="left" w:pos="701"/>
        </w:tabs>
        <w:spacing w:after="0" w:line="360" w:lineRule="auto"/>
        <w:rPr>
          <w:color w:val="FF0000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83205B" wp14:editId="127CEDEC">
                <wp:simplePos x="0" y="0"/>
                <wp:positionH relativeFrom="margin">
                  <wp:posOffset>-421945</wp:posOffset>
                </wp:positionH>
                <wp:positionV relativeFrom="paragraph">
                  <wp:posOffset>-539166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3DB02" id="Прямоугольник 12" o:spid="_x0000_s1026" style="position:absolute;margin-left:-33.2pt;margin-top:-42.45pt;width:524.4pt;height:768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2E25AC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13536" behindDoc="1" locked="0" layoutInCell="1" allowOverlap="1" wp14:anchorId="7FB1501D" wp14:editId="505B7134">
            <wp:simplePos x="0" y="0"/>
            <wp:positionH relativeFrom="column">
              <wp:posOffset>0</wp:posOffset>
            </wp:positionH>
            <wp:positionV relativeFrom="paragraph">
              <wp:posOffset>-3203</wp:posOffset>
            </wp:positionV>
            <wp:extent cx="5760720" cy="914400"/>
            <wp:effectExtent l="19050" t="19050" r="11430" b="19050"/>
            <wp:wrapTight wrapText="bothSides">
              <wp:wrapPolygon edited="0">
                <wp:start x="-71" y="-450"/>
                <wp:lineTo x="-71" y="21600"/>
                <wp:lineTo x="21571" y="21600"/>
                <wp:lineTo x="21571" y="-450"/>
                <wp:lineTo x="-71" y="-45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55D" w:rsidRPr="002E25AC" w:rsidRDefault="0069055D" w:rsidP="00424A8A">
      <w:pPr>
        <w:pStyle w:val="21"/>
        <w:spacing w:line="360" w:lineRule="auto"/>
        <w:rPr>
          <w:rFonts w:ascii="Times New Roman" w:hAnsi="Times New Roman" w:cs="Times New Roman"/>
          <w:sz w:val="26"/>
        </w:rPr>
      </w:pPr>
      <w:bookmarkStart w:id="10" w:name="_Toc109640498"/>
      <w:r w:rsidRPr="00777257">
        <w:t>выполняем доработку проекта</w:t>
      </w:r>
      <w:bookmarkEnd w:id="10"/>
    </w:p>
    <w:p w:rsidR="0069055D" w:rsidRPr="00424A8A" w:rsidRDefault="0069055D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 xml:space="preserve">Перейдем в файл </w:t>
      </w:r>
      <w:proofErr w:type="spellStart"/>
      <w:r w:rsidRPr="00424A8A">
        <w:rPr>
          <w:rFonts w:ascii="Times New Roman" w:hAnsi="Times New Roman" w:cs="Times New Roman"/>
          <w:color w:val="0070C0"/>
          <w:sz w:val="26"/>
          <w:szCs w:val="26"/>
          <w:lang w:val="en-US"/>
        </w:rPr>
        <w:t>config</w:t>
      </w:r>
      <w:proofErr w:type="spellEnd"/>
      <w:r w:rsidRPr="00424A8A">
        <w:rPr>
          <w:rFonts w:ascii="Times New Roman" w:hAnsi="Times New Roman" w:cs="Times New Roman"/>
          <w:color w:val="0070C0"/>
          <w:sz w:val="26"/>
          <w:szCs w:val="26"/>
        </w:rPr>
        <w:t>.</w:t>
      </w:r>
      <w:proofErr w:type="spellStart"/>
      <w:r w:rsidRPr="00424A8A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424A8A">
        <w:rPr>
          <w:rFonts w:ascii="Times New Roman" w:hAnsi="Times New Roman" w:cs="Times New Roman"/>
          <w:sz w:val="26"/>
          <w:szCs w:val="26"/>
        </w:rPr>
        <w:t xml:space="preserve"> проекта и пропишем в нем важные настройки.</w:t>
      </w:r>
    </w:p>
    <w:p w:rsidR="0069055D" w:rsidRPr="00777257" w:rsidRDefault="0069055D" w:rsidP="0069055D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424A8A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24A8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9. </w:t>
      </w:r>
      <w:r w:rsidRPr="00424A8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flask_blog/config.py</w:t>
      </w:r>
    </w:p>
    <w:p w:rsidR="0069055D" w:rsidRPr="00424A8A" w:rsidRDefault="0069055D" w:rsidP="00690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class</w:t>
      </w:r>
      <w:proofErr w:type="gramEnd"/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</w:t>
      </w:r>
      <w:proofErr w:type="spellEnd"/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MAIL_SERVER = 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'smtp.googlemail.com'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>MAIL_PORT = 587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MAIL_USE_TLS = 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MAIL_USERNAME = 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ваш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e-mail"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424A8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MAIL_PASSWORD = 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пароль</w:t>
      </w:r>
      <w:r w:rsidRPr="00424A8A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</w:p>
    <w:p w:rsidR="0069055D" w:rsidRPr="00777257" w:rsidRDefault="0069055D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597FC2" w:rsidRPr="00424A8A" w:rsidRDefault="00F9396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>Именно от этого отправителя пользователь будет получать письма о восстановлении пароля.</w:t>
      </w:r>
    </w:p>
    <w:p w:rsidR="00F93968" w:rsidRPr="00424A8A" w:rsidRDefault="00F9396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 xml:space="preserve">Для корректной работы схемы вам нужно в </w:t>
      </w:r>
      <w:r w:rsidRPr="00424A8A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424A8A">
        <w:rPr>
          <w:rFonts w:ascii="Times New Roman" w:hAnsi="Times New Roman" w:cs="Times New Roman"/>
          <w:sz w:val="26"/>
          <w:szCs w:val="26"/>
        </w:rPr>
        <w:t xml:space="preserve"> разрешить доступ со стороны всех приложений.</w:t>
      </w:r>
    </w:p>
    <w:p w:rsidR="00F93968" w:rsidRPr="00424A8A" w:rsidRDefault="00F9396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>Нужно перейти по ссылке:</w:t>
      </w:r>
    </w:p>
    <w:p w:rsidR="00F93968" w:rsidRPr="00424A8A" w:rsidRDefault="00D1248D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hyperlink r:id="rId15" w:history="1"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https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://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myaccount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google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com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/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lesssecureapps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?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pli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=1&amp;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rapt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=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AEjHL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4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PvUCH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9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kGZrtTmFiU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8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TpeQXAjx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-2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VZT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5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vmztdpiCWHXMS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_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l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5_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lE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0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p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-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VW</w:t>
        </w:r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7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MLEl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2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UsGJ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08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ZKQILZOm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_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NdVrxCE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_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dS</w:t>
        </w:r>
        <w:proofErr w:type="spellEnd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-</w:t>
        </w:r>
        <w:proofErr w:type="spellStart"/>
        <w:r w:rsidR="00F93968" w:rsidRPr="00424A8A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RbWnQ</w:t>
        </w:r>
        <w:proofErr w:type="spellEnd"/>
      </w:hyperlink>
    </w:p>
    <w:p w:rsidR="00F93968" w:rsidRPr="00424A8A" w:rsidRDefault="00F9396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>И включить доступ со стороны небезопасных приложений.</w:t>
      </w:r>
    </w:p>
    <w:p w:rsidR="00F93968" w:rsidRPr="00777257" w:rsidRDefault="00F9396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777257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693056" behindDoc="1" locked="0" layoutInCell="1" allowOverlap="1" wp14:anchorId="03BC9E37" wp14:editId="760E495E">
            <wp:simplePos x="0" y="0"/>
            <wp:positionH relativeFrom="margin">
              <wp:align>right</wp:align>
            </wp:positionH>
            <wp:positionV relativeFrom="paragraph">
              <wp:posOffset>19431</wp:posOffset>
            </wp:positionV>
            <wp:extent cx="5727700" cy="2106930"/>
            <wp:effectExtent l="19050" t="19050" r="25400" b="26670"/>
            <wp:wrapTight wrapText="bothSides">
              <wp:wrapPolygon edited="0">
                <wp:start x="-72" y="-195"/>
                <wp:lineTo x="-72" y="21678"/>
                <wp:lineTo x="21624" y="21678"/>
                <wp:lineTo x="21624" y="-195"/>
                <wp:lineTo x="-72" y="-195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11" w:name="_Toc109640499"/>
    <w:p w:rsidR="001D5C3F" w:rsidRPr="005B1FE9" w:rsidRDefault="001D5C3F" w:rsidP="001D5C3F">
      <w:pPr>
        <w:pStyle w:val="21"/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69FA96" wp14:editId="01BF3087">
                <wp:simplePos x="0" y="0"/>
                <wp:positionH relativeFrom="margin">
                  <wp:posOffset>-416533</wp:posOffset>
                </wp:positionH>
                <wp:positionV relativeFrom="paragraph">
                  <wp:posOffset>-490082</wp:posOffset>
                </wp:positionV>
                <wp:extent cx="6659880" cy="9755505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E6213" id="Прямоугольник 12" o:spid="_x0000_s1026" style="position:absolute;margin-left:-32.8pt;margin-top:-38.6pt;width:524.4pt;height:768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Pr="005B1FE9">
        <w:t>проверяем работу проекта</w:t>
      </w:r>
      <w:bookmarkEnd w:id="11"/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F93968" w:rsidRPr="00424A8A" w:rsidRDefault="00A3255C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24A8A">
        <w:rPr>
          <w:rFonts w:ascii="Times New Roman" w:hAnsi="Times New Roman" w:cs="Times New Roman"/>
          <w:sz w:val="26"/>
          <w:szCs w:val="26"/>
        </w:rPr>
        <w:t>При запросе на изменение пароля мы получим сообщение подобного формата:</w:t>
      </w:r>
    </w:p>
    <w:p w:rsidR="00A3255C" w:rsidRPr="005B253E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25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97152" behindDoc="1" locked="0" layoutInCell="1" allowOverlap="1" wp14:anchorId="7B59A69D" wp14:editId="3959C787">
            <wp:simplePos x="0" y="0"/>
            <wp:positionH relativeFrom="margin">
              <wp:align>center</wp:align>
            </wp:positionH>
            <wp:positionV relativeFrom="paragraph">
              <wp:posOffset>1564640</wp:posOffset>
            </wp:positionV>
            <wp:extent cx="5720715" cy="1529080"/>
            <wp:effectExtent l="19050" t="19050" r="13335" b="13970"/>
            <wp:wrapTight wrapText="bothSides">
              <wp:wrapPolygon edited="0">
                <wp:start x="-72" y="-269"/>
                <wp:lineTo x="-72" y="21528"/>
                <wp:lineTo x="21578" y="21528"/>
                <wp:lineTo x="21578" y="-269"/>
                <wp:lineTo x="-72" y="-269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2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53E" w:rsidRPr="005B25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8656" behindDoc="1" locked="0" layoutInCell="1" allowOverlap="1" wp14:anchorId="2069528E" wp14:editId="0390E4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780" cy="1478915"/>
            <wp:effectExtent l="19050" t="19050" r="20320" b="26035"/>
            <wp:wrapTight wrapText="bothSides">
              <wp:wrapPolygon edited="0">
                <wp:start x="-72" y="-278"/>
                <wp:lineTo x="-72" y="21702"/>
                <wp:lineTo x="21605" y="21702"/>
                <wp:lineTo x="21605" y="-278"/>
                <wp:lineTo x="-72" y="-278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7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55C" w:rsidRPr="005B253E">
        <w:rPr>
          <w:rFonts w:ascii="Times New Roman" w:hAnsi="Times New Roman" w:cs="Times New Roman"/>
          <w:sz w:val="26"/>
          <w:szCs w:val="26"/>
        </w:rPr>
        <w:t>На электронный ящик пользователя, запросившего изменение пароля, придет такое письмо:</w:t>
      </w:r>
      <w:r w:rsidR="005B253E" w:rsidRPr="005B253E">
        <w:rPr>
          <w:noProof/>
          <w:lang w:eastAsia="ru-RU"/>
        </w:rPr>
        <w:t xml:space="preserve"> </w:t>
      </w:r>
    </w:p>
    <w:p w:rsidR="00A3255C" w:rsidRPr="005B253E" w:rsidRDefault="00A3255C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253E">
        <w:rPr>
          <w:rFonts w:ascii="Times New Roman" w:hAnsi="Times New Roman" w:cs="Times New Roman"/>
          <w:sz w:val="26"/>
          <w:szCs w:val="26"/>
        </w:rPr>
        <w:t>Переход по ссылке обеспечить переход на форму изменения пароля:</w:t>
      </w:r>
    </w:p>
    <w:p w:rsidR="001E5739" w:rsidRDefault="001E5739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19680" behindDoc="1" locked="0" layoutInCell="1" allowOverlap="1" wp14:anchorId="72A3D945" wp14:editId="12D323A8">
            <wp:simplePos x="0" y="0"/>
            <wp:positionH relativeFrom="margin">
              <wp:align>left</wp:align>
            </wp:positionH>
            <wp:positionV relativeFrom="paragraph">
              <wp:posOffset>262421</wp:posOffset>
            </wp:positionV>
            <wp:extent cx="5725160" cy="1995805"/>
            <wp:effectExtent l="19050" t="19050" r="27940" b="23495"/>
            <wp:wrapTight wrapText="bothSides">
              <wp:wrapPolygon edited="0">
                <wp:start x="-72" y="-206"/>
                <wp:lineTo x="-72" y="21648"/>
                <wp:lineTo x="21634" y="21648"/>
                <wp:lineTo x="21634" y="-206"/>
                <wp:lineTo x="-72" y="-206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95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5739" w:rsidRDefault="001E5739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52BF9" w:rsidRDefault="00E52BF9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12" w:name="_Toc109640500"/>
    <w:p w:rsidR="001E5739" w:rsidRPr="001D5C3F" w:rsidRDefault="00E52BF9" w:rsidP="001D5C3F">
      <w:pPr>
        <w:pStyle w:val="1"/>
        <w:rPr>
          <w:color w:val="auto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5A820C" wp14:editId="333BD3FC">
                <wp:simplePos x="0" y="0"/>
                <wp:positionH relativeFrom="margin">
                  <wp:posOffset>-405130</wp:posOffset>
                </wp:positionH>
                <wp:positionV relativeFrom="paragraph">
                  <wp:posOffset>-536244</wp:posOffset>
                </wp:positionV>
                <wp:extent cx="6659880" cy="9755505"/>
                <wp:effectExtent l="0" t="0" r="26670" b="17145"/>
                <wp:wrapNone/>
                <wp:docPr id="7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FC6" id="Прямоугольник 12" o:spid="_x0000_s1026" style="position:absolute;margin-left:-31.9pt;margin-top:-42.2pt;width:524.4pt;height:768.1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>
        <w:rPr>
          <w:caps w:val="0"/>
        </w:rPr>
        <w:t>МОДИФИЦИРУЕМ СИСТЕМУ ВОССТАНОВЛЕНИЯ ПАРОЛЕЙ</w:t>
      </w:r>
      <w:bookmarkEnd w:id="12"/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Pr="001D5C3F" w:rsidRDefault="00843CC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27872" behindDoc="1" locked="0" layoutInCell="1" allowOverlap="1" wp14:anchorId="2323DFFA" wp14:editId="32543CE2">
            <wp:simplePos x="0" y="0"/>
            <wp:positionH relativeFrom="column">
              <wp:posOffset>0</wp:posOffset>
            </wp:positionH>
            <wp:positionV relativeFrom="paragraph">
              <wp:posOffset>897476</wp:posOffset>
            </wp:positionV>
            <wp:extent cx="5732780" cy="1343660"/>
            <wp:effectExtent l="19050" t="19050" r="20320" b="27940"/>
            <wp:wrapTight wrapText="bothSides">
              <wp:wrapPolygon edited="0">
                <wp:start x="-72" y="-306"/>
                <wp:lineTo x="-72" y="21743"/>
                <wp:lineTo x="21605" y="21743"/>
                <wp:lineTo x="21605" y="-306"/>
                <wp:lineTo x="-72" y="-306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43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C3F">
        <w:rPr>
          <w:rFonts w:ascii="Times New Roman" w:hAnsi="Times New Roman" w:cs="Times New Roman"/>
          <w:sz w:val="26"/>
          <w:szCs w:val="26"/>
        </w:rPr>
        <w:t xml:space="preserve">Если вы начали прохождение курса совсем недавно, то возможно при попытке реализовать отправку сообщений для восстановления паролей через </w:t>
      </w:r>
      <w:r w:rsidR="001D5C3F">
        <w:rPr>
          <w:rFonts w:ascii="Times New Roman" w:hAnsi="Times New Roman" w:cs="Times New Roman"/>
          <w:sz w:val="26"/>
          <w:szCs w:val="26"/>
          <w:lang w:val="en-US"/>
        </w:rPr>
        <w:t>SMTP</w:t>
      </w:r>
      <w:r w:rsidR="001D5C3F" w:rsidRPr="001D5C3F">
        <w:rPr>
          <w:rFonts w:ascii="Times New Roman" w:hAnsi="Times New Roman" w:cs="Times New Roman"/>
          <w:sz w:val="26"/>
          <w:szCs w:val="26"/>
        </w:rPr>
        <w:t>-</w:t>
      </w:r>
      <w:r w:rsidR="001D5C3F">
        <w:rPr>
          <w:rFonts w:ascii="Times New Roman" w:hAnsi="Times New Roman" w:cs="Times New Roman"/>
          <w:sz w:val="26"/>
          <w:szCs w:val="26"/>
        </w:rPr>
        <w:t xml:space="preserve">сервер </w:t>
      </w:r>
      <w:r w:rsidR="001D5C3F">
        <w:rPr>
          <w:rFonts w:ascii="Times New Roman" w:hAnsi="Times New Roman" w:cs="Times New Roman"/>
          <w:sz w:val="26"/>
          <w:szCs w:val="26"/>
          <w:lang w:val="en-US"/>
        </w:rPr>
        <w:t>GMAIL</w:t>
      </w:r>
      <w:r w:rsidR="001D5C3F" w:rsidRPr="001D5C3F">
        <w:rPr>
          <w:rFonts w:ascii="Times New Roman" w:hAnsi="Times New Roman" w:cs="Times New Roman"/>
          <w:sz w:val="26"/>
          <w:szCs w:val="26"/>
        </w:rPr>
        <w:t xml:space="preserve">, </w:t>
      </w:r>
      <w:r w:rsidR="001D5C3F">
        <w:rPr>
          <w:rFonts w:ascii="Times New Roman" w:hAnsi="Times New Roman" w:cs="Times New Roman"/>
          <w:sz w:val="26"/>
          <w:szCs w:val="26"/>
        </w:rPr>
        <w:t>столкнулись со следующей ошибкой</w:t>
      </w:r>
      <w:r w:rsidR="001D5C3F" w:rsidRPr="001D5C3F">
        <w:rPr>
          <w:rFonts w:ascii="Times New Roman" w:hAnsi="Times New Roman" w:cs="Times New Roman"/>
          <w:sz w:val="26"/>
          <w:szCs w:val="26"/>
        </w:rPr>
        <w:t>:</w:t>
      </w:r>
    </w:p>
    <w:p w:rsidR="00843CC7" w:rsidRDefault="0050303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28896" behindDoc="1" locked="0" layoutInCell="1" allowOverlap="1" wp14:anchorId="28B9B116" wp14:editId="76CB6D49">
            <wp:simplePos x="0" y="0"/>
            <wp:positionH relativeFrom="margin">
              <wp:align>center</wp:align>
            </wp:positionH>
            <wp:positionV relativeFrom="paragraph">
              <wp:posOffset>1881146</wp:posOffset>
            </wp:positionV>
            <wp:extent cx="5732780" cy="2337435"/>
            <wp:effectExtent l="19050" t="19050" r="20320" b="24765"/>
            <wp:wrapTight wrapText="bothSides">
              <wp:wrapPolygon edited="0">
                <wp:start x="-72" y="-176"/>
                <wp:lineTo x="-72" y="21653"/>
                <wp:lineTo x="21605" y="21653"/>
                <wp:lineTo x="21605" y="-176"/>
                <wp:lineTo x="-72" y="-176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37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CC7">
        <w:rPr>
          <w:rFonts w:ascii="Times New Roman" w:hAnsi="Times New Roman" w:cs="Times New Roman"/>
          <w:sz w:val="26"/>
          <w:szCs w:val="26"/>
        </w:rPr>
        <w:t>Но в чем дело</w:t>
      </w:r>
      <w:r w:rsidR="00843CC7" w:rsidRPr="00843CC7">
        <w:rPr>
          <w:rFonts w:ascii="Times New Roman" w:hAnsi="Times New Roman" w:cs="Times New Roman"/>
          <w:sz w:val="26"/>
          <w:szCs w:val="26"/>
        </w:rPr>
        <w:t>?</w:t>
      </w:r>
      <w:r w:rsidR="00843CC7">
        <w:rPr>
          <w:rFonts w:ascii="Times New Roman" w:hAnsi="Times New Roman" w:cs="Times New Roman"/>
          <w:sz w:val="26"/>
          <w:szCs w:val="26"/>
        </w:rPr>
        <w:t xml:space="preserve"> Что об этом говорит справочная служба </w:t>
      </w:r>
      <w:r w:rsidR="00843CC7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="00843CC7" w:rsidRPr="00843CC7">
        <w:rPr>
          <w:rFonts w:ascii="Times New Roman" w:hAnsi="Times New Roman" w:cs="Times New Roman"/>
          <w:sz w:val="26"/>
          <w:szCs w:val="26"/>
        </w:rPr>
        <w:t>?</w:t>
      </w:r>
    </w:p>
    <w:p w:rsidR="001D5C3F" w:rsidRPr="001D5C3F" w:rsidRDefault="00843CC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D5C3F" w:rsidRPr="00B022FA" w:rsidRDefault="00477832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просто, </w:t>
      </w:r>
      <w:r>
        <w:rPr>
          <w:rFonts w:ascii="Times New Roman" w:hAnsi="Times New Roman" w:cs="Times New Roman"/>
          <w:sz w:val="26"/>
          <w:szCs w:val="26"/>
          <w:lang w:val="en-US"/>
        </w:rPr>
        <w:t>Gmail</w:t>
      </w:r>
      <w:r w:rsidRPr="004778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запретил </w:t>
      </w:r>
      <w:r>
        <w:rPr>
          <w:rFonts w:ascii="Times New Roman" w:hAnsi="Times New Roman" w:cs="Times New Roman"/>
          <w:sz w:val="26"/>
          <w:szCs w:val="26"/>
          <w:lang w:val="en-US"/>
        </w:rPr>
        <w:t>SMTP</w:t>
      </w:r>
      <w:r w:rsidRPr="0047783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авторизацию по паролю с 30 мая 2022 г.</w:t>
      </w:r>
      <w:r w:rsidR="00B022FA" w:rsidRPr="00B022FA">
        <w:rPr>
          <w:rFonts w:ascii="Times New Roman" w:hAnsi="Times New Roman" w:cs="Times New Roman"/>
          <w:sz w:val="26"/>
          <w:szCs w:val="26"/>
        </w:rPr>
        <w:t xml:space="preserve">, </w:t>
      </w:r>
      <w:r w:rsidR="00B022FA">
        <w:rPr>
          <w:rFonts w:ascii="Times New Roman" w:hAnsi="Times New Roman" w:cs="Times New Roman"/>
          <w:sz w:val="26"/>
          <w:szCs w:val="26"/>
        </w:rPr>
        <w:t xml:space="preserve">и мы не можем отправлять письма пользователям с своего почтового ящика </w:t>
      </w:r>
      <w:r w:rsidR="00B022FA">
        <w:rPr>
          <w:rFonts w:ascii="Times New Roman" w:hAnsi="Times New Roman" w:cs="Times New Roman"/>
          <w:sz w:val="26"/>
          <w:szCs w:val="26"/>
          <w:lang w:val="en-US"/>
        </w:rPr>
        <w:t>Gmail</w:t>
      </w:r>
      <w:r w:rsidR="00B022FA" w:rsidRPr="00B022FA">
        <w:rPr>
          <w:rFonts w:ascii="Times New Roman" w:hAnsi="Times New Roman" w:cs="Times New Roman"/>
          <w:sz w:val="26"/>
          <w:szCs w:val="26"/>
        </w:rPr>
        <w:t>.</w:t>
      </w:r>
    </w:p>
    <w:p w:rsidR="001D5C3F" w:rsidRPr="00B022FA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 решение есть. Необходимо использовать пароль приложения.</w:t>
      </w:r>
    </w:p>
    <w:p w:rsidR="001D5C3F" w:rsidRPr="00B022FA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Перейдем в раздел управления аккаунтом </w:t>
      </w:r>
      <w:r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B022FA">
        <w:rPr>
          <w:rFonts w:ascii="Times New Roman" w:hAnsi="Times New Roman" w:cs="Times New Roman"/>
          <w:sz w:val="26"/>
          <w:szCs w:val="26"/>
        </w:rPr>
        <w:t>:</w:t>
      </w:r>
    </w:p>
    <w:p w:rsidR="00B022FA" w:rsidRPr="00B022FA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740EC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A644E7" wp14:editId="16AE387F">
                <wp:simplePos x="0" y="0"/>
                <wp:positionH relativeFrom="margin">
                  <wp:posOffset>-405517</wp:posOffset>
                </wp:positionH>
                <wp:positionV relativeFrom="paragraph">
                  <wp:posOffset>-550020</wp:posOffset>
                </wp:positionV>
                <wp:extent cx="6659880" cy="9755505"/>
                <wp:effectExtent l="0" t="0" r="26670" b="17145"/>
                <wp:wrapNone/>
                <wp:docPr id="7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6CB92" id="Прямоугольник 12" o:spid="_x0000_s1026" style="position:absolute;margin-left:-31.95pt;margin-top:-43.3pt;width:524.4pt;height:768.1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B022F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29920" behindDoc="1" locked="0" layoutInCell="1" allowOverlap="1" wp14:anchorId="27C6E939" wp14:editId="14EDF5FE">
            <wp:simplePos x="0" y="0"/>
            <wp:positionH relativeFrom="margin">
              <wp:align>center</wp:align>
            </wp:positionH>
            <wp:positionV relativeFrom="paragraph">
              <wp:posOffset>18857</wp:posOffset>
            </wp:positionV>
            <wp:extent cx="2653030" cy="3283585"/>
            <wp:effectExtent l="19050" t="19050" r="13970" b="12065"/>
            <wp:wrapTight wrapText="bothSides">
              <wp:wrapPolygon edited="0">
                <wp:start x="-155" y="-125"/>
                <wp:lineTo x="-155" y="21554"/>
                <wp:lineTo x="21559" y="21554"/>
                <wp:lineTo x="21559" y="-125"/>
                <wp:lineTo x="-155" y="-125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Pr="00B022FA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022FA">
        <w:rPr>
          <w:rFonts w:ascii="Times New Roman" w:hAnsi="Times New Roman" w:cs="Times New Roman"/>
          <w:sz w:val="26"/>
          <w:szCs w:val="26"/>
        </w:rPr>
        <w:t>Далее в раздел «Безопасность»:</w:t>
      </w:r>
    </w:p>
    <w:p w:rsidR="00B022FA" w:rsidRPr="00B022FA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0944" behindDoc="1" locked="0" layoutInCell="1" allowOverlap="1" wp14:anchorId="7F5F380C" wp14:editId="02F61176">
            <wp:simplePos x="0" y="0"/>
            <wp:positionH relativeFrom="margin">
              <wp:align>center</wp:align>
            </wp:positionH>
            <wp:positionV relativeFrom="paragraph">
              <wp:posOffset>27029</wp:posOffset>
            </wp:positionV>
            <wp:extent cx="1864995" cy="2822575"/>
            <wp:effectExtent l="19050" t="19050" r="20955" b="15875"/>
            <wp:wrapTight wrapText="bothSides">
              <wp:wrapPolygon edited="0">
                <wp:start x="-221" y="-146"/>
                <wp:lineTo x="-221" y="21576"/>
                <wp:lineTo x="21622" y="21576"/>
                <wp:lineTo x="21622" y="-146"/>
                <wp:lineTo x="-221" y="-146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282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B022F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Нам нужно включить режим двух</w:t>
      </w:r>
      <w:r w:rsidR="00070FE4">
        <w:rPr>
          <w:rFonts w:ascii="Times New Roman" w:hAnsi="Times New Roman" w:cs="Times New Roman"/>
          <w:sz w:val="26"/>
          <w:szCs w:val="26"/>
        </w:rPr>
        <w:t>этапной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70FE4">
        <w:rPr>
          <w:rFonts w:ascii="Times New Roman" w:hAnsi="Times New Roman" w:cs="Times New Roman"/>
          <w:sz w:val="26"/>
          <w:szCs w:val="26"/>
        </w:rPr>
        <w:t>аутентификации</w:t>
      </w:r>
      <w:r>
        <w:rPr>
          <w:rFonts w:ascii="Times New Roman" w:hAnsi="Times New Roman" w:cs="Times New Roman"/>
          <w:sz w:val="26"/>
          <w:szCs w:val="26"/>
        </w:rPr>
        <w:t xml:space="preserve"> и создать пароль приложения.</w:t>
      </w:r>
    </w:p>
    <w:p w:rsidR="00B022FA" w:rsidRPr="00B022FA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1968" behindDoc="1" locked="0" layoutInCell="1" allowOverlap="1" wp14:anchorId="1ACA68E4" wp14:editId="6226A135">
            <wp:simplePos x="0" y="0"/>
            <wp:positionH relativeFrom="margin">
              <wp:align>center</wp:align>
            </wp:positionH>
            <wp:positionV relativeFrom="paragraph">
              <wp:posOffset>20071</wp:posOffset>
            </wp:positionV>
            <wp:extent cx="4046855" cy="1557020"/>
            <wp:effectExtent l="19050" t="19050" r="10795" b="24130"/>
            <wp:wrapTight wrapText="bothSides">
              <wp:wrapPolygon edited="0">
                <wp:start x="-102" y="-264"/>
                <wp:lineTo x="-102" y="21670"/>
                <wp:lineTo x="21556" y="21670"/>
                <wp:lineTo x="21556" y="-264"/>
                <wp:lineTo x="-102" y="-264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55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5C3F" w:rsidRDefault="001D5C3F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Pr="00070FE4" w:rsidRDefault="00740EC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B72523C" wp14:editId="3BC98CBB">
                <wp:simplePos x="0" y="0"/>
                <wp:positionH relativeFrom="margin">
                  <wp:posOffset>-421419</wp:posOffset>
                </wp:positionH>
                <wp:positionV relativeFrom="paragraph">
                  <wp:posOffset>-532737</wp:posOffset>
                </wp:positionV>
                <wp:extent cx="6659880" cy="9755505"/>
                <wp:effectExtent l="0" t="0" r="26670" b="17145"/>
                <wp:wrapNone/>
                <wp:docPr id="7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EE266" id="Прямоугольник 12" o:spid="_x0000_s1026" style="position:absolute;margin-left:-33.2pt;margin-top:-41.95pt;width:524.4pt;height:768.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070FE4">
        <w:rPr>
          <w:rFonts w:ascii="Times New Roman" w:hAnsi="Times New Roman" w:cs="Times New Roman"/>
          <w:sz w:val="26"/>
          <w:szCs w:val="26"/>
        </w:rPr>
        <w:t>Начинаем с включения двухэтапной аутентификации</w:t>
      </w:r>
      <w:r w:rsidR="00070FE4" w:rsidRPr="00070FE4">
        <w:rPr>
          <w:rFonts w:ascii="Times New Roman" w:hAnsi="Times New Roman" w:cs="Times New Roman"/>
          <w:sz w:val="26"/>
          <w:szCs w:val="26"/>
        </w:rPr>
        <w:t>:</w:t>
      </w:r>
    </w:p>
    <w:p w:rsidR="00070FE4" w:rsidRPr="00070FE4" w:rsidRDefault="00070FE4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34016" behindDoc="1" locked="0" layoutInCell="1" allowOverlap="1" wp14:anchorId="50D272F0" wp14:editId="34904DC2">
            <wp:simplePos x="0" y="0"/>
            <wp:positionH relativeFrom="margin">
              <wp:align>center</wp:align>
            </wp:positionH>
            <wp:positionV relativeFrom="paragraph">
              <wp:posOffset>780415</wp:posOffset>
            </wp:positionV>
            <wp:extent cx="2292350" cy="2218055"/>
            <wp:effectExtent l="19050" t="19050" r="12700" b="10795"/>
            <wp:wrapTight wrapText="bothSides">
              <wp:wrapPolygon edited="0">
                <wp:start x="-180" y="-186"/>
                <wp:lineTo x="-180" y="21520"/>
                <wp:lineTo x="21540" y="21520"/>
                <wp:lineTo x="21540" y="-186"/>
                <wp:lineTo x="-180" y="-186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221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32992" behindDoc="1" locked="0" layoutInCell="1" allowOverlap="1" wp14:anchorId="0A84C9AE" wp14:editId="2339DEB8">
            <wp:simplePos x="0" y="0"/>
            <wp:positionH relativeFrom="column">
              <wp:posOffset>0</wp:posOffset>
            </wp:positionH>
            <wp:positionV relativeFrom="paragraph">
              <wp:posOffset>1767</wp:posOffset>
            </wp:positionV>
            <wp:extent cx="5725160" cy="596265"/>
            <wp:effectExtent l="19050" t="19050" r="27940" b="13335"/>
            <wp:wrapTight wrapText="bothSides">
              <wp:wrapPolygon edited="0">
                <wp:start x="-72" y="-690"/>
                <wp:lineTo x="-72" y="21393"/>
                <wp:lineTo x="21634" y="21393"/>
                <wp:lineTo x="21634" y="-690"/>
                <wp:lineTo x="-72" y="-69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9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66E95" w:rsidRPr="00F66E95" w:rsidRDefault="00F66E9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35040" behindDoc="1" locked="0" layoutInCell="1" allowOverlap="1" wp14:anchorId="3D5D9593" wp14:editId="4A400C22">
            <wp:simplePos x="0" y="0"/>
            <wp:positionH relativeFrom="margin">
              <wp:align>center</wp:align>
            </wp:positionH>
            <wp:positionV relativeFrom="paragraph">
              <wp:posOffset>542566</wp:posOffset>
            </wp:positionV>
            <wp:extent cx="3887470" cy="2771775"/>
            <wp:effectExtent l="19050" t="19050" r="17780" b="28575"/>
            <wp:wrapTight wrapText="bothSides">
              <wp:wrapPolygon edited="0">
                <wp:start x="-106" y="-148"/>
                <wp:lineTo x="-106" y="21674"/>
                <wp:lineTo x="21593" y="21674"/>
                <wp:lineTo x="21593" y="-148"/>
                <wp:lineTo x="-106" y="-148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Включаем двухэтапную аутентификацию и подтверждаем номер телефона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SMS</w:t>
      </w:r>
      <w:r w:rsidRPr="00F66E95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</w:t>
      </w:r>
      <w:r w:rsidRPr="00F66E95">
        <w:rPr>
          <w:rFonts w:ascii="Times New Roman" w:hAnsi="Times New Roman" w:cs="Times New Roman"/>
          <w:sz w:val="26"/>
          <w:szCs w:val="26"/>
        </w:rPr>
        <w:t>:</w:t>
      </w:r>
    </w:p>
    <w:p w:rsidR="007A3308" w:rsidRPr="00F66E95" w:rsidRDefault="00F66E9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Pr="00CD72F5" w:rsidRDefault="00CD72F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D72F5">
        <w:rPr>
          <w:rFonts w:ascii="Times New Roman" w:hAnsi="Times New Roman" w:cs="Times New Roman"/>
          <w:sz w:val="26"/>
          <w:szCs w:val="26"/>
        </w:rPr>
        <w:t>Теперь переходим к созданию паролей приложений:</w:t>
      </w:r>
    </w:p>
    <w:p w:rsidR="00CD72F5" w:rsidRPr="00CD72F5" w:rsidRDefault="00CD72F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-2236</wp:posOffset>
            </wp:positionV>
            <wp:extent cx="5725160" cy="485140"/>
            <wp:effectExtent l="19050" t="19050" r="27940" b="10160"/>
            <wp:wrapTight wrapText="bothSides">
              <wp:wrapPolygon edited="0">
                <wp:start x="-72" y="-848"/>
                <wp:lineTo x="-72" y="21204"/>
                <wp:lineTo x="21634" y="21204"/>
                <wp:lineTo x="21634" y="-848"/>
                <wp:lineTo x="-72" y="-848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40EC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B41D0B" wp14:editId="41CB0038">
                <wp:simplePos x="0" y="0"/>
                <wp:positionH relativeFrom="margin">
                  <wp:posOffset>-445384</wp:posOffset>
                </wp:positionH>
                <wp:positionV relativeFrom="paragraph">
                  <wp:posOffset>-516863</wp:posOffset>
                </wp:positionV>
                <wp:extent cx="6659880" cy="9755505"/>
                <wp:effectExtent l="0" t="0" r="26670" b="17145"/>
                <wp:wrapNone/>
                <wp:docPr id="7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EA913" id="Прямоугольник 12" o:spid="_x0000_s1026" style="position:absolute;margin-left:-35.05pt;margin-top:-40.7pt;width:524.4pt;height:768.1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="00224E7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977762</wp:posOffset>
            </wp:positionH>
            <wp:positionV relativeFrom="paragraph">
              <wp:posOffset>19464</wp:posOffset>
            </wp:positionV>
            <wp:extent cx="3935730" cy="3268980"/>
            <wp:effectExtent l="19050" t="19050" r="26670" b="26670"/>
            <wp:wrapTight wrapText="bothSides">
              <wp:wrapPolygon edited="0">
                <wp:start x="-105" y="-126"/>
                <wp:lineTo x="-105" y="21650"/>
                <wp:lineTo x="21642" y="21650"/>
                <wp:lineTo x="21642" y="-126"/>
                <wp:lineTo x="-105" y="-126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224E71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8112" behindDoc="1" locked="0" layoutInCell="1" allowOverlap="1" wp14:anchorId="14F9EE24" wp14:editId="53318809">
            <wp:simplePos x="0" y="0"/>
            <wp:positionH relativeFrom="column">
              <wp:posOffset>612112</wp:posOffset>
            </wp:positionH>
            <wp:positionV relativeFrom="paragraph">
              <wp:posOffset>262503</wp:posOffset>
            </wp:positionV>
            <wp:extent cx="4612005" cy="1327785"/>
            <wp:effectExtent l="19050" t="19050" r="17145" b="24765"/>
            <wp:wrapTight wrapText="bothSides">
              <wp:wrapPolygon edited="0">
                <wp:start x="-89" y="-310"/>
                <wp:lineTo x="-89" y="21693"/>
                <wp:lineTo x="21591" y="21693"/>
                <wp:lineTo x="21591" y="-310"/>
                <wp:lineTo x="-89" y="-31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224E71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39136" behindDoc="1" locked="0" layoutInCell="1" allowOverlap="1" wp14:anchorId="3245EC61" wp14:editId="3F8A1749">
            <wp:simplePos x="0" y="0"/>
            <wp:positionH relativeFrom="column">
              <wp:posOffset>1049572</wp:posOffset>
            </wp:positionH>
            <wp:positionV relativeFrom="paragraph">
              <wp:posOffset>24489</wp:posOffset>
            </wp:positionV>
            <wp:extent cx="3776980" cy="2336165"/>
            <wp:effectExtent l="19050" t="19050" r="13970" b="26035"/>
            <wp:wrapTight wrapText="bothSides">
              <wp:wrapPolygon edited="0">
                <wp:start x="-109" y="-176"/>
                <wp:lineTo x="-109" y="21665"/>
                <wp:lineTo x="21571" y="21665"/>
                <wp:lineTo x="21571" y="-176"/>
                <wp:lineTo x="-109" y="-176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3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224E71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D72F5">
        <w:rPr>
          <w:rFonts w:ascii="Times New Roman" w:hAnsi="Times New Roman" w:cs="Times New Roman"/>
          <w:sz w:val="26"/>
          <w:szCs w:val="26"/>
        </w:rPr>
        <w:t>Теперь</w:t>
      </w:r>
      <w:r w:rsidR="004932DF" w:rsidRPr="004932DF">
        <w:rPr>
          <w:rFonts w:ascii="Times New Roman" w:hAnsi="Times New Roman" w:cs="Times New Roman"/>
          <w:sz w:val="26"/>
          <w:szCs w:val="26"/>
        </w:rPr>
        <w:t xml:space="preserve"> </w:t>
      </w:r>
      <w:r w:rsidR="004932DF">
        <w:rPr>
          <w:rFonts w:ascii="Times New Roman" w:hAnsi="Times New Roman" w:cs="Times New Roman"/>
          <w:sz w:val="26"/>
          <w:szCs w:val="26"/>
        </w:rPr>
        <w:t>создаем сам пароль и сохраняем его в отдельном файле. Пароль выглядит примерно так</w:t>
      </w:r>
      <w:r w:rsidR="004932DF" w:rsidRPr="004932DF">
        <w:rPr>
          <w:rFonts w:ascii="Times New Roman" w:hAnsi="Times New Roman" w:cs="Times New Roman"/>
          <w:sz w:val="26"/>
          <w:szCs w:val="26"/>
        </w:rPr>
        <w:t xml:space="preserve">: </w:t>
      </w:r>
      <w:r w:rsidR="004932DF">
        <w:rPr>
          <w:rFonts w:ascii="Times New Roman" w:hAnsi="Times New Roman" w:cs="Times New Roman"/>
          <w:sz w:val="26"/>
          <w:szCs w:val="26"/>
        </w:rPr>
        <w:t>«</w:t>
      </w:r>
      <w:r w:rsidR="004932DF" w:rsidRPr="004932DF">
        <w:rPr>
          <w:rFonts w:ascii="Times New Roman" w:hAnsi="Times New Roman" w:cs="Times New Roman"/>
          <w:sz w:val="26"/>
          <w:szCs w:val="26"/>
        </w:rPr>
        <w:t>g</w:t>
      </w:r>
      <w:r w:rsidR="004932D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4932DF" w:rsidRPr="004932DF">
        <w:rPr>
          <w:rFonts w:ascii="Times New Roman" w:hAnsi="Times New Roman" w:cs="Times New Roman"/>
          <w:sz w:val="26"/>
          <w:szCs w:val="26"/>
        </w:rPr>
        <w:t>pfs</w:t>
      </w:r>
      <w:r w:rsidR="004932DF">
        <w:rPr>
          <w:rFonts w:ascii="Times New Roman" w:hAnsi="Times New Roman" w:cs="Times New Roman"/>
          <w:sz w:val="26"/>
          <w:szCs w:val="26"/>
          <w:lang w:val="en-US"/>
        </w:rPr>
        <w:t>mg</w:t>
      </w:r>
      <w:r w:rsidR="004932DF" w:rsidRPr="004932DF">
        <w:rPr>
          <w:rFonts w:ascii="Times New Roman" w:hAnsi="Times New Roman" w:cs="Times New Roman"/>
          <w:sz w:val="26"/>
          <w:szCs w:val="26"/>
        </w:rPr>
        <w:t>mnik</w:t>
      </w:r>
      <w:r w:rsidR="004932DF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4932DF" w:rsidRPr="004932DF">
        <w:rPr>
          <w:rFonts w:ascii="Times New Roman" w:hAnsi="Times New Roman" w:cs="Times New Roman"/>
          <w:sz w:val="26"/>
          <w:szCs w:val="26"/>
        </w:rPr>
        <w:t>kp</w:t>
      </w:r>
      <w:r w:rsidR="004932DF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4932DF" w:rsidRPr="004932DF">
        <w:rPr>
          <w:rFonts w:ascii="Times New Roman" w:hAnsi="Times New Roman" w:cs="Times New Roman"/>
          <w:sz w:val="26"/>
          <w:szCs w:val="26"/>
        </w:rPr>
        <w:t>r</w:t>
      </w:r>
      <w:r w:rsidR="004932DF">
        <w:rPr>
          <w:rFonts w:ascii="Times New Roman" w:hAnsi="Times New Roman" w:cs="Times New Roman"/>
          <w:sz w:val="26"/>
          <w:szCs w:val="26"/>
        </w:rPr>
        <w:t>»</w:t>
      </w:r>
      <w:r w:rsidR="004932DF" w:rsidRPr="004932DF">
        <w:rPr>
          <w:rFonts w:ascii="Times New Roman" w:hAnsi="Times New Roman" w:cs="Times New Roman"/>
          <w:sz w:val="26"/>
          <w:szCs w:val="26"/>
        </w:rPr>
        <w:t>.</w:t>
      </w:r>
      <w:r w:rsidR="00D90C7A" w:rsidRPr="00D90C7A">
        <w:rPr>
          <w:rFonts w:ascii="Times New Roman" w:hAnsi="Times New Roman" w:cs="Times New Roman"/>
          <w:sz w:val="26"/>
          <w:szCs w:val="26"/>
        </w:rPr>
        <w:t xml:space="preserve"> </w:t>
      </w:r>
      <w:r w:rsidR="00D90C7A">
        <w:rPr>
          <w:rFonts w:ascii="Times New Roman" w:hAnsi="Times New Roman" w:cs="Times New Roman"/>
          <w:sz w:val="26"/>
          <w:szCs w:val="26"/>
        </w:rPr>
        <w:t xml:space="preserve">Его и нужно записать в модуль </w:t>
      </w:r>
      <w:r w:rsidR="00D90C7A">
        <w:rPr>
          <w:rFonts w:ascii="Times New Roman" w:hAnsi="Times New Roman" w:cs="Times New Roman"/>
          <w:sz w:val="26"/>
          <w:szCs w:val="26"/>
          <w:lang w:val="en-US"/>
        </w:rPr>
        <w:t>config.py.</w:t>
      </w:r>
    </w:p>
    <w:p w:rsidR="00D90C7A" w:rsidRDefault="00D90C7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90C7A" w:rsidRDefault="00D90C7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90C7A" w:rsidRDefault="00D90C7A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90C7A" w:rsidRPr="00D90C7A" w:rsidRDefault="00740EC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902C64" wp14:editId="1D03C3EF">
                <wp:simplePos x="0" y="0"/>
                <wp:positionH relativeFrom="margin">
                  <wp:posOffset>-421419</wp:posOffset>
                </wp:positionH>
                <wp:positionV relativeFrom="paragraph">
                  <wp:posOffset>-535250</wp:posOffset>
                </wp:positionV>
                <wp:extent cx="6659880" cy="9755505"/>
                <wp:effectExtent l="0" t="0" r="26670" b="17145"/>
                <wp:wrapNone/>
                <wp:docPr id="7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68406" id="Прямоугольник 12" o:spid="_x0000_s1026" style="position:absolute;margin-left:-33.2pt;margin-top:-42.15pt;width:524.4pt;height:768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D90C7A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40160" behindDoc="1" locked="0" layoutInCell="1" allowOverlap="1" wp14:anchorId="1017275A" wp14:editId="634D650F">
            <wp:simplePos x="0" y="0"/>
            <wp:positionH relativeFrom="margin">
              <wp:align>center</wp:align>
            </wp:positionH>
            <wp:positionV relativeFrom="paragraph">
              <wp:posOffset>19464</wp:posOffset>
            </wp:positionV>
            <wp:extent cx="4507865" cy="1833245"/>
            <wp:effectExtent l="19050" t="19050" r="26035" b="14605"/>
            <wp:wrapTight wrapText="bothSides">
              <wp:wrapPolygon edited="0">
                <wp:start x="-91" y="-224"/>
                <wp:lineTo x="-91" y="21548"/>
                <wp:lineTo x="21633" y="21548"/>
                <wp:lineTo x="21633" y="-224"/>
                <wp:lineTo x="-91" y="-224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183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308" w:rsidRPr="00224E71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i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7A330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A3308" w:rsidRDefault="00CE27C0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D72F5">
        <w:rPr>
          <w:rFonts w:ascii="Times New Roman" w:hAnsi="Times New Roman" w:cs="Times New Roman"/>
          <w:sz w:val="26"/>
          <w:szCs w:val="26"/>
        </w:rPr>
        <w:t>Теперь</w:t>
      </w:r>
      <w:r w:rsidRPr="00CE27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если мы захотим восстановить пароль и отправить письмо с ящика </w:t>
      </w:r>
      <w:r>
        <w:rPr>
          <w:rFonts w:ascii="Times New Roman" w:hAnsi="Times New Roman" w:cs="Times New Roman"/>
          <w:sz w:val="26"/>
          <w:szCs w:val="26"/>
          <w:lang w:val="en-US"/>
        </w:rPr>
        <w:t>Gmail</w:t>
      </w:r>
      <w:r w:rsidRPr="00CE27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ошибок больше возникать не будет.</w:t>
      </w:r>
    </w:p>
    <w:p w:rsidR="005D7237" w:rsidRPr="005D7237" w:rsidRDefault="005D723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1424" behindDoc="1" locked="0" layoutInCell="1" allowOverlap="1" wp14:anchorId="3244FF27" wp14:editId="1BFD37CA">
            <wp:simplePos x="0" y="0"/>
            <wp:positionH relativeFrom="margin">
              <wp:align>left</wp:align>
            </wp:positionH>
            <wp:positionV relativeFrom="paragraph">
              <wp:posOffset>228186</wp:posOffset>
            </wp:positionV>
            <wp:extent cx="5725160" cy="2957830"/>
            <wp:effectExtent l="19050" t="19050" r="27940" b="13970"/>
            <wp:wrapTight wrapText="bothSides">
              <wp:wrapPolygon edited="0">
                <wp:start x="-72" y="-139"/>
                <wp:lineTo x="-72" y="21563"/>
                <wp:lineTo x="21634" y="21563"/>
                <wp:lineTo x="21634" y="-139"/>
                <wp:lineTo x="-72" y="-139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Проверим</w:t>
      </w:r>
      <w:r w:rsidRPr="005D723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получилось</w:t>
      </w:r>
      <w:r w:rsidRPr="005D7237">
        <w:rPr>
          <w:rFonts w:ascii="Times New Roman" w:hAnsi="Times New Roman" w:cs="Times New Roman"/>
          <w:sz w:val="26"/>
          <w:szCs w:val="26"/>
        </w:rPr>
        <w:t>.</w:t>
      </w:r>
    </w:p>
    <w:p w:rsidR="005D7237" w:rsidRDefault="005D723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А вот и письмо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5D7237" w:rsidRPr="005D7237" w:rsidRDefault="005D723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-83</wp:posOffset>
            </wp:positionV>
            <wp:extent cx="5764530" cy="2027555"/>
            <wp:effectExtent l="19050" t="19050" r="26670" b="10795"/>
            <wp:wrapTight wrapText="bothSides">
              <wp:wrapPolygon edited="0">
                <wp:start x="-71" y="-203"/>
                <wp:lineTo x="-71" y="21512"/>
                <wp:lineTo x="21629" y="21512"/>
                <wp:lineTo x="21629" y="-203"/>
                <wp:lineTo x="-71" y="-203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237" w:rsidRPr="005D7237" w:rsidRDefault="005D7237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90C7A" w:rsidRPr="00CE27C0" w:rsidRDefault="00537294" w:rsidP="00D90C7A">
      <w:pPr>
        <w:pStyle w:val="1"/>
      </w:pPr>
      <w:bookmarkStart w:id="13" w:name="_Toc109640501"/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EA948A" wp14:editId="10513BCA">
                <wp:simplePos x="0" y="0"/>
                <wp:positionH relativeFrom="margin">
                  <wp:posOffset>-421419</wp:posOffset>
                </wp:positionH>
                <wp:positionV relativeFrom="paragraph">
                  <wp:posOffset>-532793</wp:posOffset>
                </wp:positionV>
                <wp:extent cx="6659880" cy="9755505"/>
                <wp:effectExtent l="0" t="0" r="26670" b="17145"/>
                <wp:wrapNone/>
                <wp:docPr id="8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84D2D" id="Прямоугольник 12" o:spid="_x0000_s1026" style="position:absolute;margin-left:-33.2pt;margin-top:-41.95pt;width:524.4pt;height:768.1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="00E52BF9">
        <w:rPr>
          <w:caps w:val="0"/>
        </w:rPr>
        <w:t xml:space="preserve">РЕАЛИЗУЕМ ОТПРАВКУ ПИСЕМ, ИСПОЛЬЗУЯ </w:t>
      </w:r>
      <w:r w:rsidR="00E52BF9">
        <w:rPr>
          <w:caps w:val="0"/>
          <w:lang w:val="en-US"/>
        </w:rPr>
        <w:t>SMTP</w:t>
      </w:r>
      <w:r w:rsidR="00E52BF9" w:rsidRPr="00CE27C0">
        <w:rPr>
          <w:caps w:val="0"/>
        </w:rPr>
        <w:t>-</w:t>
      </w:r>
      <w:r w:rsidR="00E52BF9">
        <w:rPr>
          <w:caps w:val="0"/>
        </w:rPr>
        <w:t xml:space="preserve">СЕРВЕР </w:t>
      </w:r>
      <w:r w:rsidR="00E52BF9">
        <w:rPr>
          <w:caps w:val="0"/>
          <w:lang w:val="en-US"/>
        </w:rPr>
        <w:t>YANDEX</w:t>
      </w:r>
      <w:bookmarkEnd w:id="13"/>
    </w:p>
    <w:p w:rsidR="00CE27C0" w:rsidRPr="006516D8" w:rsidRDefault="006516D8" w:rsidP="006516D8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 можете протестировать и этот способ. Он незначительно отличается от предыдущего. Изменятся лишь настройки в модуле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</w:t>
      </w:r>
      <w:proofErr w:type="spellEnd"/>
      <w:r w:rsidRPr="006516D8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py</w:t>
      </w:r>
      <w:proofErr w:type="spellEnd"/>
      <w:r>
        <w:rPr>
          <w:rFonts w:ascii="Times New Roman" w:hAnsi="Times New Roman" w:cs="Times New Roman"/>
          <w:sz w:val="26"/>
          <w:szCs w:val="26"/>
        </w:rPr>
        <w:t>. Пример такого модуля</w:t>
      </w:r>
      <w:r w:rsidRPr="006516D8">
        <w:rPr>
          <w:rFonts w:ascii="Times New Roman" w:hAnsi="Times New Roman" w:cs="Times New Roman"/>
          <w:sz w:val="26"/>
          <w:szCs w:val="26"/>
        </w:rPr>
        <w:t>:</w:t>
      </w:r>
    </w:p>
    <w:p w:rsidR="006516D8" w:rsidRPr="00777257" w:rsidRDefault="006516D8" w:rsidP="006516D8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424A8A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24A8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1A183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10</w:t>
      </w:r>
      <w:r w:rsidRPr="00424A8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424A8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flask_blog/config.py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proofErr w:type="gram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class</w:t>
      </w:r>
      <w:proofErr w:type="gramEnd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Config</w:t>
      </w:r>
      <w:proofErr w:type="spellEnd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SQLALCHEMY_DATABASE_URI = '</w:t>
      </w:r>
      <w:proofErr w:type="spell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sqlite</w:t>
      </w:r>
      <w:proofErr w:type="spellEnd"/>
      <w:proofErr w:type="gram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:/</w:t>
      </w:r>
      <w:proofErr w:type="gramEnd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//</w:t>
      </w:r>
      <w:proofErr w:type="spell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site.db</w:t>
      </w:r>
      <w:proofErr w:type="spellEnd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'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SECRET_KEY = '5791628bb0b13ce0c676dfde280ba245'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MAIL_SERVER = 'smtp.yandex.ru'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MAIL_PORT = 465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MAIL_USE_TLS = False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MAIL_USE_SSL = True</w:t>
      </w:r>
    </w:p>
    <w:p w:rsidR="006516D8" w:rsidRPr="006516D8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MAIL_USERNAME = "ramlir5201@yandex.ru"</w:t>
      </w:r>
    </w:p>
    <w:p w:rsidR="007A3308" w:rsidRPr="005D7237" w:rsidRDefault="006516D8" w:rsidP="00651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MAIL</w:t>
      </w:r>
      <w:r w:rsidRPr="005D723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_</w:t>
      </w: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PASSWORD</w:t>
      </w:r>
      <w:r w:rsidRPr="005D723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= "</w:t>
      </w:r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</w:t>
      </w:r>
      <w:r w:rsidRPr="005D723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876543</w:t>
      </w:r>
      <w:proofErr w:type="spellStart"/>
      <w:r w:rsidRPr="006516D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wqaz</w:t>
      </w:r>
      <w:proofErr w:type="spellEnd"/>
      <w:r w:rsidRPr="005D723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</w:t>
      </w:r>
    </w:p>
    <w:p w:rsidR="006516D8" w:rsidRDefault="006516D8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1D5C3F" w:rsidRPr="00740EC5" w:rsidRDefault="006516D8" w:rsidP="00740EC5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Для своего проекта вам нужно поменять параметры</w:t>
      </w:r>
      <w:r w:rsidRPr="006516D8">
        <w:rPr>
          <w:rFonts w:ascii="Times New Roman" w:hAnsi="Times New Roman" w:cs="Times New Roman"/>
          <w:sz w:val="26"/>
          <w:szCs w:val="26"/>
        </w:rPr>
        <w:t xml:space="preserve">: </w:t>
      </w:r>
      <w:r w:rsidRPr="006516D8">
        <w:rPr>
          <w:rFonts w:ascii="Courier New" w:eastAsia="Times New Roman" w:hAnsi="Courier New" w:cs="Courier New"/>
          <w:color w:val="000000"/>
          <w:sz w:val="26"/>
          <w:szCs w:val="26"/>
          <w:lang w:eastAsia="ru-RU"/>
        </w:rPr>
        <w:t xml:space="preserve">MAIL_USERNAME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6516D8">
        <w:rPr>
          <w:rFonts w:ascii="Courier New" w:eastAsia="Times New Roman" w:hAnsi="Courier New" w:cs="Courier New"/>
          <w:color w:val="000000"/>
          <w:sz w:val="26"/>
          <w:szCs w:val="26"/>
          <w:lang w:eastAsia="ru-RU"/>
        </w:rPr>
        <w:t xml:space="preserve"> MAIL_PASSWORD</w:t>
      </w:r>
      <w:r>
        <w:rPr>
          <w:rFonts w:ascii="Courier New" w:eastAsia="Times New Roman" w:hAnsi="Courier New" w:cs="Courier New"/>
          <w:color w:val="000000"/>
          <w:lang w:eastAsia="ru-RU"/>
        </w:rPr>
        <w:t>.</w:t>
      </w:r>
    </w:p>
    <w:p w:rsidR="001D5C3F" w:rsidRDefault="005F604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 нужно выполнить настройки почты</w:t>
      </w:r>
      <w:r w:rsidRPr="005F6045">
        <w:rPr>
          <w:rFonts w:ascii="Times New Roman" w:hAnsi="Times New Roman" w:cs="Times New Roman"/>
          <w:sz w:val="26"/>
          <w:szCs w:val="26"/>
        </w:rPr>
        <w:t>:</w:t>
      </w:r>
    </w:p>
    <w:p w:rsidR="005F6045" w:rsidRDefault="005F6045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5725160" cy="3100705"/>
            <wp:effectExtent l="19050" t="19050" r="27940" b="2349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0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83D" w:rsidRPr="001A183D" w:rsidRDefault="00537294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645C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312876" wp14:editId="43EA05D7">
                <wp:simplePos x="0" y="0"/>
                <wp:positionH relativeFrom="margin">
                  <wp:posOffset>-429370</wp:posOffset>
                </wp:positionH>
                <wp:positionV relativeFrom="paragraph">
                  <wp:posOffset>-548640</wp:posOffset>
                </wp:positionV>
                <wp:extent cx="6659880" cy="9755505"/>
                <wp:effectExtent l="0" t="0" r="26670" b="17145"/>
                <wp:wrapNone/>
                <wp:docPr id="8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43083" id="Прямоугольник 12" o:spid="_x0000_s1026" style="position:absolute;margin-left:-33.8pt;margin-top:-43.2pt;width:524.4pt;height:768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="001A183D" w:rsidRPr="001A183D">
        <w:rPr>
          <w:rFonts w:ascii="Times New Roman" w:hAnsi="Times New Roman" w:cs="Times New Roman"/>
          <w:sz w:val="26"/>
          <w:szCs w:val="26"/>
        </w:rPr>
        <w:t>И еще один штрих, нужно менять адрес, с которого нам приходят письма</w:t>
      </w:r>
      <w:r w:rsidR="00AA7CA5" w:rsidRPr="00AA7CA5">
        <w:rPr>
          <w:rFonts w:ascii="Times New Roman" w:hAnsi="Times New Roman" w:cs="Times New Roman"/>
          <w:sz w:val="26"/>
          <w:szCs w:val="26"/>
        </w:rPr>
        <w:t xml:space="preserve"> </w:t>
      </w:r>
      <w:r w:rsidR="00AA7CA5">
        <w:rPr>
          <w:rFonts w:ascii="Times New Roman" w:hAnsi="Times New Roman" w:cs="Times New Roman"/>
          <w:sz w:val="26"/>
          <w:szCs w:val="26"/>
        </w:rPr>
        <w:t>при формировании сообщения</w:t>
      </w:r>
      <w:r w:rsidR="001A183D" w:rsidRPr="001A183D">
        <w:rPr>
          <w:rFonts w:ascii="Times New Roman" w:hAnsi="Times New Roman" w:cs="Times New Roman"/>
          <w:sz w:val="26"/>
          <w:szCs w:val="26"/>
        </w:rPr>
        <w:t>:</w:t>
      </w:r>
    </w:p>
    <w:p w:rsidR="001A183D" w:rsidRPr="005568B8" w:rsidRDefault="001A183D" w:rsidP="001A183D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11</w:t>
      </w:r>
      <w:r w:rsidRPr="005568B8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utils</w:t>
      </w:r>
      <w:r w:rsidRPr="005568B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1A183D" w:rsidRDefault="001A183D" w:rsidP="001A1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proofErr w:type="spellStart"/>
      <w:proofErr w:type="gramStart"/>
      <w:r w:rsidRPr="001A183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1A183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send_reset_email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(user):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token = 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user.get_reset_token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msg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Message(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Запрос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пароля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1A183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sender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'ramlir5201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@yandex.ru'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1A183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recipients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user.email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msg.body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f'''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Чтобы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сбросить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,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перейдите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следующей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ссылке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1A183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users.reset_token</w:t>
      </w:r>
      <w:proofErr w:type="spellEnd"/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</w:t>
      </w:r>
      <w:r w:rsidRPr="001A183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token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=token, </w:t>
      </w:r>
      <w:r w:rsidRPr="001A183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_external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A183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A183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Если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    вы не делали этот запрос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      тогда просто проигнорируйте это </w:t>
      </w:r>
    </w:p>
    <w:p w:rsidR="001A183D" w:rsidRDefault="001A183D" w:rsidP="001A1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ab/>
        <w:t xml:space="preserve">  письмо 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и никаких изменений не </w:t>
      </w:r>
    </w:p>
    <w:p w:rsidR="001A183D" w:rsidRPr="001A183D" w:rsidRDefault="001A183D" w:rsidP="001A1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                                       будет.'''</w:t>
      </w:r>
      <w:r w:rsidRPr="001A183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mail.send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msg</w:t>
      </w:r>
      <w:proofErr w:type="spellEnd"/>
      <w:r w:rsidRPr="001A1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A183D" w:rsidRPr="001A183D" w:rsidRDefault="001A183D" w:rsidP="0069055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B4F69" w:rsidRPr="005D7237" w:rsidRDefault="00EB4F69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4496" behindDoc="1" locked="0" layoutInCell="1" allowOverlap="1" wp14:anchorId="2455F286" wp14:editId="1045C318">
            <wp:simplePos x="0" y="0"/>
            <wp:positionH relativeFrom="margin">
              <wp:align>center</wp:align>
            </wp:positionH>
            <wp:positionV relativeFrom="paragraph">
              <wp:posOffset>243868</wp:posOffset>
            </wp:positionV>
            <wp:extent cx="4857750" cy="2509520"/>
            <wp:effectExtent l="19050" t="19050" r="19050" b="24130"/>
            <wp:wrapTight wrapText="bothSides">
              <wp:wrapPolygon edited="0">
                <wp:start x="-85" y="-164"/>
                <wp:lineTo x="-85" y="21644"/>
                <wp:lineTo x="21600" y="21644"/>
                <wp:lineTo x="21600" y="-164"/>
                <wp:lineTo x="-85" y="-164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0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Проверим</w:t>
      </w:r>
      <w:r w:rsidRPr="005D723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получилось</w:t>
      </w:r>
      <w:r w:rsidRPr="005D7237">
        <w:rPr>
          <w:rFonts w:ascii="Times New Roman" w:hAnsi="Times New Roman" w:cs="Times New Roman"/>
          <w:sz w:val="26"/>
          <w:szCs w:val="26"/>
        </w:rPr>
        <w:t>.</w:t>
      </w: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A7CA5" w:rsidRDefault="00AA7CA5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B4F69" w:rsidRPr="00EB4F69" w:rsidRDefault="00EB4F69" w:rsidP="00EB4F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bookmarkStart w:id="14" w:name="_GoBack"/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55520" behindDoc="1" locked="0" layoutInCell="1" allowOverlap="1" wp14:anchorId="0E812EB5" wp14:editId="0CE997FE">
            <wp:simplePos x="0" y="0"/>
            <wp:positionH relativeFrom="margin">
              <wp:align>left</wp:align>
            </wp:positionH>
            <wp:positionV relativeFrom="paragraph">
              <wp:posOffset>367692</wp:posOffset>
            </wp:positionV>
            <wp:extent cx="5725160" cy="2258060"/>
            <wp:effectExtent l="19050" t="19050" r="27940" b="27940"/>
            <wp:wrapTight wrapText="bothSides">
              <wp:wrapPolygon edited="0">
                <wp:start x="-72" y="-182"/>
                <wp:lineTo x="-72" y="21685"/>
                <wp:lineTo x="21634" y="21685"/>
                <wp:lineTo x="21634" y="-182"/>
                <wp:lineTo x="-72" y="-182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r>
        <w:rPr>
          <w:rFonts w:ascii="Times New Roman" w:hAnsi="Times New Roman" w:cs="Times New Roman"/>
          <w:sz w:val="26"/>
          <w:szCs w:val="26"/>
        </w:rPr>
        <w:t>А вот и письмо</w:t>
      </w:r>
      <w:r w:rsidRPr="00EB4F69">
        <w:rPr>
          <w:rFonts w:ascii="Times New Roman" w:hAnsi="Times New Roman" w:cs="Times New Roman"/>
          <w:sz w:val="26"/>
          <w:szCs w:val="26"/>
        </w:rPr>
        <w:t>:</w:t>
      </w:r>
    </w:p>
    <w:p w:rsidR="001E5739" w:rsidRPr="001E5739" w:rsidRDefault="002375E7" w:rsidP="00740EC5">
      <w:pPr>
        <w:pStyle w:val="1"/>
        <w:rPr>
          <w:rFonts w:ascii="Times New Roman" w:hAnsi="Times New Roman" w:cs="Times New Roman"/>
          <w:color w:val="FF0000"/>
          <w:sz w:val="26"/>
          <w:szCs w:val="26"/>
        </w:rPr>
      </w:pPr>
      <w:bookmarkStart w:id="15" w:name="_Toc71813733"/>
      <w:bookmarkStart w:id="16" w:name="_Toc109640502"/>
      <w:r w:rsidRPr="003A5273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DC3A218" wp14:editId="752E30E8">
                <wp:simplePos x="0" y="0"/>
                <wp:positionH relativeFrom="margin">
                  <wp:posOffset>-428956</wp:posOffset>
                </wp:positionH>
                <wp:positionV relativeFrom="paragraph">
                  <wp:posOffset>-504266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739" w:rsidRPr="005744FB" w:rsidRDefault="001E5739" w:rsidP="001E573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3A218" id="Прямоугольник 64" o:spid="_x0000_s1028" style="position:absolute;left:0;text-align:left;margin-left:-33.8pt;margin-top:-39.7pt;width:524.4pt;height:768.2pt;z-index:-25159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" filled="f" strokecolor="#2f5496 [2404]" strokeweight="1pt">
                <v:textbox>
                  <w:txbxContent>
                    <w:p w:rsidR="001E5739" w:rsidRPr="005744FB" w:rsidRDefault="001E5739" w:rsidP="001E573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Start w:id="17" w:name="_Toc99377020"/>
      <w:bookmarkEnd w:id="15"/>
      <w:r w:rsidR="001E5739" w:rsidRPr="003A5273">
        <w:rPr>
          <w:noProof/>
          <w:lang w:eastAsia="ru-RU"/>
        </w:rPr>
        <w:drawing>
          <wp:anchor distT="0" distB="0" distL="114300" distR="114300" simplePos="0" relativeHeight="251723776" behindDoc="1" locked="0" layoutInCell="1" allowOverlap="1" wp14:anchorId="08172B59" wp14:editId="7BE69A91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8" w:name="_Toc95491212"/>
      <w:r w:rsidR="001E5739" w:rsidRPr="003A5273">
        <w:rPr>
          <w:noProof/>
          <w:lang w:eastAsia="ru-RU"/>
        </w:rPr>
        <w:drawing>
          <wp:anchor distT="0" distB="0" distL="114300" distR="114300" simplePos="0" relativeHeight="251725824" behindDoc="1" locked="0" layoutInCell="1" allowOverlap="1" wp14:anchorId="58C4B771" wp14:editId="0DBE532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24" name="Рисунок 24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739" w:rsidRPr="003A5273">
        <w:t>ЗАКЛЮЧЕНИЕ</w:t>
      </w:r>
      <w:bookmarkEnd w:id="16"/>
      <w:bookmarkEnd w:id="17"/>
      <w:bookmarkEnd w:id="18"/>
    </w:p>
    <w:p w:rsidR="001E5739" w:rsidRPr="003F5D3F" w:rsidRDefault="001E5739" w:rsidP="001E5739">
      <w:pPr>
        <w:rPr>
          <w:noProof/>
          <w:color w:val="FF0000"/>
        </w:rPr>
      </w:pPr>
    </w:p>
    <w:p w:rsidR="00883D7D" w:rsidRDefault="001E5739" w:rsidP="001E5739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 xml:space="preserve">По итогам урока </w:t>
      </w:r>
      <w:r w:rsidR="00883D7D">
        <w:rPr>
          <w:rFonts w:ascii="Times New Roman" w:hAnsi="Times New Roman" w:cs="Times New Roman"/>
          <w:noProof/>
          <w:sz w:val="26"/>
          <w:szCs w:val="26"/>
        </w:rPr>
        <w:t>5</w:t>
      </w:r>
      <w:r w:rsidRPr="003A5273">
        <w:rPr>
          <w:rFonts w:ascii="Times New Roman" w:hAnsi="Times New Roman" w:cs="Times New Roman"/>
          <w:noProof/>
          <w:sz w:val="26"/>
          <w:szCs w:val="26"/>
        </w:rPr>
        <w:t xml:space="preserve"> мы реализовали возможность </w:t>
      </w:r>
      <w:r w:rsidR="00883D7D">
        <w:rPr>
          <w:rFonts w:ascii="Times New Roman" w:hAnsi="Times New Roman" w:cs="Times New Roman"/>
          <w:noProof/>
          <w:sz w:val="26"/>
          <w:szCs w:val="26"/>
        </w:rPr>
        <w:t>восстановления пароля пользователя. Код проекта был существенно доработан, в том числе в части моделей, контроллеров и дополнительных утилит. Мы выполнили тестовый запуск, выявили и устранили возникшие ошибки и обеспечили приложению работоспособное состояние.</w:t>
      </w:r>
    </w:p>
    <w:p w:rsidR="001E5739" w:rsidRPr="003A5273" w:rsidRDefault="001E5739" w:rsidP="001E5739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1E5739" w:rsidRPr="003A5273" w:rsidRDefault="00883D7D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26848" behindDoc="1" locked="0" layoutInCell="1" allowOverlap="1" wp14:anchorId="17B7346E" wp14:editId="6A6317EE">
            <wp:simplePos x="0" y="0"/>
            <wp:positionH relativeFrom="margin">
              <wp:posOffset>2435860</wp:posOffset>
            </wp:positionH>
            <wp:positionV relativeFrom="paragraph">
              <wp:posOffset>24765</wp:posOffset>
            </wp:positionV>
            <wp:extent cx="872490" cy="2735580"/>
            <wp:effectExtent l="19050" t="19050" r="22860" b="26670"/>
            <wp:wrapTight wrapText="bothSides">
              <wp:wrapPolygon edited="0">
                <wp:start x="-472" y="-150"/>
                <wp:lineTo x="-472" y="21660"/>
                <wp:lineTo x="21694" y="21660"/>
                <wp:lineTo x="21694" y="-150"/>
                <wp:lineTo x="-472" y="-15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2375E7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1E5739" w:rsidRPr="003A5273" w:rsidRDefault="001E5739" w:rsidP="001E573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A3255C" w:rsidRPr="003B6620" w:rsidRDefault="001E5739" w:rsidP="00883D7D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sectPr w:rsidR="00A3255C" w:rsidRPr="003B6620" w:rsidSect="00DD5B62">
      <w:footerReference w:type="default" r:id="rId39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48D" w:rsidRDefault="00D1248D" w:rsidP="00706D60">
      <w:r>
        <w:separator/>
      </w:r>
    </w:p>
  </w:endnote>
  <w:endnote w:type="continuationSeparator" w:id="0">
    <w:p w:rsidR="00D1248D" w:rsidRDefault="00D1248D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0E78" w:rsidRPr="00CE1E92" w:rsidRDefault="00DD0E78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AA7CA5">
          <w:rPr>
            <w:noProof/>
            <w:lang w:bidi="ru-RU"/>
          </w:rPr>
          <w:t>19</w:t>
        </w:r>
        <w:r w:rsidRPr="00CE1E92">
          <w:rPr>
            <w:noProof/>
            <w:lang w:bidi="ru-RU"/>
          </w:rPr>
          <w:fldChar w:fldCharType="end"/>
        </w:r>
      </w:p>
    </w:sdtContent>
  </w:sdt>
  <w:p w:rsidR="00DD0E78" w:rsidRPr="00CE1E92" w:rsidRDefault="00DD0E78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48D" w:rsidRDefault="00D1248D" w:rsidP="00706D60">
      <w:r>
        <w:separator/>
      </w:r>
    </w:p>
  </w:footnote>
  <w:footnote w:type="continuationSeparator" w:id="0">
    <w:p w:rsidR="00D1248D" w:rsidRDefault="00D1248D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6F7"/>
    <w:rsid w:val="000018F2"/>
    <w:rsid w:val="000029FA"/>
    <w:rsid w:val="00011926"/>
    <w:rsid w:val="00020FC9"/>
    <w:rsid w:val="00022222"/>
    <w:rsid w:val="00026050"/>
    <w:rsid w:val="00026A02"/>
    <w:rsid w:val="00031151"/>
    <w:rsid w:val="000411DF"/>
    <w:rsid w:val="000433F6"/>
    <w:rsid w:val="00052764"/>
    <w:rsid w:val="00057000"/>
    <w:rsid w:val="00062620"/>
    <w:rsid w:val="00067DCB"/>
    <w:rsid w:val="00070FE4"/>
    <w:rsid w:val="00072813"/>
    <w:rsid w:val="0008174B"/>
    <w:rsid w:val="000851F6"/>
    <w:rsid w:val="00085946"/>
    <w:rsid w:val="000861D4"/>
    <w:rsid w:val="00090E57"/>
    <w:rsid w:val="00092BE7"/>
    <w:rsid w:val="000A20BE"/>
    <w:rsid w:val="000A3547"/>
    <w:rsid w:val="000A3F84"/>
    <w:rsid w:val="000A589B"/>
    <w:rsid w:val="000B1C7F"/>
    <w:rsid w:val="000B5E2F"/>
    <w:rsid w:val="000C0756"/>
    <w:rsid w:val="000D0008"/>
    <w:rsid w:val="000D2629"/>
    <w:rsid w:val="000D35F6"/>
    <w:rsid w:val="000E1266"/>
    <w:rsid w:val="000E1F7F"/>
    <w:rsid w:val="000E27F0"/>
    <w:rsid w:val="000F25BD"/>
    <w:rsid w:val="000F5CE0"/>
    <w:rsid w:val="0010378D"/>
    <w:rsid w:val="00104CC6"/>
    <w:rsid w:val="00115298"/>
    <w:rsid w:val="00117083"/>
    <w:rsid w:val="00124E86"/>
    <w:rsid w:val="00131D8A"/>
    <w:rsid w:val="00136DDD"/>
    <w:rsid w:val="00143E97"/>
    <w:rsid w:val="00145612"/>
    <w:rsid w:val="00145EE3"/>
    <w:rsid w:val="001515BD"/>
    <w:rsid w:val="001561DC"/>
    <w:rsid w:val="00163EDD"/>
    <w:rsid w:val="001645C0"/>
    <w:rsid w:val="00165112"/>
    <w:rsid w:val="00180B59"/>
    <w:rsid w:val="00180DC3"/>
    <w:rsid w:val="001812BC"/>
    <w:rsid w:val="00182344"/>
    <w:rsid w:val="00184A71"/>
    <w:rsid w:val="00190A64"/>
    <w:rsid w:val="001971A2"/>
    <w:rsid w:val="0019727E"/>
    <w:rsid w:val="001A0417"/>
    <w:rsid w:val="001A0439"/>
    <w:rsid w:val="001A183D"/>
    <w:rsid w:val="001A70F2"/>
    <w:rsid w:val="001B0537"/>
    <w:rsid w:val="001B2514"/>
    <w:rsid w:val="001C2430"/>
    <w:rsid w:val="001C3D24"/>
    <w:rsid w:val="001D5C3F"/>
    <w:rsid w:val="001D6DFE"/>
    <w:rsid w:val="001E3F74"/>
    <w:rsid w:val="001E5739"/>
    <w:rsid w:val="001E5CE9"/>
    <w:rsid w:val="001E61E5"/>
    <w:rsid w:val="001F34FA"/>
    <w:rsid w:val="00200DDE"/>
    <w:rsid w:val="002053A5"/>
    <w:rsid w:val="00207771"/>
    <w:rsid w:val="00212ACF"/>
    <w:rsid w:val="00215C1B"/>
    <w:rsid w:val="00217075"/>
    <w:rsid w:val="0022046C"/>
    <w:rsid w:val="0022457A"/>
    <w:rsid w:val="00224E71"/>
    <w:rsid w:val="00232B87"/>
    <w:rsid w:val="00235151"/>
    <w:rsid w:val="00236591"/>
    <w:rsid w:val="002375E7"/>
    <w:rsid w:val="00241E79"/>
    <w:rsid w:val="00242847"/>
    <w:rsid w:val="002437EF"/>
    <w:rsid w:val="002441F5"/>
    <w:rsid w:val="002538C5"/>
    <w:rsid w:val="00255091"/>
    <w:rsid w:val="00257C85"/>
    <w:rsid w:val="00257D1E"/>
    <w:rsid w:val="00260C1E"/>
    <w:rsid w:val="00261829"/>
    <w:rsid w:val="00264250"/>
    <w:rsid w:val="0026435E"/>
    <w:rsid w:val="00265551"/>
    <w:rsid w:val="00265C6D"/>
    <w:rsid w:val="002755A5"/>
    <w:rsid w:val="00276B5D"/>
    <w:rsid w:val="00284321"/>
    <w:rsid w:val="00287FC5"/>
    <w:rsid w:val="002974C8"/>
    <w:rsid w:val="002A010C"/>
    <w:rsid w:val="002A3F69"/>
    <w:rsid w:val="002B0616"/>
    <w:rsid w:val="002B2BB5"/>
    <w:rsid w:val="002B30B2"/>
    <w:rsid w:val="002B31A6"/>
    <w:rsid w:val="002B5D98"/>
    <w:rsid w:val="002B6301"/>
    <w:rsid w:val="002B7238"/>
    <w:rsid w:val="002C5772"/>
    <w:rsid w:val="002D0CB3"/>
    <w:rsid w:val="002D35F1"/>
    <w:rsid w:val="002E25AC"/>
    <w:rsid w:val="002E47E0"/>
    <w:rsid w:val="002E58CD"/>
    <w:rsid w:val="002E5D30"/>
    <w:rsid w:val="002E75E1"/>
    <w:rsid w:val="002F0D0B"/>
    <w:rsid w:val="002F259A"/>
    <w:rsid w:val="002F4E07"/>
    <w:rsid w:val="003024F2"/>
    <w:rsid w:val="00302C09"/>
    <w:rsid w:val="003113B8"/>
    <w:rsid w:val="003161E7"/>
    <w:rsid w:val="00317A17"/>
    <w:rsid w:val="00326925"/>
    <w:rsid w:val="0033066D"/>
    <w:rsid w:val="00331EA3"/>
    <w:rsid w:val="00332890"/>
    <w:rsid w:val="00332DCD"/>
    <w:rsid w:val="00334708"/>
    <w:rsid w:val="00336336"/>
    <w:rsid w:val="0034423D"/>
    <w:rsid w:val="00352EB2"/>
    <w:rsid w:val="00357F86"/>
    <w:rsid w:val="00361A5A"/>
    <w:rsid w:val="00367C30"/>
    <w:rsid w:val="00371D72"/>
    <w:rsid w:val="00381BC8"/>
    <w:rsid w:val="00382652"/>
    <w:rsid w:val="00384A7F"/>
    <w:rsid w:val="00385AE7"/>
    <w:rsid w:val="0039075C"/>
    <w:rsid w:val="00390B74"/>
    <w:rsid w:val="00391DAD"/>
    <w:rsid w:val="00396505"/>
    <w:rsid w:val="003972F9"/>
    <w:rsid w:val="003A7F2A"/>
    <w:rsid w:val="003B06AD"/>
    <w:rsid w:val="003B3954"/>
    <w:rsid w:val="003B6620"/>
    <w:rsid w:val="003B7F23"/>
    <w:rsid w:val="003D5FC6"/>
    <w:rsid w:val="003D6C4D"/>
    <w:rsid w:val="003D7066"/>
    <w:rsid w:val="003E040D"/>
    <w:rsid w:val="003F3302"/>
    <w:rsid w:val="003F4EAF"/>
    <w:rsid w:val="003F4F2E"/>
    <w:rsid w:val="003F58A4"/>
    <w:rsid w:val="00400252"/>
    <w:rsid w:val="004009BB"/>
    <w:rsid w:val="00403454"/>
    <w:rsid w:val="0040525F"/>
    <w:rsid w:val="00410DEC"/>
    <w:rsid w:val="00414ED0"/>
    <w:rsid w:val="00416074"/>
    <w:rsid w:val="00424A8A"/>
    <w:rsid w:val="0042569F"/>
    <w:rsid w:val="0042763E"/>
    <w:rsid w:val="00427ABE"/>
    <w:rsid w:val="004363E6"/>
    <w:rsid w:val="00436767"/>
    <w:rsid w:val="00436794"/>
    <w:rsid w:val="00441E7C"/>
    <w:rsid w:val="00444828"/>
    <w:rsid w:val="00450AE2"/>
    <w:rsid w:val="00453168"/>
    <w:rsid w:val="00453531"/>
    <w:rsid w:val="00456DF1"/>
    <w:rsid w:val="00470BCC"/>
    <w:rsid w:val="00477832"/>
    <w:rsid w:val="00482B22"/>
    <w:rsid w:val="004835B3"/>
    <w:rsid w:val="00487A0E"/>
    <w:rsid w:val="004906E2"/>
    <w:rsid w:val="004932DF"/>
    <w:rsid w:val="00495972"/>
    <w:rsid w:val="00497899"/>
    <w:rsid w:val="004A025E"/>
    <w:rsid w:val="004A2B47"/>
    <w:rsid w:val="004A6C7E"/>
    <w:rsid w:val="004B37D9"/>
    <w:rsid w:val="004B57B6"/>
    <w:rsid w:val="004B624E"/>
    <w:rsid w:val="004C0743"/>
    <w:rsid w:val="004C0E81"/>
    <w:rsid w:val="004C0F6A"/>
    <w:rsid w:val="004C46B6"/>
    <w:rsid w:val="004C4F93"/>
    <w:rsid w:val="004D18EF"/>
    <w:rsid w:val="004D5553"/>
    <w:rsid w:val="004D5C13"/>
    <w:rsid w:val="004F1D2C"/>
    <w:rsid w:val="004F392D"/>
    <w:rsid w:val="004F472C"/>
    <w:rsid w:val="004F4DF5"/>
    <w:rsid w:val="004F5F91"/>
    <w:rsid w:val="004F6EDD"/>
    <w:rsid w:val="00503037"/>
    <w:rsid w:val="00503FB4"/>
    <w:rsid w:val="00512263"/>
    <w:rsid w:val="00512EC1"/>
    <w:rsid w:val="00516FA2"/>
    <w:rsid w:val="0052049A"/>
    <w:rsid w:val="0052523A"/>
    <w:rsid w:val="00535E53"/>
    <w:rsid w:val="00537294"/>
    <w:rsid w:val="00542F7A"/>
    <w:rsid w:val="00547E26"/>
    <w:rsid w:val="00552B8C"/>
    <w:rsid w:val="00552E5C"/>
    <w:rsid w:val="0055359D"/>
    <w:rsid w:val="005568B8"/>
    <w:rsid w:val="00564BC4"/>
    <w:rsid w:val="0057061A"/>
    <w:rsid w:val="00570798"/>
    <w:rsid w:val="005744FB"/>
    <w:rsid w:val="00576B76"/>
    <w:rsid w:val="0058503B"/>
    <w:rsid w:val="0058590E"/>
    <w:rsid w:val="00585BF1"/>
    <w:rsid w:val="00586D8C"/>
    <w:rsid w:val="0059075E"/>
    <w:rsid w:val="00590D82"/>
    <w:rsid w:val="0059724B"/>
    <w:rsid w:val="00597FC2"/>
    <w:rsid w:val="005A04DF"/>
    <w:rsid w:val="005A16BD"/>
    <w:rsid w:val="005A4517"/>
    <w:rsid w:val="005B196B"/>
    <w:rsid w:val="005B1FE9"/>
    <w:rsid w:val="005B253E"/>
    <w:rsid w:val="005B2897"/>
    <w:rsid w:val="005B425A"/>
    <w:rsid w:val="005B43EE"/>
    <w:rsid w:val="005B447E"/>
    <w:rsid w:val="005B6AF9"/>
    <w:rsid w:val="005B7EC8"/>
    <w:rsid w:val="005C0074"/>
    <w:rsid w:val="005C0683"/>
    <w:rsid w:val="005C1636"/>
    <w:rsid w:val="005C4F9F"/>
    <w:rsid w:val="005D1339"/>
    <w:rsid w:val="005D217A"/>
    <w:rsid w:val="005D361D"/>
    <w:rsid w:val="005D3A3E"/>
    <w:rsid w:val="005D48DA"/>
    <w:rsid w:val="005D7237"/>
    <w:rsid w:val="005D7DB2"/>
    <w:rsid w:val="005E2BE2"/>
    <w:rsid w:val="005E640A"/>
    <w:rsid w:val="005F121F"/>
    <w:rsid w:val="005F1695"/>
    <w:rsid w:val="005F28E9"/>
    <w:rsid w:val="005F6045"/>
    <w:rsid w:val="005F72CB"/>
    <w:rsid w:val="005F7465"/>
    <w:rsid w:val="00600824"/>
    <w:rsid w:val="00602268"/>
    <w:rsid w:val="006023C0"/>
    <w:rsid w:val="006030F9"/>
    <w:rsid w:val="00607BFE"/>
    <w:rsid w:val="00633063"/>
    <w:rsid w:val="00634296"/>
    <w:rsid w:val="0063519F"/>
    <w:rsid w:val="00637ACF"/>
    <w:rsid w:val="0064623E"/>
    <w:rsid w:val="006500BD"/>
    <w:rsid w:val="006512AE"/>
    <w:rsid w:val="006516D8"/>
    <w:rsid w:val="00653174"/>
    <w:rsid w:val="00656438"/>
    <w:rsid w:val="00661772"/>
    <w:rsid w:val="00663977"/>
    <w:rsid w:val="00673664"/>
    <w:rsid w:val="0067643F"/>
    <w:rsid w:val="006778E3"/>
    <w:rsid w:val="00680FEA"/>
    <w:rsid w:val="00684679"/>
    <w:rsid w:val="006862D1"/>
    <w:rsid w:val="00686A41"/>
    <w:rsid w:val="00687F0C"/>
    <w:rsid w:val="00687FE3"/>
    <w:rsid w:val="0069055D"/>
    <w:rsid w:val="006946BF"/>
    <w:rsid w:val="00696265"/>
    <w:rsid w:val="006A116F"/>
    <w:rsid w:val="006B6867"/>
    <w:rsid w:val="006C00CD"/>
    <w:rsid w:val="006C5510"/>
    <w:rsid w:val="006D28D9"/>
    <w:rsid w:val="006D396E"/>
    <w:rsid w:val="006D3FD3"/>
    <w:rsid w:val="006D6A7F"/>
    <w:rsid w:val="006E6A37"/>
    <w:rsid w:val="006F5049"/>
    <w:rsid w:val="006F5B41"/>
    <w:rsid w:val="006F6453"/>
    <w:rsid w:val="0070206E"/>
    <w:rsid w:val="007038B9"/>
    <w:rsid w:val="00704CAB"/>
    <w:rsid w:val="00705D26"/>
    <w:rsid w:val="00706D60"/>
    <w:rsid w:val="00710767"/>
    <w:rsid w:val="00710E9A"/>
    <w:rsid w:val="007130F6"/>
    <w:rsid w:val="007163DA"/>
    <w:rsid w:val="00720B04"/>
    <w:rsid w:val="00721B67"/>
    <w:rsid w:val="00726047"/>
    <w:rsid w:val="007279FB"/>
    <w:rsid w:val="00727BE9"/>
    <w:rsid w:val="00731EC4"/>
    <w:rsid w:val="0073241F"/>
    <w:rsid w:val="0073372F"/>
    <w:rsid w:val="0073771C"/>
    <w:rsid w:val="00740EC5"/>
    <w:rsid w:val="00743AC2"/>
    <w:rsid w:val="00746993"/>
    <w:rsid w:val="00751F97"/>
    <w:rsid w:val="007553F5"/>
    <w:rsid w:val="00757EA3"/>
    <w:rsid w:val="0076411D"/>
    <w:rsid w:val="00770D3B"/>
    <w:rsid w:val="0077101C"/>
    <w:rsid w:val="00775976"/>
    <w:rsid w:val="00777257"/>
    <w:rsid w:val="00782007"/>
    <w:rsid w:val="007840A2"/>
    <w:rsid w:val="0079570F"/>
    <w:rsid w:val="007958E5"/>
    <w:rsid w:val="00796019"/>
    <w:rsid w:val="007962F5"/>
    <w:rsid w:val="007A3308"/>
    <w:rsid w:val="007A3AE0"/>
    <w:rsid w:val="007A4FB8"/>
    <w:rsid w:val="007C5AE2"/>
    <w:rsid w:val="007D08C9"/>
    <w:rsid w:val="007D0BCF"/>
    <w:rsid w:val="007D7288"/>
    <w:rsid w:val="007E363C"/>
    <w:rsid w:val="007E716B"/>
    <w:rsid w:val="007E7EB7"/>
    <w:rsid w:val="007F5A4F"/>
    <w:rsid w:val="007F6E90"/>
    <w:rsid w:val="00800A32"/>
    <w:rsid w:val="0080118D"/>
    <w:rsid w:val="0080243A"/>
    <w:rsid w:val="008060FD"/>
    <w:rsid w:val="00811928"/>
    <w:rsid w:val="00814401"/>
    <w:rsid w:val="00817143"/>
    <w:rsid w:val="00821E61"/>
    <w:rsid w:val="00824243"/>
    <w:rsid w:val="008327CF"/>
    <w:rsid w:val="00835A19"/>
    <w:rsid w:val="00836D77"/>
    <w:rsid w:val="00840651"/>
    <w:rsid w:val="0084131E"/>
    <w:rsid w:val="00843904"/>
    <w:rsid w:val="00843CC7"/>
    <w:rsid w:val="0084612F"/>
    <w:rsid w:val="00851F66"/>
    <w:rsid w:val="008538DE"/>
    <w:rsid w:val="008574CD"/>
    <w:rsid w:val="008637B4"/>
    <w:rsid w:val="00864D77"/>
    <w:rsid w:val="00866B2E"/>
    <w:rsid w:val="00867CCF"/>
    <w:rsid w:val="0087211A"/>
    <w:rsid w:val="00873804"/>
    <w:rsid w:val="00875493"/>
    <w:rsid w:val="008805CE"/>
    <w:rsid w:val="00880BBD"/>
    <w:rsid w:val="00883D7D"/>
    <w:rsid w:val="00893712"/>
    <w:rsid w:val="008A2CD7"/>
    <w:rsid w:val="008A5A1D"/>
    <w:rsid w:val="008B454E"/>
    <w:rsid w:val="008B45F8"/>
    <w:rsid w:val="008B678D"/>
    <w:rsid w:val="008C0E08"/>
    <w:rsid w:val="008C669A"/>
    <w:rsid w:val="008D2FC1"/>
    <w:rsid w:val="008D5A54"/>
    <w:rsid w:val="008D6F37"/>
    <w:rsid w:val="008E133D"/>
    <w:rsid w:val="008E44E1"/>
    <w:rsid w:val="008E4CD9"/>
    <w:rsid w:val="008E6870"/>
    <w:rsid w:val="008E68A6"/>
    <w:rsid w:val="008F12F6"/>
    <w:rsid w:val="008F6DD9"/>
    <w:rsid w:val="008F720E"/>
    <w:rsid w:val="008F7B78"/>
    <w:rsid w:val="00910038"/>
    <w:rsid w:val="009113FC"/>
    <w:rsid w:val="009151C9"/>
    <w:rsid w:val="00931074"/>
    <w:rsid w:val="009314CB"/>
    <w:rsid w:val="009339EF"/>
    <w:rsid w:val="00934DDB"/>
    <w:rsid w:val="00951E7C"/>
    <w:rsid w:val="00951EC5"/>
    <w:rsid w:val="00952F3A"/>
    <w:rsid w:val="00961C60"/>
    <w:rsid w:val="00962EAF"/>
    <w:rsid w:val="00964828"/>
    <w:rsid w:val="00964B1E"/>
    <w:rsid w:val="00966747"/>
    <w:rsid w:val="0096777A"/>
    <w:rsid w:val="0097024E"/>
    <w:rsid w:val="009712E8"/>
    <w:rsid w:val="009743DB"/>
    <w:rsid w:val="00974552"/>
    <w:rsid w:val="0098005E"/>
    <w:rsid w:val="009803CB"/>
    <w:rsid w:val="00991819"/>
    <w:rsid w:val="009A2ABF"/>
    <w:rsid w:val="009A4930"/>
    <w:rsid w:val="009A4A40"/>
    <w:rsid w:val="009A4CFB"/>
    <w:rsid w:val="009A4D02"/>
    <w:rsid w:val="009B24E6"/>
    <w:rsid w:val="009B52A6"/>
    <w:rsid w:val="009B658F"/>
    <w:rsid w:val="009B665D"/>
    <w:rsid w:val="009C36C5"/>
    <w:rsid w:val="009C3E0C"/>
    <w:rsid w:val="009C4D78"/>
    <w:rsid w:val="009D1DE6"/>
    <w:rsid w:val="009D2CE3"/>
    <w:rsid w:val="009D5081"/>
    <w:rsid w:val="009E689C"/>
    <w:rsid w:val="009F2AF9"/>
    <w:rsid w:val="009F4024"/>
    <w:rsid w:val="009F4892"/>
    <w:rsid w:val="00A01A5D"/>
    <w:rsid w:val="00A05709"/>
    <w:rsid w:val="00A238A0"/>
    <w:rsid w:val="00A25E20"/>
    <w:rsid w:val="00A277FD"/>
    <w:rsid w:val="00A31006"/>
    <w:rsid w:val="00A32024"/>
    <w:rsid w:val="00A3255C"/>
    <w:rsid w:val="00A32562"/>
    <w:rsid w:val="00A36D5C"/>
    <w:rsid w:val="00A37847"/>
    <w:rsid w:val="00A4354D"/>
    <w:rsid w:val="00A47318"/>
    <w:rsid w:val="00A518CA"/>
    <w:rsid w:val="00A54EE8"/>
    <w:rsid w:val="00A61BA5"/>
    <w:rsid w:val="00A66B18"/>
    <w:rsid w:val="00A7532E"/>
    <w:rsid w:val="00A75551"/>
    <w:rsid w:val="00A775E8"/>
    <w:rsid w:val="00A82D56"/>
    <w:rsid w:val="00A8445B"/>
    <w:rsid w:val="00A85EAA"/>
    <w:rsid w:val="00A87D8B"/>
    <w:rsid w:val="00A87E94"/>
    <w:rsid w:val="00A90A46"/>
    <w:rsid w:val="00A94749"/>
    <w:rsid w:val="00A94864"/>
    <w:rsid w:val="00A94D28"/>
    <w:rsid w:val="00AA0B59"/>
    <w:rsid w:val="00AA6FC5"/>
    <w:rsid w:val="00AA7CA5"/>
    <w:rsid w:val="00AB08DF"/>
    <w:rsid w:val="00AC1267"/>
    <w:rsid w:val="00AC6EFC"/>
    <w:rsid w:val="00AD0632"/>
    <w:rsid w:val="00AD1D06"/>
    <w:rsid w:val="00AD480A"/>
    <w:rsid w:val="00AD67DA"/>
    <w:rsid w:val="00AD6D56"/>
    <w:rsid w:val="00AE00DE"/>
    <w:rsid w:val="00AE0D86"/>
    <w:rsid w:val="00AE742B"/>
    <w:rsid w:val="00AF00CB"/>
    <w:rsid w:val="00AF5066"/>
    <w:rsid w:val="00AF7028"/>
    <w:rsid w:val="00AF728A"/>
    <w:rsid w:val="00B022FA"/>
    <w:rsid w:val="00B110F2"/>
    <w:rsid w:val="00B11382"/>
    <w:rsid w:val="00B13456"/>
    <w:rsid w:val="00B13669"/>
    <w:rsid w:val="00B1441A"/>
    <w:rsid w:val="00B147B7"/>
    <w:rsid w:val="00B31C1C"/>
    <w:rsid w:val="00B36AAB"/>
    <w:rsid w:val="00B3760D"/>
    <w:rsid w:val="00B40E70"/>
    <w:rsid w:val="00B50A20"/>
    <w:rsid w:val="00B510D3"/>
    <w:rsid w:val="00B55C6D"/>
    <w:rsid w:val="00B563ED"/>
    <w:rsid w:val="00B60B63"/>
    <w:rsid w:val="00B61D8F"/>
    <w:rsid w:val="00B62A02"/>
    <w:rsid w:val="00B6557F"/>
    <w:rsid w:val="00B67BAE"/>
    <w:rsid w:val="00B73C61"/>
    <w:rsid w:val="00B75A1E"/>
    <w:rsid w:val="00B934E3"/>
    <w:rsid w:val="00B949CA"/>
    <w:rsid w:val="00B95C91"/>
    <w:rsid w:val="00B9702E"/>
    <w:rsid w:val="00BA3EB1"/>
    <w:rsid w:val="00BA4112"/>
    <w:rsid w:val="00BB19D4"/>
    <w:rsid w:val="00BB71FB"/>
    <w:rsid w:val="00BD3DBA"/>
    <w:rsid w:val="00BD4880"/>
    <w:rsid w:val="00BD659C"/>
    <w:rsid w:val="00BD7F72"/>
    <w:rsid w:val="00BE2F34"/>
    <w:rsid w:val="00BE4825"/>
    <w:rsid w:val="00BF2CA3"/>
    <w:rsid w:val="00BF3520"/>
    <w:rsid w:val="00C003C3"/>
    <w:rsid w:val="00C03BC2"/>
    <w:rsid w:val="00C03BCD"/>
    <w:rsid w:val="00C10F84"/>
    <w:rsid w:val="00C11691"/>
    <w:rsid w:val="00C13838"/>
    <w:rsid w:val="00C15A78"/>
    <w:rsid w:val="00C15EC6"/>
    <w:rsid w:val="00C32065"/>
    <w:rsid w:val="00C32BFE"/>
    <w:rsid w:val="00C3301D"/>
    <w:rsid w:val="00C35A8B"/>
    <w:rsid w:val="00C35E36"/>
    <w:rsid w:val="00C411AC"/>
    <w:rsid w:val="00C44EA7"/>
    <w:rsid w:val="00C47447"/>
    <w:rsid w:val="00C54269"/>
    <w:rsid w:val="00C55838"/>
    <w:rsid w:val="00C56C55"/>
    <w:rsid w:val="00C57BA9"/>
    <w:rsid w:val="00C60FE3"/>
    <w:rsid w:val="00C61976"/>
    <w:rsid w:val="00C64434"/>
    <w:rsid w:val="00C6497B"/>
    <w:rsid w:val="00C6701C"/>
    <w:rsid w:val="00C70ACC"/>
    <w:rsid w:val="00C71C81"/>
    <w:rsid w:val="00C72460"/>
    <w:rsid w:val="00C7287A"/>
    <w:rsid w:val="00C80184"/>
    <w:rsid w:val="00C838FE"/>
    <w:rsid w:val="00C85088"/>
    <w:rsid w:val="00C85251"/>
    <w:rsid w:val="00C8545C"/>
    <w:rsid w:val="00C85F33"/>
    <w:rsid w:val="00CA34B0"/>
    <w:rsid w:val="00CA4352"/>
    <w:rsid w:val="00CA6E9B"/>
    <w:rsid w:val="00CA722F"/>
    <w:rsid w:val="00CB3B97"/>
    <w:rsid w:val="00CB4050"/>
    <w:rsid w:val="00CC195D"/>
    <w:rsid w:val="00CC1C38"/>
    <w:rsid w:val="00CC2206"/>
    <w:rsid w:val="00CC3D04"/>
    <w:rsid w:val="00CC691B"/>
    <w:rsid w:val="00CD0D77"/>
    <w:rsid w:val="00CD72F5"/>
    <w:rsid w:val="00CE021A"/>
    <w:rsid w:val="00CE1E92"/>
    <w:rsid w:val="00CE27C0"/>
    <w:rsid w:val="00CE5719"/>
    <w:rsid w:val="00CE7841"/>
    <w:rsid w:val="00CF0087"/>
    <w:rsid w:val="00CF0DBB"/>
    <w:rsid w:val="00CF2A4C"/>
    <w:rsid w:val="00D024D8"/>
    <w:rsid w:val="00D059FB"/>
    <w:rsid w:val="00D06B1F"/>
    <w:rsid w:val="00D1248D"/>
    <w:rsid w:val="00D13197"/>
    <w:rsid w:val="00D133E9"/>
    <w:rsid w:val="00D144F7"/>
    <w:rsid w:val="00D216E6"/>
    <w:rsid w:val="00D25B00"/>
    <w:rsid w:val="00D26120"/>
    <w:rsid w:val="00D26365"/>
    <w:rsid w:val="00D26CED"/>
    <w:rsid w:val="00D422E2"/>
    <w:rsid w:val="00D44948"/>
    <w:rsid w:val="00D50434"/>
    <w:rsid w:val="00D50EF1"/>
    <w:rsid w:val="00D53D1F"/>
    <w:rsid w:val="00D54B79"/>
    <w:rsid w:val="00D55775"/>
    <w:rsid w:val="00D60B8C"/>
    <w:rsid w:val="00D61E7B"/>
    <w:rsid w:val="00D65714"/>
    <w:rsid w:val="00D70FB7"/>
    <w:rsid w:val="00D710C7"/>
    <w:rsid w:val="00D727A7"/>
    <w:rsid w:val="00D825BB"/>
    <w:rsid w:val="00D83322"/>
    <w:rsid w:val="00D8773E"/>
    <w:rsid w:val="00D90C7A"/>
    <w:rsid w:val="00D91E2C"/>
    <w:rsid w:val="00D92464"/>
    <w:rsid w:val="00D92CC3"/>
    <w:rsid w:val="00D94E08"/>
    <w:rsid w:val="00D97765"/>
    <w:rsid w:val="00DA022C"/>
    <w:rsid w:val="00DA0B78"/>
    <w:rsid w:val="00DA25BD"/>
    <w:rsid w:val="00DA4048"/>
    <w:rsid w:val="00DA6894"/>
    <w:rsid w:val="00DA6A18"/>
    <w:rsid w:val="00DA76BB"/>
    <w:rsid w:val="00DB54BF"/>
    <w:rsid w:val="00DC0D36"/>
    <w:rsid w:val="00DC487D"/>
    <w:rsid w:val="00DD0E78"/>
    <w:rsid w:val="00DD207D"/>
    <w:rsid w:val="00DD29E4"/>
    <w:rsid w:val="00DD49CB"/>
    <w:rsid w:val="00DD5B62"/>
    <w:rsid w:val="00DE1F23"/>
    <w:rsid w:val="00DE212C"/>
    <w:rsid w:val="00DE3165"/>
    <w:rsid w:val="00DE4347"/>
    <w:rsid w:val="00DE504F"/>
    <w:rsid w:val="00DF1DFD"/>
    <w:rsid w:val="00DF4BB0"/>
    <w:rsid w:val="00DF4F28"/>
    <w:rsid w:val="00DF5922"/>
    <w:rsid w:val="00E00392"/>
    <w:rsid w:val="00E1198E"/>
    <w:rsid w:val="00E147E9"/>
    <w:rsid w:val="00E235E0"/>
    <w:rsid w:val="00E2621B"/>
    <w:rsid w:val="00E3054A"/>
    <w:rsid w:val="00E3115B"/>
    <w:rsid w:val="00E4321D"/>
    <w:rsid w:val="00E4479B"/>
    <w:rsid w:val="00E52BF9"/>
    <w:rsid w:val="00E536B1"/>
    <w:rsid w:val="00E541C4"/>
    <w:rsid w:val="00E554A8"/>
    <w:rsid w:val="00E55C29"/>
    <w:rsid w:val="00E578FE"/>
    <w:rsid w:val="00E653C0"/>
    <w:rsid w:val="00E65950"/>
    <w:rsid w:val="00E65EE1"/>
    <w:rsid w:val="00E6643A"/>
    <w:rsid w:val="00E84960"/>
    <w:rsid w:val="00E85041"/>
    <w:rsid w:val="00E930ED"/>
    <w:rsid w:val="00E94994"/>
    <w:rsid w:val="00E95505"/>
    <w:rsid w:val="00E95E74"/>
    <w:rsid w:val="00E96235"/>
    <w:rsid w:val="00EA1D57"/>
    <w:rsid w:val="00EB318B"/>
    <w:rsid w:val="00EB4F69"/>
    <w:rsid w:val="00EB6EB1"/>
    <w:rsid w:val="00EC00CF"/>
    <w:rsid w:val="00EC3301"/>
    <w:rsid w:val="00EC3BA5"/>
    <w:rsid w:val="00EC4394"/>
    <w:rsid w:val="00ED13A7"/>
    <w:rsid w:val="00ED3088"/>
    <w:rsid w:val="00EE479E"/>
    <w:rsid w:val="00EE6F37"/>
    <w:rsid w:val="00EF0D19"/>
    <w:rsid w:val="00EF19E4"/>
    <w:rsid w:val="00F00263"/>
    <w:rsid w:val="00F00819"/>
    <w:rsid w:val="00F01492"/>
    <w:rsid w:val="00F078A1"/>
    <w:rsid w:val="00F16FEB"/>
    <w:rsid w:val="00F179E0"/>
    <w:rsid w:val="00F21306"/>
    <w:rsid w:val="00F24644"/>
    <w:rsid w:val="00F25FC9"/>
    <w:rsid w:val="00F363CB"/>
    <w:rsid w:val="00F421C1"/>
    <w:rsid w:val="00F42360"/>
    <w:rsid w:val="00F43844"/>
    <w:rsid w:val="00F44E5F"/>
    <w:rsid w:val="00F463DB"/>
    <w:rsid w:val="00F479B2"/>
    <w:rsid w:val="00F5245D"/>
    <w:rsid w:val="00F544D2"/>
    <w:rsid w:val="00F55CCD"/>
    <w:rsid w:val="00F66E95"/>
    <w:rsid w:val="00F72373"/>
    <w:rsid w:val="00F81E93"/>
    <w:rsid w:val="00F84F24"/>
    <w:rsid w:val="00F8576E"/>
    <w:rsid w:val="00F91429"/>
    <w:rsid w:val="00F93968"/>
    <w:rsid w:val="00F959F4"/>
    <w:rsid w:val="00F96C55"/>
    <w:rsid w:val="00FA2508"/>
    <w:rsid w:val="00FA25D7"/>
    <w:rsid w:val="00FA591C"/>
    <w:rsid w:val="00FA7D33"/>
    <w:rsid w:val="00FC0B24"/>
    <w:rsid w:val="00FC194E"/>
    <w:rsid w:val="00FC3576"/>
    <w:rsid w:val="00FC65A4"/>
    <w:rsid w:val="00FD086E"/>
    <w:rsid w:val="00FD413C"/>
    <w:rsid w:val="00FD5EA9"/>
    <w:rsid w:val="00FE0533"/>
    <w:rsid w:val="00FE3DA9"/>
    <w:rsid w:val="00FE6956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myaccount.google.com/lesssecureapps?pli=1&amp;rapt=AEjHL4PvUCH9kGZrtTmFiU8TpeQXAjx-2VZT5vmztdpiCWHXMS_l5_lE0p-VW7MLEl2UsGJ08ZKQILZOm_NdVrxCE_dS-RbWnQ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FA034E-391B-4145-ADE2-402BAED5E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20</Pages>
  <Words>2454</Words>
  <Characters>13993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2022-07-25T06:49:00Z</dcterms:modified>
</cp:coreProperties>
</file>