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FF7801" w:rsidRDefault="00E65EE1" w:rsidP="00706D60">
      <w:pPr>
        <w:rPr>
          <w:noProof/>
          <w:color w:val="FF0000"/>
        </w:rPr>
      </w:pPr>
      <w:r w:rsidRPr="00FF7801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0F702FE6" wp14:editId="5DEA3842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FF7801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D7D3488" wp14:editId="47554F93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0E78" w:rsidRPr="00F00819" w:rsidRDefault="00DD0E78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DD0E78" w:rsidRDefault="00DD0E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D3488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0E78" w:rsidRPr="00F00819" w:rsidRDefault="00DD0E78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DD0E78" w:rsidRDefault="00DD0E78"/>
                  </w:txbxContent>
                </v:textbox>
                <w10:wrap anchorx="page"/>
              </v:rect>
            </w:pict>
          </mc:Fallback>
        </mc:AlternateContent>
      </w:r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B67BAE" w:rsidRPr="00FF7801" w:rsidRDefault="00B67BAE" w:rsidP="002B5D98">
      <w:pPr>
        <w:rPr>
          <w:noProof/>
          <w:color w:val="FF0000"/>
        </w:rPr>
      </w:pPr>
    </w:p>
    <w:p w:rsidR="002B5D98" w:rsidRPr="00D215C9" w:rsidRDefault="00731EC4" w:rsidP="00D215C9">
      <w:pPr>
        <w:pStyle w:val="af3"/>
      </w:pPr>
      <w:r w:rsidRPr="00D215C9">
        <w:t xml:space="preserve">Урок </w:t>
      </w:r>
      <w:r w:rsidR="007403AF" w:rsidRPr="00D215C9">
        <w:t>6</w:t>
      </w:r>
      <w:r w:rsidRPr="00D215C9">
        <w:t>.</w:t>
      </w:r>
      <w:r w:rsidR="003113B8" w:rsidRPr="00D215C9">
        <w:t xml:space="preserve"> </w:t>
      </w:r>
      <w:r w:rsidR="00B238E1">
        <w:t xml:space="preserve">Создаем </w:t>
      </w:r>
      <w:r w:rsidR="007403AF" w:rsidRPr="00D215C9">
        <w:t>приложение</w:t>
      </w:r>
      <w:r w:rsidR="00B238E1">
        <w:t xml:space="preserve"> для обработки ошибок</w:t>
      </w:r>
      <w:bookmarkStart w:id="0" w:name="_GoBack"/>
      <w:bookmarkEnd w:id="0"/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2B5D98" w:rsidRPr="00FF7801" w:rsidRDefault="002B5D98" w:rsidP="002B5D98">
      <w:pPr>
        <w:rPr>
          <w:noProof/>
          <w:color w:val="FF0000"/>
        </w:rPr>
      </w:pPr>
    </w:p>
    <w:p w:rsidR="00710767" w:rsidRPr="00FF7801" w:rsidRDefault="0073372F" w:rsidP="002B5D98">
      <w:pPr>
        <w:pStyle w:val="af1"/>
        <w:rPr>
          <w:noProof/>
          <w:color w:val="FF0000"/>
        </w:rPr>
      </w:pPr>
      <w:r w:rsidRPr="00FF7801">
        <w:rPr>
          <w:noProof/>
          <w:color w:val="FF0000"/>
          <w:lang w:bidi="ru-RU"/>
        </w:rPr>
        <w:fldChar w:fldCharType="begin"/>
      </w:r>
      <w:r w:rsidRPr="00FF7801">
        <w:rPr>
          <w:noProof/>
          <w:color w:val="FF0000"/>
          <w:lang w:bidi="ru-RU"/>
        </w:rPr>
        <w:instrText xml:space="preserve"> AUTHOR  Author  \* MERGEFORMAT </w:instrText>
      </w:r>
      <w:r w:rsidRPr="00FF7801">
        <w:rPr>
          <w:noProof/>
          <w:color w:val="FF0000"/>
          <w:lang w:bidi="ru-RU"/>
        </w:rPr>
        <w:fldChar w:fldCharType="end"/>
      </w:r>
    </w:p>
    <w:p w:rsidR="00E96235" w:rsidRPr="00FF7801" w:rsidRDefault="002974C8" w:rsidP="00706D60">
      <w:pPr>
        <w:rPr>
          <w:noProof/>
          <w:color w:val="FF0000"/>
        </w:rPr>
      </w:pPr>
      <w:r w:rsidRPr="00FF7801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FF7801" w:rsidRDefault="00B67BAE" w:rsidP="00B67BAE">
          <w:pPr>
            <w:rPr>
              <w:noProof/>
              <w:color w:val="FF0000"/>
            </w:rPr>
          </w:pPr>
        </w:p>
        <w:bookmarkStart w:id="1" w:name="_Toc99981863"/>
        <w:p w:rsidR="00E96235" w:rsidRPr="00D215C9" w:rsidRDefault="001A0417" w:rsidP="00D215C9">
          <w:pPr>
            <w:pStyle w:val="1"/>
            <w:jc w:val="center"/>
          </w:pPr>
          <w:r w:rsidRPr="00D215C9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EDA9225" wp14:editId="122563D2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0E78" w:rsidRPr="00F00819" w:rsidRDefault="00DD0E78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EDA922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0E78" w:rsidRPr="00F00819" w:rsidRDefault="00DD0E78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D215C9">
            <w:t>ОГЛАВЛЕНИЕ</w:t>
          </w:r>
          <w:bookmarkEnd w:id="1"/>
        </w:p>
        <w:p w:rsidR="00136DDD" w:rsidRPr="00FF7801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FF7801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FF7801" w:rsidRDefault="00136DDD" w:rsidP="00706D60">
          <w:pPr>
            <w:pStyle w:val="11"/>
            <w:rPr>
              <w:noProof/>
              <w:color w:val="FF0000"/>
            </w:rPr>
          </w:pPr>
        </w:p>
        <w:p w:rsidR="00D215C9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F7801">
            <w:rPr>
              <w:b/>
              <w:noProof/>
              <w:color w:val="FF0000"/>
              <w:lang w:bidi="ru-RU"/>
            </w:rPr>
            <w:fldChar w:fldCharType="begin"/>
          </w:r>
          <w:r w:rsidRPr="00FF7801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FF7801">
            <w:rPr>
              <w:b/>
              <w:noProof/>
              <w:color w:val="FF0000"/>
              <w:lang w:bidi="ru-RU"/>
            </w:rPr>
            <w:fldChar w:fldCharType="separate"/>
          </w:r>
          <w:hyperlink w:anchor="_Toc99981863" w:history="1">
            <w:r w:rsidR="00D215C9" w:rsidRPr="00EE18F9">
              <w:rPr>
                <w:rStyle w:val="a8"/>
                <w:noProof/>
              </w:rPr>
              <w:t>ОГЛАВЛЕНИЕ</w:t>
            </w:r>
            <w:r w:rsidR="00D215C9">
              <w:rPr>
                <w:noProof/>
                <w:webHidden/>
              </w:rPr>
              <w:tab/>
            </w:r>
            <w:r w:rsidR="00D215C9">
              <w:rPr>
                <w:noProof/>
                <w:webHidden/>
              </w:rPr>
              <w:fldChar w:fldCharType="begin"/>
            </w:r>
            <w:r w:rsidR="00D215C9">
              <w:rPr>
                <w:noProof/>
                <w:webHidden/>
              </w:rPr>
              <w:instrText xml:space="preserve"> PAGEREF _Toc99981863 \h </w:instrText>
            </w:r>
            <w:r w:rsidR="00D215C9">
              <w:rPr>
                <w:noProof/>
                <w:webHidden/>
              </w:rPr>
            </w:r>
            <w:r w:rsidR="00D215C9">
              <w:rPr>
                <w:noProof/>
                <w:webHidden/>
              </w:rPr>
              <w:fldChar w:fldCharType="separate"/>
            </w:r>
            <w:r w:rsidR="00D215C9">
              <w:rPr>
                <w:noProof/>
                <w:webHidden/>
              </w:rPr>
              <w:t>2</w:t>
            </w:r>
            <w:r w:rsidR="00D215C9">
              <w:rPr>
                <w:noProof/>
                <w:webHidden/>
              </w:rPr>
              <w:fldChar w:fldCharType="end"/>
            </w:r>
          </w:hyperlink>
        </w:p>
        <w:p w:rsidR="00D215C9" w:rsidRDefault="008E0E6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981864" w:history="1">
            <w:r w:rsidR="00D215C9" w:rsidRPr="00EE18F9">
              <w:rPr>
                <w:rStyle w:val="a8"/>
                <w:noProof/>
              </w:rPr>
              <w:t>ВВЕДЕНИЕ</w:t>
            </w:r>
            <w:r w:rsidR="00D215C9">
              <w:rPr>
                <w:noProof/>
                <w:webHidden/>
              </w:rPr>
              <w:tab/>
            </w:r>
            <w:r w:rsidR="00D215C9">
              <w:rPr>
                <w:noProof/>
                <w:webHidden/>
              </w:rPr>
              <w:fldChar w:fldCharType="begin"/>
            </w:r>
            <w:r w:rsidR="00D215C9">
              <w:rPr>
                <w:noProof/>
                <w:webHidden/>
              </w:rPr>
              <w:instrText xml:space="preserve"> PAGEREF _Toc99981864 \h </w:instrText>
            </w:r>
            <w:r w:rsidR="00D215C9">
              <w:rPr>
                <w:noProof/>
                <w:webHidden/>
              </w:rPr>
            </w:r>
            <w:r w:rsidR="00D215C9">
              <w:rPr>
                <w:noProof/>
                <w:webHidden/>
              </w:rPr>
              <w:fldChar w:fldCharType="separate"/>
            </w:r>
            <w:r w:rsidR="00D215C9">
              <w:rPr>
                <w:noProof/>
                <w:webHidden/>
              </w:rPr>
              <w:t>3</w:t>
            </w:r>
            <w:r w:rsidR="00D215C9">
              <w:rPr>
                <w:noProof/>
                <w:webHidden/>
              </w:rPr>
              <w:fldChar w:fldCharType="end"/>
            </w:r>
          </w:hyperlink>
        </w:p>
        <w:p w:rsidR="00D215C9" w:rsidRDefault="008E0E6C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981865" w:history="1">
            <w:r w:rsidR="00D215C9" w:rsidRPr="00EE18F9">
              <w:rPr>
                <w:rStyle w:val="a8"/>
                <w:noProof/>
              </w:rPr>
              <w:t>добавляем приложение</w:t>
            </w:r>
            <w:r w:rsidR="00D215C9">
              <w:rPr>
                <w:noProof/>
                <w:webHidden/>
              </w:rPr>
              <w:tab/>
            </w:r>
            <w:r w:rsidR="00D215C9">
              <w:rPr>
                <w:noProof/>
                <w:webHidden/>
              </w:rPr>
              <w:fldChar w:fldCharType="begin"/>
            </w:r>
            <w:r w:rsidR="00D215C9">
              <w:rPr>
                <w:noProof/>
                <w:webHidden/>
              </w:rPr>
              <w:instrText xml:space="preserve"> PAGEREF _Toc99981865 \h </w:instrText>
            </w:r>
            <w:r w:rsidR="00D215C9">
              <w:rPr>
                <w:noProof/>
                <w:webHidden/>
              </w:rPr>
            </w:r>
            <w:r w:rsidR="00D215C9">
              <w:rPr>
                <w:noProof/>
                <w:webHidden/>
              </w:rPr>
              <w:fldChar w:fldCharType="separate"/>
            </w:r>
            <w:r w:rsidR="00D215C9">
              <w:rPr>
                <w:noProof/>
                <w:webHidden/>
              </w:rPr>
              <w:t>3</w:t>
            </w:r>
            <w:r w:rsidR="00D215C9">
              <w:rPr>
                <w:noProof/>
                <w:webHidden/>
              </w:rPr>
              <w:fldChar w:fldCharType="end"/>
            </w:r>
          </w:hyperlink>
        </w:p>
        <w:p w:rsidR="00D215C9" w:rsidRDefault="008E0E6C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981866" w:history="1">
            <w:r w:rsidR="00D215C9" w:rsidRPr="00EE18F9">
              <w:rPr>
                <w:rStyle w:val="a8"/>
                <w:noProof/>
              </w:rPr>
              <w:t>добавляем шаблоны</w:t>
            </w:r>
            <w:r w:rsidR="00D215C9">
              <w:rPr>
                <w:noProof/>
                <w:webHidden/>
              </w:rPr>
              <w:tab/>
            </w:r>
            <w:r w:rsidR="00D215C9">
              <w:rPr>
                <w:noProof/>
                <w:webHidden/>
              </w:rPr>
              <w:fldChar w:fldCharType="begin"/>
            </w:r>
            <w:r w:rsidR="00D215C9">
              <w:rPr>
                <w:noProof/>
                <w:webHidden/>
              </w:rPr>
              <w:instrText xml:space="preserve"> PAGEREF _Toc99981866 \h </w:instrText>
            </w:r>
            <w:r w:rsidR="00D215C9">
              <w:rPr>
                <w:noProof/>
                <w:webHidden/>
              </w:rPr>
            </w:r>
            <w:r w:rsidR="00D215C9">
              <w:rPr>
                <w:noProof/>
                <w:webHidden/>
              </w:rPr>
              <w:fldChar w:fldCharType="separate"/>
            </w:r>
            <w:r w:rsidR="00D215C9">
              <w:rPr>
                <w:noProof/>
                <w:webHidden/>
              </w:rPr>
              <w:t>4</w:t>
            </w:r>
            <w:r w:rsidR="00D215C9">
              <w:rPr>
                <w:noProof/>
                <w:webHidden/>
              </w:rPr>
              <w:fldChar w:fldCharType="end"/>
            </w:r>
          </w:hyperlink>
        </w:p>
        <w:p w:rsidR="00D215C9" w:rsidRDefault="008E0E6C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981867" w:history="1">
            <w:r w:rsidR="00D215C9" w:rsidRPr="00EE18F9">
              <w:rPr>
                <w:rStyle w:val="a8"/>
                <w:noProof/>
              </w:rPr>
              <w:t>выполняем регистрацию приложения</w:t>
            </w:r>
            <w:r w:rsidR="00D215C9">
              <w:rPr>
                <w:noProof/>
                <w:webHidden/>
              </w:rPr>
              <w:tab/>
            </w:r>
            <w:r w:rsidR="00D215C9">
              <w:rPr>
                <w:noProof/>
                <w:webHidden/>
              </w:rPr>
              <w:fldChar w:fldCharType="begin"/>
            </w:r>
            <w:r w:rsidR="00D215C9">
              <w:rPr>
                <w:noProof/>
                <w:webHidden/>
              </w:rPr>
              <w:instrText xml:space="preserve"> PAGEREF _Toc99981867 \h </w:instrText>
            </w:r>
            <w:r w:rsidR="00D215C9">
              <w:rPr>
                <w:noProof/>
                <w:webHidden/>
              </w:rPr>
            </w:r>
            <w:r w:rsidR="00D215C9">
              <w:rPr>
                <w:noProof/>
                <w:webHidden/>
              </w:rPr>
              <w:fldChar w:fldCharType="separate"/>
            </w:r>
            <w:r w:rsidR="00D215C9">
              <w:rPr>
                <w:noProof/>
                <w:webHidden/>
              </w:rPr>
              <w:t>4</w:t>
            </w:r>
            <w:r w:rsidR="00D215C9">
              <w:rPr>
                <w:noProof/>
                <w:webHidden/>
              </w:rPr>
              <w:fldChar w:fldCharType="end"/>
            </w:r>
          </w:hyperlink>
        </w:p>
        <w:p w:rsidR="00D215C9" w:rsidRDefault="008E0E6C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981868" w:history="1">
            <w:r w:rsidR="00D215C9" w:rsidRPr="00EE18F9">
              <w:rPr>
                <w:rStyle w:val="a8"/>
                <w:noProof/>
              </w:rPr>
              <w:t>проверяем работу приложения</w:t>
            </w:r>
            <w:r w:rsidR="00D215C9">
              <w:rPr>
                <w:noProof/>
                <w:webHidden/>
              </w:rPr>
              <w:tab/>
            </w:r>
            <w:r w:rsidR="00D215C9">
              <w:rPr>
                <w:noProof/>
                <w:webHidden/>
              </w:rPr>
              <w:fldChar w:fldCharType="begin"/>
            </w:r>
            <w:r w:rsidR="00D215C9">
              <w:rPr>
                <w:noProof/>
                <w:webHidden/>
              </w:rPr>
              <w:instrText xml:space="preserve"> PAGEREF _Toc99981868 \h </w:instrText>
            </w:r>
            <w:r w:rsidR="00D215C9">
              <w:rPr>
                <w:noProof/>
                <w:webHidden/>
              </w:rPr>
            </w:r>
            <w:r w:rsidR="00D215C9">
              <w:rPr>
                <w:noProof/>
                <w:webHidden/>
              </w:rPr>
              <w:fldChar w:fldCharType="separate"/>
            </w:r>
            <w:r w:rsidR="00D215C9">
              <w:rPr>
                <w:noProof/>
                <w:webHidden/>
              </w:rPr>
              <w:t>4</w:t>
            </w:r>
            <w:r w:rsidR="00D215C9">
              <w:rPr>
                <w:noProof/>
                <w:webHidden/>
              </w:rPr>
              <w:fldChar w:fldCharType="end"/>
            </w:r>
          </w:hyperlink>
        </w:p>
        <w:p w:rsidR="00D215C9" w:rsidRDefault="008E0E6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981869" w:history="1">
            <w:r w:rsidR="00D215C9" w:rsidRPr="00EE18F9">
              <w:rPr>
                <w:rStyle w:val="a8"/>
                <w:noProof/>
              </w:rPr>
              <w:t>ЗАКЛЮЧЕНИЕ</w:t>
            </w:r>
            <w:r w:rsidR="00D215C9">
              <w:rPr>
                <w:noProof/>
                <w:webHidden/>
              </w:rPr>
              <w:tab/>
            </w:r>
            <w:r w:rsidR="00D215C9">
              <w:rPr>
                <w:noProof/>
                <w:webHidden/>
              </w:rPr>
              <w:fldChar w:fldCharType="begin"/>
            </w:r>
            <w:r w:rsidR="00D215C9">
              <w:rPr>
                <w:noProof/>
                <w:webHidden/>
              </w:rPr>
              <w:instrText xml:space="preserve"> PAGEREF _Toc99981869 \h </w:instrText>
            </w:r>
            <w:r w:rsidR="00D215C9">
              <w:rPr>
                <w:noProof/>
                <w:webHidden/>
              </w:rPr>
            </w:r>
            <w:r w:rsidR="00D215C9">
              <w:rPr>
                <w:noProof/>
                <w:webHidden/>
              </w:rPr>
              <w:fldChar w:fldCharType="separate"/>
            </w:r>
            <w:r w:rsidR="00D215C9">
              <w:rPr>
                <w:noProof/>
                <w:webHidden/>
              </w:rPr>
              <w:t>5</w:t>
            </w:r>
            <w:r w:rsidR="00D215C9">
              <w:rPr>
                <w:noProof/>
                <w:webHidden/>
              </w:rPr>
              <w:fldChar w:fldCharType="end"/>
            </w:r>
          </w:hyperlink>
        </w:p>
        <w:p w:rsidR="00F421C1" w:rsidRPr="00FF7801" w:rsidRDefault="00E96235" w:rsidP="00706D60">
          <w:pPr>
            <w:rPr>
              <w:noProof/>
              <w:color w:val="FF0000"/>
            </w:rPr>
          </w:pPr>
          <w:r w:rsidRPr="00FF7801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FF7801" w:rsidRDefault="00C85251" w:rsidP="00706D60">
      <w:pPr>
        <w:rPr>
          <w:noProof/>
          <w:color w:val="FF0000"/>
        </w:rPr>
      </w:pPr>
      <w:r w:rsidRPr="00FF7801">
        <w:rPr>
          <w:noProof/>
          <w:color w:val="FF0000"/>
          <w:lang w:bidi="ru-RU"/>
        </w:rPr>
        <w:br w:type="page"/>
      </w:r>
    </w:p>
    <w:p w:rsidR="00706D60" w:rsidRPr="00FF7801" w:rsidRDefault="00893712" w:rsidP="00706D60">
      <w:pPr>
        <w:rPr>
          <w:noProof/>
          <w:color w:val="FF0000"/>
        </w:rPr>
      </w:pPr>
      <w:r w:rsidRPr="00FF7801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73229E" wp14:editId="3F03CB22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FF7801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0F94B8FD" wp14:editId="57896906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691" w:rsidRPr="00FF7801" w:rsidRDefault="00C11691" w:rsidP="00C411AC">
      <w:pPr>
        <w:pStyle w:val="1"/>
        <w:rPr>
          <w:color w:val="FF0000"/>
        </w:rPr>
      </w:pPr>
    </w:p>
    <w:p w:rsidR="00C11691" w:rsidRPr="00FF7801" w:rsidRDefault="00C11691" w:rsidP="00C411AC">
      <w:pPr>
        <w:pStyle w:val="1"/>
        <w:rPr>
          <w:color w:val="FF0000"/>
        </w:rPr>
      </w:pPr>
    </w:p>
    <w:p w:rsidR="00C11691" w:rsidRPr="00FF7801" w:rsidRDefault="00C11691" w:rsidP="00C411AC">
      <w:pPr>
        <w:pStyle w:val="1"/>
        <w:rPr>
          <w:color w:val="FF0000"/>
        </w:rPr>
      </w:pPr>
    </w:p>
    <w:p w:rsidR="00C11691" w:rsidRPr="00FF7801" w:rsidRDefault="00C11691" w:rsidP="00C411AC">
      <w:pPr>
        <w:pStyle w:val="1"/>
        <w:rPr>
          <w:color w:val="FF0000"/>
        </w:rPr>
      </w:pPr>
    </w:p>
    <w:p w:rsidR="00C11691" w:rsidRPr="00FF7801" w:rsidRDefault="00C11691" w:rsidP="00C411AC">
      <w:pPr>
        <w:pStyle w:val="1"/>
        <w:rPr>
          <w:color w:val="FF0000"/>
        </w:rPr>
      </w:pPr>
    </w:p>
    <w:p w:rsidR="00287FC5" w:rsidRPr="00FF7801" w:rsidRDefault="00D215C9" w:rsidP="00FF7801">
      <w:pPr>
        <w:pStyle w:val="1"/>
        <w:spacing w:line="360" w:lineRule="auto"/>
      </w:pPr>
      <w:bookmarkStart w:id="2" w:name="_Toc99981864"/>
      <w:r w:rsidRPr="00FF7801">
        <w:rPr>
          <w:caps w:val="0"/>
        </w:rPr>
        <w:t>ВВЕДЕНИЕ</w:t>
      </w:r>
      <w:bookmarkEnd w:id="2"/>
    </w:p>
    <w:p w:rsidR="0080243A" w:rsidRPr="00BE4E9C" w:rsidRDefault="008C7CB0" w:rsidP="00287FC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E4E9C">
        <w:rPr>
          <w:rFonts w:ascii="Times New Roman" w:hAnsi="Times New Roman" w:cs="Times New Roman"/>
          <w:noProof/>
          <w:sz w:val="26"/>
          <w:szCs w:val="26"/>
          <w:lang w:eastAsia="ru-RU"/>
        </w:rPr>
        <w:t>Создадим еще одно приложение. Оно будет совсем небольшим, но пригодится нам для обработки ошибок, которые будут возникать в проекте в процессе работы пользователя.</w:t>
      </w:r>
    </w:p>
    <w:p w:rsidR="00D61E7B" w:rsidRPr="00BE4E9C" w:rsidRDefault="003F3302" w:rsidP="00BE4E9C">
      <w:pPr>
        <w:pStyle w:val="21"/>
        <w:spacing w:line="360" w:lineRule="auto"/>
      </w:pPr>
      <w:bookmarkStart w:id="3" w:name="_Toc99981865"/>
      <w:r w:rsidRPr="00BE4E9C">
        <w:t xml:space="preserve">добавляем </w:t>
      </w:r>
      <w:r w:rsidR="008E2174" w:rsidRPr="00BE4E9C">
        <w:t>приложение</w:t>
      </w:r>
      <w:bookmarkEnd w:id="3"/>
    </w:p>
    <w:p w:rsidR="002F259A" w:rsidRPr="00BE4E9C" w:rsidRDefault="008C7CB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E4E9C">
        <w:rPr>
          <w:rFonts w:ascii="Times New Roman" w:hAnsi="Times New Roman" w:cs="Times New Roman"/>
          <w:sz w:val="26"/>
          <w:szCs w:val="26"/>
        </w:rPr>
        <w:t xml:space="preserve">Создадим новую директорию </w:t>
      </w:r>
      <w:r w:rsidRPr="00BE4E9C">
        <w:rPr>
          <w:rFonts w:ascii="Times New Roman" w:hAnsi="Times New Roman" w:cs="Times New Roman"/>
          <w:sz w:val="26"/>
          <w:szCs w:val="26"/>
          <w:lang w:val="en-US"/>
        </w:rPr>
        <w:t>errors</w:t>
      </w:r>
      <w:r w:rsidRPr="00BE4E9C">
        <w:rPr>
          <w:rFonts w:ascii="Times New Roman" w:hAnsi="Times New Roman" w:cs="Times New Roman"/>
          <w:sz w:val="26"/>
          <w:szCs w:val="26"/>
        </w:rPr>
        <w:t xml:space="preserve"> в корне проекта. Добавим в не</w:t>
      </w:r>
      <w:r w:rsidR="00BE4E9C" w:rsidRPr="00BE4E9C">
        <w:rPr>
          <w:rFonts w:ascii="Times New Roman" w:hAnsi="Times New Roman" w:cs="Times New Roman"/>
          <w:sz w:val="26"/>
          <w:szCs w:val="26"/>
        </w:rPr>
        <w:t>е</w:t>
      </w:r>
      <w:r w:rsidRPr="00BE4E9C">
        <w:rPr>
          <w:rFonts w:ascii="Times New Roman" w:hAnsi="Times New Roman" w:cs="Times New Roman"/>
          <w:sz w:val="26"/>
          <w:szCs w:val="26"/>
        </w:rPr>
        <w:t xml:space="preserve"> помимо традиционного файла </w:t>
      </w:r>
      <w:r w:rsidRPr="00BE4E9C">
        <w:rPr>
          <w:rFonts w:ascii="Times New Roman" w:hAnsi="Times New Roman" w:cs="Times New Roman"/>
          <w:color w:val="0070C0"/>
          <w:sz w:val="26"/>
          <w:szCs w:val="26"/>
        </w:rPr>
        <w:t>__</w:t>
      </w:r>
      <w:proofErr w:type="spellStart"/>
      <w:r w:rsidRPr="00BE4E9C">
        <w:rPr>
          <w:rFonts w:ascii="Times New Roman" w:hAnsi="Times New Roman" w:cs="Times New Roman"/>
          <w:color w:val="0070C0"/>
          <w:sz w:val="26"/>
          <w:szCs w:val="26"/>
          <w:lang w:val="en-US"/>
        </w:rPr>
        <w:t>init</w:t>
      </w:r>
      <w:proofErr w:type="spellEnd"/>
      <w:r w:rsidRPr="00BE4E9C">
        <w:rPr>
          <w:rFonts w:ascii="Times New Roman" w:hAnsi="Times New Roman" w:cs="Times New Roman"/>
          <w:color w:val="0070C0"/>
          <w:sz w:val="26"/>
          <w:szCs w:val="26"/>
        </w:rPr>
        <w:t>__.</w:t>
      </w:r>
      <w:proofErr w:type="spellStart"/>
      <w:r w:rsidRPr="00BE4E9C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proofErr w:type="spellEnd"/>
      <w:r w:rsidRPr="00BE4E9C">
        <w:rPr>
          <w:rFonts w:ascii="Times New Roman" w:hAnsi="Times New Roman" w:cs="Times New Roman"/>
          <w:sz w:val="26"/>
          <w:szCs w:val="26"/>
        </w:rPr>
        <w:t xml:space="preserve"> </w:t>
      </w:r>
      <w:r w:rsidR="00BE4E9C" w:rsidRPr="00BE4E9C">
        <w:rPr>
          <w:rFonts w:ascii="Times New Roman" w:hAnsi="Times New Roman" w:cs="Times New Roman"/>
          <w:sz w:val="26"/>
          <w:szCs w:val="26"/>
        </w:rPr>
        <w:t>для инициализации пакета еще</w:t>
      </w:r>
      <w:r w:rsidRPr="00BE4E9C">
        <w:rPr>
          <w:rFonts w:ascii="Times New Roman" w:hAnsi="Times New Roman" w:cs="Times New Roman"/>
          <w:sz w:val="26"/>
          <w:szCs w:val="26"/>
        </w:rPr>
        <w:t xml:space="preserve"> модуль </w:t>
      </w:r>
      <w:r w:rsidRPr="00BE4E9C">
        <w:rPr>
          <w:rFonts w:ascii="Times New Roman" w:hAnsi="Times New Roman" w:cs="Times New Roman"/>
          <w:color w:val="0070C0"/>
          <w:sz w:val="26"/>
          <w:szCs w:val="26"/>
          <w:lang w:val="en-US"/>
        </w:rPr>
        <w:t>handlers</w:t>
      </w:r>
      <w:r w:rsidR="00BE4E9C" w:rsidRPr="00BE4E9C">
        <w:rPr>
          <w:rFonts w:ascii="Times New Roman" w:hAnsi="Times New Roman" w:cs="Times New Roman"/>
          <w:color w:val="0070C0"/>
          <w:sz w:val="26"/>
          <w:szCs w:val="26"/>
        </w:rPr>
        <w:t>.</w:t>
      </w:r>
      <w:proofErr w:type="spellStart"/>
      <w:r w:rsidR="00BE4E9C" w:rsidRPr="00BE4E9C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proofErr w:type="spellEnd"/>
      <w:r w:rsidRPr="00BE4E9C">
        <w:rPr>
          <w:rFonts w:ascii="Times New Roman" w:hAnsi="Times New Roman" w:cs="Times New Roman"/>
          <w:sz w:val="26"/>
          <w:szCs w:val="26"/>
        </w:rPr>
        <w:t>.</w:t>
      </w:r>
    </w:p>
    <w:p w:rsidR="00726047" w:rsidRPr="00BE4E9C" w:rsidRDefault="00726047" w:rsidP="00726047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BE4E9C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BE4E9C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1. </w:t>
      </w:r>
      <w:r w:rsidRPr="00BE4E9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</w:t>
      </w:r>
      <w:r w:rsidR="008C7CB0" w:rsidRPr="00BE4E9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errors</w:t>
      </w:r>
      <w:r w:rsidRPr="00BE4E9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8C7CB0" w:rsidRPr="00BE4E9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</w:t>
      </w:r>
      <w:r w:rsidRPr="00BE4E9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BE4E9C" w:rsidRPr="00BE4E9C" w:rsidRDefault="00BE4E9C" w:rsidP="00BE4E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 </w:t>
      </w:r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Blueprint, </w:t>
      </w:r>
      <w:proofErr w:type="spellStart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</w:t>
      </w:r>
      <w:proofErr w:type="spellEnd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errors = Blueprint(</w:t>
      </w:r>
      <w:r w:rsidRPr="00BE4E9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'errors'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__name__)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E4E9C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BE4E9C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errors.app_errorhandler</w:t>
      </w:r>
      <w:proofErr w:type="spellEnd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404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error_404(</w:t>
      </w:r>
      <w:r w:rsidRPr="00BE4E9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error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</w:t>
      </w:r>
      <w:proofErr w:type="spellEnd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E4E9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'errors/404.html'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404</w:t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E4E9C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BE4E9C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errors.app_errorhandler</w:t>
      </w:r>
      <w:proofErr w:type="spellEnd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403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error_403(</w:t>
      </w:r>
      <w:r w:rsidRPr="00BE4E9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error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</w:t>
      </w:r>
      <w:proofErr w:type="spellEnd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E4E9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'errors/403.html'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403</w:t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E4E9C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BE4E9C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errors.app_errorhandler</w:t>
      </w:r>
      <w:proofErr w:type="spellEnd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error_500(</w:t>
      </w:r>
      <w:r w:rsidRPr="00BE4E9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error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E4E9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</w:t>
      </w:r>
      <w:proofErr w:type="spellEnd"/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E4E9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'errors/500.html'</w:t>
      </w:r>
      <w:r w:rsidRPr="00BE4E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BE4E9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</w:p>
    <w:p w:rsidR="00317A17" w:rsidRPr="00FF7801" w:rsidRDefault="00317A17" w:rsidP="00C1169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bookmarkStart w:id="4" w:name="_Toc99981866"/>
    <w:p w:rsidR="008E2174" w:rsidRPr="00BE4E9C" w:rsidRDefault="008E2174" w:rsidP="00BE4E9C">
      <w:pPr>
        <w:pStyle w:val="21"/>
        <w:spacing w:line="360" w:lineRule="auto"/>
      </w:pPr>
      <w:r w:rsidRPr="00BE4E9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8EDDFA" wp14:editId="7CE68EA4">
                <wp:simplePos x="0" y="0"/>
                <wp:positionH relativeFrom="margin">
                  <wp:align>center</wp:align>
                </wp:positionH>
                <wp:positionV relativeFrom="paragraph">
                  <wp:posOffset>-452602</wp:posOffset>
                </wp:positionV>
                <wp:extent cx="6660000" cy="9756000"/>
                <wp:effectExtent l="0" t="0" r="26670" b="17145"/>
                <wp:wrapNone/>
                <wp:docPr id="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32E80" id="Прямоугольник 12" o:spid="_x0000_s1026" style="position:absolute;margin-left:0;margin-top:-35.65pt;width:524.4pt;height:768.2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BE4E9C">
        <w:t>добавляем шаблоны</w:t>
      </w:r>
      <w:bookmarkEnd w:id="4"/>
    </w:p>
    <w:p w:rsidR="008E2174" w:rsidRPr="008D623D" w:rsidRDefault="008E2174" w:rsidP="008E217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D623D">
        <w:rPr>
          <w:rFonts w:ascii="Times New Roman" w:hAnsi="Times New Roman" w:cs="Times New Roman"/>
          <w:sz w:val="26"/>
          <w:szCs w:val="26"/>
        </w:rPr>
        <w:t xml:space="preserve">В директории с шаблонами </w:t>
      </w:r>
      <w:r w:rsidRPr="008D623D">
        <w:rPr>
          <w:rFonts w:ascii="Times New Roman" w:hAnsi="Times New Roman" w:cs="Times New Roman"/>
          <w:color w:val="0070C0"/>
          <w:sz w:val="26"/>
          <w:szCs w:val="26"/>
          <w:lang w:val="en-US"/>
        </w:rPr>
        <w:t>templates</w:t>
      </w:r>
      <w:r w:rsidRPr="008D623D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8D623D">
        <w:rPr>
          <w:rFonts w:ascii="Times New Roman" w:hAnsi="Times New Roman" w:cs="Times New Roman"/>
          <w:sz w:val="26"/>
          <w:szCs w:val="26"/>
        </w:rPr>
        <w:t xml:space="preserve">создадим вложенную директорию </w:t>
      </w:r>
      <w:r w:rsidRPr="008D623D">
        <w:rPr>
          <w:rFonts w:ascii="Times New Roman" w:hAnsi="Times New Roman" w:cs="Times New Roman"/>
          <w:color w:val="0070C0"/>
          <w:sz w:val="26"/>
          <w:szCs w:val="26"/>
          <w:lang w:val="en-US"/>
        </w:rPr>
        <w:t>errors</w:t>
      </w:r>
      <w:r w:rsidRPr="008D623D">
        <w:rPr>
          <w:rFonts w:ascii="Times New Roman" w:hAnsi="Times New Roman" w:cs="Times New Roman"/>
          <w:sz w:val="26"/>
          <w:szCs w:val="26"/>
        </w:rPr>
        <w:t>, в которой сохраним три шаблона, в соответствии с нашими тремя контроллерами.</w:t>
      </w:r>
    </w:p>
    <w:p w:rsidR="008E2174" w:rsidRPr="00FF7801" w:rsidRDefault="008E2174" w:rsidP="008E217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FF7801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682816" behindDoc="1" locked="0" layoutInCell="1" allowOverlap="1" wp14:anchorId="33FB2D14" wp14:editId="45FD29B6">
            <wp:simplePos x="0" y="0"/>
            <wp:positionH relativeFrom="column">
              <wp:posOffset>1923821</wp:posOffset>
            </wp:positionH>
            <wp:positionV relativeFrom="paragraph">
              <wp:posOffset>7315</wp:posOffset>
            </wp:positionV>
            <wp:extent cx="1638300" cy="980440"/>
            <wp:effectExtent l="19050" t="19050" r="19050" b="10160"/>
            <wp:wrapTight wrapText="bothSides">
              <wp:wrapPolygon edited="0">
                <wp:start x="-251" y="-420"/>
                <wp:lineTo x="-251" y="21404"/>
                <wp:lineTo x="21600" y="21404"/>
                <wp:lineTo x="21600" y="-420"/>
                <wp:lineTo x="-251" y="-42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98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780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</w:p>
    <w:p w:rsidR="008E2174" w:rsidRPr="00FF7801" w:rsidRDefault="008E2174" w:rsidP="008E2174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8E2174" w:rsidRPr="00FF7801" w:rsidRDefault="008E2174" w:rsidP="008E2174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8E2174" w:rsidRPr="00FF7801" w:rsidRDefault="008E2174" w:rsidP="008E2174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535E3C" w:rsidRPr="000610D1" w:rsidRDefault="00535E3C" w:rsidP="000610D1">
      <w:pPr>
        <w:pStyle w:val="21"/>
        <w:spacing w:line="360" w:lineRule="auto"/>
      </w:pPr>
      <w:bookmarkStart w:id="5" w:name="_Toc99981867"/>
      <w:r w:rsidRPr="000610D1">
        <w:t>выполняем регистрацию приложения</w:t>
      </w:r>
      <w:bookmarkEnd w:id="5"/>
    </w:p>
    <w:p w:rsidR="008C7CB0" w:rsidRPr="000610D1" w:rsidRDefault="00535E3C" w:rsidP="00535E3C">
      <w:pPr>
        <w:tabs>
          <w:tab w:val="left" w:pos="2362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610D1">
        <w:rPr>
          <w:rFonts w:ascii="Times New Roman" w:hAnsi="Times New Roman" w:cs="Times New Roman"/>
          <w:sz w:val="26"/>
          <w:szCs w:val="26"/>
        </w:rPr>
        <w:t>Наше новое приложение необходимо зарегистрировать в качестве нового «</w:t>
      </w:r>
      <w:proofErr w:type="spellStart"/>
      <w:r w:rsidRPr="000610D1">
        <w:rPr>
          <w:rFonts w:ascii="Times New Roman" w:hAnsi="Times New Roman" w:cs="Times New Roman"/>
          <w:sz w:val="26"/>
          <w:szCs w:val="26"/>
        </w:rPr>
        <w:t>блюпринта</w:t>
      </w:r>
      <w:proofErr w:type="spellEnd"/>
      <w:r w:rsidRPr="000610D1">
        <w:rPr>
          <w:rFonts w:ascii="Times New Roman" w:hAnsi="Times New Roman" w:cs="Times New Roman"/>
          <w:sz w:val="26"/>
          <w:szCs w:val="26"/>
        </w:rPr>
        <w:t>».</w:t>
      </w:r>
    </w:p>
    <w:p w:rsidR="00535E3C" w:rsidRPr="000610D1" w:rsidRDefault="00535E3C" w:rsidP="00535E3C">
      <w:pPr>
        <w:tabs>
          <w:tab w:val="left" w:pos="2362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610D1">
        <w:rPr>
          <w:rFonts w:ascii="Times New Roman" w:hAnsi="Times New Roman" w:cs="Times New Roman"/>
          <w:sz w:val="26"/>
          <w:szCs w:val="26"/>
        </w:rPr>
        <w:t>Для этого внесем соответствующие правки в модуль __</w:t>
      </w:r>
      <w:proofErr w:type="spellStart"/>
      <w:r w:rsidRPr="000610D1">
        <w:rPr>
          <w:rFonts w:ascii="Times New Roman" w:hAnsi="Times New Roman" w:cs="Times New Roman"/>
          <w:sz w:val="26"/>
          <w:szCs w:val="26"/>
          <w:lang w:val="en-US"/>
        </w:rPr>
        <w:t>init</w:t>
      </w:r>
      <w:proofErr w:type="spellEnd"/>
      <w:r w:rsidRPr="000610D1">
        <w:rPr>
          <w:rFonts w:ascii="Times New Roman" w:hAnsi="Times New Roman" w:cs="Times New Roman"/>
          <w:sz w:val="26"/>
          <w:szCs w:val="26"/>
        </w:rPr>
        <w:t>__.</w:t>
      </w:r>
      <w:proofErr w:type="spellStart"/>
      <w:r w:rsidRPr="000610D1">
        <w:rPr>
          <w:rFonts w:ascii="Times New Roman" w:hAnsi="Times New Roman" w:cs="Times New Roman"/>
          <w:sz w:val="26"/>
          <w:szCs w:val="26"/>
          <w:lang w:val="en-US"/>
        </w:rPr>
        <w:t>py</w:t>
      </w:r>
      <w:proofErr w:type="spellEnd"/>
      <w:r w:rsidRPr="000610D1">
        <w:rPr>
          <w:rFonts w:ascii="Times New Roman" w:hAnsi="Times New Roman" w:cs="Times New Roman"/>
          <w:sz w:val="26"/>
          <w:szCs w:val="26"/>
        </w:rPr>
        <w:t xml:space="preserve"> пакета проекта.</w:t>
      </w:r>
    </w:p>
    <w:p w:rsidR="00535E3C" w:rsidRPr="00F06060" w:rsidRDefault="00535E3C" w:rsidP="00535E3C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06060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F06060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2. </w:t>
      </w:r>
      <w:proofErr w:type="spellStart"/>
      <w:r w:rsidRPr="00F060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</w:t>
      </w:r>
      <w:proofErr w:type="spellEnd"/>
      <w:r w:rsidRPr="00F060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F06060" w:rsidRPr="00F06060">
        <w:rPr>
          <w:rFonts w:ascii="Times New Roman" w:hAnsi="Times New Roman" w:cs="Times New Roman"/>
          <w:b/>
          <w:sz w:val="28"/>
          <w:szCs w:val="28"/>
          <w:u w:val="single"/>
        </w:rPr>
        <w:t>__</w:t>
      </w:r>
      <w:r w:rsidR="00F06060" w:rsidRPr="00F060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init__</w:t>
      </w:r>
      <w:r w:rsidRPr="00F060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172BC3" w:rsidRPr="00F06060" w:rsidRDefault="00535E3C" w:rsidP="00172B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F0606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def</w:t>
      </w:r>
      <w:proofErr w:type="spellEnd"/>
      <w:proofErr w:type="gramEnd"/>
      <w:r w:rsidRPr="00F0606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create_app</w:t>
      </w:r>
      <w:proofErr w:type="spellEnd"/>
      <w:r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config_class</w:t>
      </w:r>
      <w:proofErr w:type="spellEnd"/>
      <w:r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Config</w:t>
      </w:r>
      <w:proofErr w:type="spellEnd"/>
      <w:r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:rsidR="00535E3C" w:rsidRPr="00F06060" w:rsidRDefault="00172BC3" w:rsidP="00172B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…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gramStart"/>
      <w:r w:rsidR="00535E3C" w:rsidRPr="00F0606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proofErr w:type="gramEnd"/>
      <w:r w:rsidR="00535E3C" w:rsidRPr="00F0606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flaskblog.errors.handlers</w:t>
      </w:r>
      <w:proofErr w:type="spellEnd"/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="00535E3C" w:rsidRPr="00F0606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errors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…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app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blueprint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errors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535E3C" w:rsidRPr="00F06060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535E3C" w:rsidRPr="00F06060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535E3C" w:rsidRPr="00F06060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="00535E3C" w:rsidRPr="00F06060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</w:t>
      </w:r>
      <w:r w:rsidR="00535E3C" w:rsidRPr="00F06060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="00535E3C" w:rsidRPr="00F06060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</w:p>
    <w:p w:rsidR="00535E3C" w:rsidRPr="00FF7801" w:rsidRDefault="00535E3C" w:rsidP="00535E3C">
      <w:pPr>
        <w:tabs>
          <w:tab w:val="left" w:pos="2362"/>
        </w:tabs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5092C" w:rsidRPr="00C353D2" w:rsidRDefault="00C5092C" w:rsidP="00C353D2">
      <w:pPr>
        <w:pStyle w:val="21"/>
        <w:spacing w:line="360" w:lineRule="auto"/>
      </w:pPr>
      <w:bookmarkStart w:id="6" w:name="_Toc99981868"/>
      <w:r w:rsidRPr="00C353D2">
        <w:t>проверяем работу приложения</w:t>
      </w:r>
      <w:bookmarkEnd w:id="6"/>
    </w:p>
    <w:p w:rsidR="00C5092C" w:rsidRPr="00C353D2" w:rsidRDefault="00C5092C" w:rsidP="00C5092C">
      <w:pPr>
        <w:tabs>
          <w:tab w:val="left" w:pos="2362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353D2">
        <w:rPr>
          <w:rFonts w:ascii="Times New Roman" w:hAnsi="Times New Roman" w:cs="Times New Roman"/>
          <w:sz w:val="26"/>
          <w:szCs w:val="26"/>
        </w:rPr>
        <w:t>Выполним запуск проекта и переход ссылке, обработчик для которой отсутствует.</w:t>
      </w:r>
    </w:p>
    <w:p w:rsidR="00C5092C" w:rsidRPr="00C353D2" w:rsidRDefault="00C5092C" w:rsidP="00C5092C">
      <w:pPr>
        <w:tabs>
          <w:tab w:val="left" w:pos="2362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353D2">
        <w:rPr>
          <w:rFonts w:ascii="Times New Roman" w:hAnsi="Times New Roman" w:cs="Times New Roman"/>
          <w:sz w:val="26"/>
          <w:szCs w:val="26"/>
        </w:rPr>
        <w:t>Например, перейдем по ссылке:</w:t>
      </w:r>
    </w:p>
    <w:p w:rsidR="00C5092C" w:rsidRPr="00C353D2" w:rsidRDefault="00C5092C" w:rsidP="00C50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362"/>
        </w:tabs>
        <w:spacing w:line="360" w:lineRule="auto"/>
        <w:rPr>
          <w:rFonts w:ascii="Times New Roman" w:hAnsi="Times New Roman" w:cs="Times New Roman"/>
          <w:color w:val="0070C0"/>
          <w:sz w:val="26"/>
          <w:szCs w:val="26"/>
        </w:rPr>
      </w:pPr>
      <w:r w:rsidRPr="00C353D2">
        <w:rPr>
          <w:rFonts w:ascii="Times New Roman" w:hAnsi="Times New Roman" w:cs="Times New Roman"/>
          <w:color w:val="0070C0"/>
          <w:sz w:val="26"/>
          <w:szCs w:val="26"/>
          <w:lang w:val="en-US"/>
        </w:rPr>
        <w:t>http</w:t>
      </w:r>
      <w:r w:rsidRPr="00C353D2">
        <w:rPr>
          <w:rFonts w:ascii="Times New Roman" w:hAnsi="Times New Roman" w:cs="Times New Roman"/>
          <w:color w:val="0070C0"/>
          <w:sz w:val="26"/>
          <w:szCs w:val="26"/>
        </w:rPr>
        <w:t>://127.0.0.1:5000/</w:t>
      </w:r>
      <w:r w:rsidRPr="00C353D2">
        <w:rPr>
          <w:rFonts w:ascii="Times New Roman" w:hAnsi="Times New Roman" w:cs="Times New Roman"/>
          <w:color w:val="0070C0"/>
          <w:sz w:val="26"/>
          <w:szCs w:val="26"/>
          <w:lang w:val="en-US"/>
        </w:rPr>
        <w:t>contacts</w:t>
      </w:r>
      <w:r w:rsidRPr="00C353D2">
        <w:rPr>
          <w:rFonts w:ascii="Times New Roman" w:hAnsi="Times New Roman" w:cs="Times New Roman"/>
          <w:color w:val="0070C0"/>
          <w:sz w:val="26"/>
          <w:szCs w:val="26"/>
        </w:rPr>
        <w:t>/</w:t>
      </w:r>
    </w:p>
    <w:p w:rsidR="00C5092C" w:rsidRDefault="00C353D2" w:rsidP="00C509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83840" behindDoc="1" locked="0" layoutInCell="1" allowOverlap="1" wp14:anchorId="763AA407" wp14:editId="42B3986E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5725160" cy="890270"/>
            <wp:effectExtent l="19050" t="19050" r="27940" b="24130"/>
            <wp:wrapTight wrapText="bothSides">
              <wp:wrapPolygon edited="0">
                <wp:start x="-72" y="-462"/>
                <wp:lineTo x="-72" y="21723"/>
                <wp:lineTo x="21634" y="21723"/>
                <wp:lineTo x="21634" y="-462"/>
                <wp:lineTo x="-72" y="-462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90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7" w:name="_Toc71813733"/>
    <w:p w:rsidR="00D215C9" w:rsidRDefault="00D215C9" w:rsidP="00D215C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A5273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9080DB1" wp14:editId="75023AEE">
                <wp:simplePos x="0" y="0"/>
                <wp:positionH relativeFrom="margin">
                  <wp:posOffset>-469348</wp:posOffset>
                </wp:positionH>
                <wp:positionV relativeFrom="paragraph">
                  <wp:posOffset>-460375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5C9" w:rsidRPr="005744FB" w:rsidRDefault="00D215C9" w:rsidP="00D215C9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80DB1" id="Прямоугольник 64" o:spid="_x0000_s1028" style="position:absolute;left:0;text-align:left;margin-left:-36.95pt;margin-top:-36.25pt;width:524.4pt;height:768.2pt;z-index:-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" filled="f" strokecolor="#2f5496 [2404]" strokeweight="1pt">
                <v:textbox>
                  <w:txbxContent>
                    <w:p w:rsidR="00D215C9" w:rsidRPr="005744FB" w:rsidRDefault="00D215C9" w:rsidP="00D215C9">
                      <w:pPr>
                        <w:jc w:val="center"/>
                        <w:rPr>
                          <w:b/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7"/>
    </w:p>
    <w:p w:rsidR="00D215C9" w:rsidRPr="001E5739" w:rsidRDefault="00D215C9" w:rsidP="00D215C9">
      <w:pPr>
        <w:pStyle w:val="1"/>
        <w:rPr>
          <w:rFonts w:ascii="Times New Roman" w:hAnsi="Times New Roman" w:cs="Times New Roman"/>
          <w:color w:val="FF0000"/>
          <w:sz w:val="26"/>
          <w:szCs w:val="26"/>
        </w:rPr>
      </w:pPr>
      <w:bookmarkStart w:id="8" w:name="_Toc99980054"/>
      <w:bookmarkStart w:id="9" w:name="_Toc99377020"/>
      <w:bookmarkStart w:id="10" w:name="_Toc99981869"/>
      <w:r w:rsidRPr="003A5273"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4AB85BE2" wp14:editId="1DA9C2A2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1" w:name="_Toc95491212"/>
      <w:r w:rsidRPr="003A5273"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149C94A0" wp14:editId="55FE7472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24" name="Рисунок 24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5273">
        <w:t>ЗАКЛЮЧЕНИЕ</w:t>
      </w:r>
      <w:bookmarkEnd w:id="8"/>
      <w:bookmarkEnd w:id="9"/>
      <w:bookmarkEnd w:id="10"/>
      <w:bookmarkEnd w:id="11"/>
    </w:p>
    <w:p w:rsidR="00D215C9" w:rsidRPr="003F5D3F" w:rsidRDefault="00D215C9" w:rsidP="00D215C9">
      <w:pPr>
        <w:rPr>
          <w:noProof/>
          <w:color w:val="FF0000"/>
        </w:rPr>
      </w:pPr>
    </w:p>
    <w:p w:rsidR="00D215C9" w:rsidRDefault="00D215C9" w:rsidP="00D215C9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 xml:space="preserve">По итогам урока </w:t>
      </w:r>
      <w:r>
        <w:rPr>
          <w:rFonts w:ascii="Times New Roman" w:hAnsi="Times New Roman" w:cs="Times New Roman"/>
          <w:noProof/>
          <w:sz w:val="26"/>
          <w:szCs w:val="26"/>
        </w:rPr>
        <w:t>6 мы совсем незначительно доработали проект, но доработка была достаточно существенной – мы добавили обработчики на случай возникновения ошибок, например, когда пользователь переходит по ссылке, дял которой отсутствует какая-либо обработка.</w:t>
      </w:r>
    </w:p>
    <w:p w:rsidR="00D215C9" w:rsidRPr="003A5273" w:rsidRDefault="00D215C9" w:rsidP="00D215C9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>Текущая структура проекта приведена на рис. 1.</w:t>
      </w: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88960" behindDoc="1" locked="0" layoutInCell="1" allowOverlap="1" wp14:anchorId="5356099B" wp14:editId="26BB545B">
            <wp:simplePos x="0" y="0"/>
            <wp:positionH relativeFrom="margin">
              <wp:align>center</wp:align>
            </wp:positionH>
            <wp:positionV relativeFrom="paragraph">
              <wp:posOffset>151958</wp:posOffset>
            </wp:positionV>
            <wp:extent cx="729615" cy="2743200"/>
            <wp:effectExtent l="19050" t="19050" r="13335" b="19050"/>
            <wp:wrapTight wrapText="bothSides">
              <wp:wrapPolygon edited="0">
                <wp:start x="-564" y="-150"/>
                <wp:lineTo x="-564" y="21600"/>
                <wp:lineTo x="21431" y="21600"/>
                <wp:lineTo x="21431" y="-150"/>
                <wp:lineTo x="-564" y="-15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215C9" w:rsidRPr="003A5273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215C9" w:rsidRPr="00C353D2" w:rsidRDefault="00D215C9" w:rsidP="00D215C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>Рис. 1. Структура проекта</w:t>
      </w:r>
    </w:p>
    <w:sectPr w:rsidR="00D215C9" w:rsidRPr="00C353D2" w:rsidSect="00DD5B62">
      <w:footerReference w:type="default" r:id="rId16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0E6C" w:rsidRDefault="008E0E6C" w:rsidP="00706D60">
      <w:r>
        <w:separator/>
      </w:r>
    </w:p>
  </w:endnote>
  <w:endnote w:type="continuationSeparator" w:id="0">
    <w:p w:rsidR="008E0E6C" w:rsidRDefault="008E0E6C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DD0E78" w:rsidRPr="00CE1E92" w:rsidRDefault="00DD0E78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B238E1">
          <w:rPr>
            <w:noProof/>
            <w:lang w:bidi="ru-RU"/>
          </w:rPr>
          <w:t>5</w:t>
        </w:r>
        <w:r w:rsidRPr="00CE1E92">
          <w:rPr>
            <w:noProof/>
            <w:lang w:bidi="ru-RU"/>
          </w:rPr>
          <w:fldChar w:fldCharType="end"/>
        </w:r>
      </w:p>
    </w:sdtContent>
  </w:sdt>
  <w:p w:rsidR="00DD0E78" w:rsidRPr="00CE1E92" w:rsidRDefault="00DD0E78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0E6C" w:rsidRDefault="008E0E6C" w:rsidP="00706D60">
      <w:r>
        <w:separator/>
      </w:r>
    </w:p>
  </w:footnote>
  <w:footnote w:type="continuationSeparator" w:id="0">
    <w:p w:rsidR="008E0E6C" w:rsidRDefault="008E0E6C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442B7732"/>
    <w:multiLevelType w:val="multilevel"/>
    <w:tmpl w:val="11984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6">
    <w:nsid w:val="57661A6A"/>
    <w:multiLevelType w:val="multilevel"/>
    <w:tmpl w:val="1EF89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4BA0113"/>
    <w:multiLevelType w:val="multilevel"/>
    <w:tmpl w:val="BB227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9"/>
  </w:num>
  <w:num w:numId="4">
    <w:abstractNumId w:val="12"/>
  </w:num>
  <w:num w:numId="5">
    <w:abstractNumId w:val="18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21"/>
  </w:num>
  <w:num w:numId="17">
    <w:abstractNumId w:val="22"/>
  </w:num>
  <w:num w:numId="18">
    <w:abstractNumId w:val="17"/>
  </w:num>
  <w:num w:numId="19">
    <w:abstractNumId w:val="23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6"/>
  </w:num>
  <w:num w:numId="23">
    <w:abstractNumId w:val="14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6F7"/>
    <w:rsid w:val="000018F2"/>
    <w:rsid w:val="000029FA"/>
    <w:rsid w:val="00011926"/>
    <w:rsid w:val="00020FC9"/>
    <w:rsid w:val="00022222"/>
    <w:rsid w:val="00026050"/>
    <w:rsid w:val="00026A02"/>
    <w:rsid w:val="000411DF"/>
    <w:rsid w:val="000433F6"/>
    <w:rsid w:val="00052764"/>
    <w:rsid w:val="00057000"/>
    <w:rsid w:val="000610D1"/>
    <w:rsid w:val="00062620"/>
    <w:rsid w:val="00067DCB"/>
    <w:rsid w:val="00072813"/>
    <w:rsid w:val="0008174B"/>
    <w:rsid w:val="000851F6"/>
    <w:rsid w:val="000861D4"/>
    <w:rsid w:val="00090E57"/>
    <w:rsid w:val="00092BE7"/>
    <w:rsid w:val="000A20BE"/>
    <w:rsid w:val="000A3547"/>
    <w:rsid w:val="000A3F84"/>
    <w:rsid w:val="000A589B"/>
    <w:rsid w:val="000B1C7F"/>
    <w:rsid w:val="000B5E2F"/>
    <w:rsid w:val="000D0008"/>
    <w:rsid w:val="000D2629"/>
    <w:rsid w:val="000D35F6"/>
    <w:rsid w:val="000E1266"/>
    <w:rsid w:val="000E1F7F"/>
    <w:rsid w:val="000E27F0"/>
    <w:rsid w:val="000F5CE0"/>
    <w:rsid w:val="000F77CB"/>
    <w:rsid w:val="0010378D"/>
    <w:rsid w:val="00104CC6"/>
    <w:rsid w:val="00115298"/>
    <w:rsid w:val="00117083"/>
    <w:rsid w:val="00124E86"/>
    <w:rsid w:val="00131D8A"/>
    <w:rsid w:val="00136DDD"/>
    <w:rsid w:val="00143E97"/>
    <w:rsid w:val="00145612"/>
    <w:rsid w:val="00145EE3"/>
    <w:rsid w:val="001561DC"/>
    <w:rsid w:val="00163EDD"/>
    <w:rsid w:val="00165112"/>
    <w:rsid w:val="00172BC3"/>
    <w:rsid w:val="00180B59"/>
    <w:rsid w:val="00180DC3"/>
    <w:rsid w:val="001812BC"/>
    <w:rsid w:val="00182344"/>
    <w:rsid w:val="00184A71"/>
    <w:rsid w:val="00190A64"/>
    <w:rsid w:val="001A0417"/>
    <w:rsid w:val="001A0439"/>
    <w:rsid w:val="001A70F2"/>
    <w:rsid w:val="001B0537"/>
    <w:rsid w:val="001B2514"/>
    <w:rsid w:val="001C2430"/>
    <w:rsid w:val="001C3D24"/>
    <w:rsid w:val="001D6DFE"/>
    <w:rsid w:val="001E3F74"/>
    <w:rsid w:val="001E5CE9"/>
    <w:rsid w:val="001E61E5"/>
    <w:rsid w:val="001F34FA"/>
    <w:rsid w:val="00200DDE"/>
    <w:rsid w:val="002053A5"/>
    <w:rsid w:val="00207771"/>
    <w:rsid w:val="00212ACF"/>
    <w:rsid w:val="00215C1B"/>
    <w:rsid w:val="0022046C"/>
    <w:rsid w:val="0022457A"/>
    <w:rsid w:val="00232B87"/>
    <w:rsid w:val="00235151"/>
    <w:rsid w:val="00236591"/>
    <w:rsid w:val="00241E79"/>
    <w:rsid w:val="002437EF"/>
    <w:rsid w:val="002441F5"/>
    <w:rsid w:val="002538C5"/>
    <w:rsid w:val="00255091"/>
    <w:rsid w:val="00257C85"/>
    <w:rsid w:val="00257D1E"/>
    <w:rsid w:val="00260C1E"/>
    <w:rsid w:val="00261829"/>
    <w:rsid w:val="00264250"/>
    <w:rsid w:val="0026435E"/>
    <w:rsid w:val="00265551"/>
    <w:rsid w:val="00265C6D"/>
    <w:rsid w:val="002712F9"/>
    <w:rsid w:val="002755A5"/>
    <w:rsid w:val="00276B5D"/>
    <w:rsid w:val="00284321"/>
    <w:rsid w:val="00287FC5"/>
    <w:rsid w:val="002974C8"/>
    <w:rsid w:val="002A010C"/>
    <w:rsid w:val="002A3F69"/>
    <w:rsid w:val="002B0616"/>
    <w:rsid w:val="002B2BB5"/>
    <w:rsid w:val="002B30B2"/>
    <w:rsid w:val="002B31A6"/>
    <w:rsid w:val="002B5D98"/>
    <w:rsid w:val="002B6301"/>
    <w:rsid w:val="002C5772"/>
    <w:rsid w:val="002D0CB3"/>
    <w:rsid w:val="002D35F1"/>
    <w:rsid w:val="002E47E0"/>
    <w:rsid w:val="002E58CD"/>
    <w:rsid w:val="002E75E1"/>
    <w:rsid w:val="002F0D0B"/>
    <w:rsid w:val="002F259A"/>
    <w:rsid w:val="002F4E07"/>
    <w:rsid w:val="003024F2"/>
    <w:rsid w:val="00302C09"/>
    <w:rsid w:val="003113B8"/>
    <w:rsid w:val="003161E7"/>
    <w:rsid w:val="00317A17"/>
    <w:rsid w:val="00326925"/>
    <w:rsid w:val="0033066D"/>
    <w:rsid w:val="00331EA3"/>
    <w:rsid w:val="00332890"/>
    <w:rsid w:val="00332DCD"/>
    <w:rsid w:val="00334708"/>
    <w:rsid w:val="00336336"/>
    <w:rsid w:val="0034423D"/>
    <w:rsid w:val="00352EB2"/>
    <w:rsid w:val="00357F86"/>
    <w:rsid w:val="00361A5A"/>
    <w:rsid w:val="00367C30"/>
    <w:rsid w:val="00371D72"/>
    <w:rsid w:val="00381BC8"/>
    <w:rsid w:val="00382652"/>
    <w:rsid w:val="00384A7F"/>
    <w:rsid w:val="00385AE7"/>
    <w:rsid w:val="0039075C"/>
    <w:rsid w:val="00390B74"/>
    <w:rsid w:val="00396505"/>
    <w:rsid w:val="003A7F2A"/>
    <w:rsid w:val="003B06AD"/>
    <w:rsid w:val="003B3954"/>
    <w:rsid w:val="003B7F23"/>
    <w:rsid w:val="003D6C4D"/>
    <w:rsid w:val="003D7066"/>
    <w:rsid w:val="003E040D"/>
    <w:rsid w:val="003F3302"/>
    <w:rsid w:val="003F4F2E"/>
    <w:rsid w:val="003F58A4"/>
    <w:rsid w:val="004009BB"/>
    <w:rsid w:val="00403454"/>
    <w:rsid w:val="0040525F"/>
    <w:rsid w:val="00410DEC"/>
    <w:rsid w:val="00414ED0"/>
    <w:rsid w:val="00416074"/>
    <w:rsid w:val="0042569F"/>
    <w:rsid w:val="0042763E"/>
    <w:rsid w:val="00427ABE"/>
    <w:rsid w:val="004363E6"/>
    <w:rsid w:val="00436767"/>
    <w:rsid w:val="00436794"/>
    <w:rsid w:val="00441E7C"/>
    <w:rsid w:val="00444828"/>
    <w:rsid w:val="00450AE2"/>
    <w:rsid w:val="00453168"/>
    <w:rsid w:val="00453531"/>
    <w:rsid w:val="00482B22"/>
    <w:rsid w:val="004835B3"/>
    <w:rsid w:val="00487A0E"/>
    <w:rsid w:val="004906E2"/>
    <w:rsid w:val="00495972"/>
    <w:rsid w:val="00497899"/>
    <w:rsid w:val="004A025E"/>
    <w:rsid w:val="004A2B47"/>
    <w:rsid w:val="004A6C7E"/>
    <w:rsid w:val="004B37D9"/>
    <w:rsid w:val="004B57B6"/>
    <w:rsid w:val="004B624E"/>
    <w:rsid w:val="004C0743"/>
    <w:rsid w:val="004C0E81"/>
    <w:rsid w:val="004C0F6A"/>
    <w:rsid w:val="004C46B6"/>
    <w:rsid w:val="004C4F93"/>
    <w:rsid w:val="004D5553"/>
    <w:rsid w:val="004F1D2C"/>
    <w:rsid w:val="004F392D"/>
    <w:rsid w:val="004F472C"/>
    <w:rsid w:val="004F4DF5"/>
    <w:rsid w:val="004F5F91"/>
    <w:rsid w:val="004F6EDD"/>
    <w:rsid w:val="00503FB4"/>
    <w:rsid w:val="00512EC1"/>
    <w:rsid w:val="00516FA2"/>
    <w:rsid w:val="0052049A"/>
    <w:rsid w:val="0052523A"/>
    <w:rsid w:val="00535E3C"/>
    <w:rsid w:val="00535E53"/>
    <w:rsid w:val="00542F7A"/>
    <w:rsid w:val="00547E26"/>
    <w:rsid w:val="00552B8C"/>
    <w:rsid w:val="0055359D"/>
    <w:rsid w:val="00564BC4"/>
    <w:rsid w:val="0057061A"/>
    <w:rsid w:val="00570798"/>
    <w:rsid w:val="005744FB"/>
    <w:rsid w:val="00576B76"/>
    <w:rsid w:val="0058503B"/>
    <w:rsid w:val="0058590E"/>
    <w:rsid w:val="00586D8C"/>
    <w:rsid w:val="00590D82"/>
    <w:rsid w:val="0059724B"/>
    <w:rsid w:val="005A04DF"/>
    <w:rsid w:val="005A4517"/>
    <w:rsid w:val="005B196B"/>
    <w:rsid w:val="005B2897"/>
    <w:rsid w:val="005B425A"/>
    <w:rsid w:val="005B43EE"/>
    <w:rsid w:val="005B447E"/>
    <w:rsid w:val="005B6AF9"/>
    <w:rsid w:val="005B7EC8"/>
    <w:rsid w:val="005C0074"/>
    <w:rsid w:val="005C0683"/>
    <w:rsid w:val="005C1636"/>
    <w:rsid w:val="005C4F9F"/>
    <w:rsid w:val="005D217A"/>
    <w:rsid w:val="005D361D"/>
    <w:rsid w:val="005D3A3E"/>
    <w:rsid w:val="005D48DA"/>
    <w:rsid w:val="005D7DB2"/>
    <w:rsid w:val="005E2BE2"/>
    <w:rsid w:val="005E640A"/>
    <w:rsid w:val="005F1695"/>
    <w:rsid w:val="005F28E9"/>
    <w:rsid w:val="005F72CB"/>
    <w:rsid w:val="005F7465"/>
    <w:rsid w:val="00602268"/>
    <w:rsid w:val="006030F9"/>
    <w:rsid w:val="00633063"/>
    <w:rsid w:val="00634296"/>
    <w:rsid w:val="0063519F"/>
    <w:rsid w:val="00637ACF"/>
    <w:rsid w:val="0064623E"/>
    <w:rsid w:val="006500BD"/>
    <w:rsid w:val="006512AE"/>
    <w:rsid w:val="00653174"/>
    <w:rsid w:val="00656438"/>
    <w:rsid w:val="00661772"/>
    <w:rsid w:val="00663977"/>
    <w:rsid w:val="0067643F"/>
    <w:rsid w:val="006778E3"/>
    <w:rsid w:val="00680FEA"/>
    <w:rsid w:val="006862D1"/>
    <w:rsid w:val="00687F0C"/>
    <w:rsid w:val="00687FE3"/>
    <w:rsid w:val="006946BF"/>
    <w:rsid w:val="00696265"/>
    <w:rsid w:val="006A116F"/>
    <w:rsid w:val="006B6867"/>
    <w:rsid w:val="006C00CD"/>
    <w:rsid w:val="006C5510"/>
    <w:rsid w:val="006D396E"/>
    <w:rsid w:val="006D3FD3"/>
    <w:rsid w:val="006D6A7F"/>
    <w:rsid w:val="006E6A37"/>
    <w:rsid w:val="006F5049"/>
    <w:rsid w:val="006F5B41"/>
    <w:rsid w:val="006F6453"/>
    <w:rsid w:val="0070206E"/>
    <w:rsid w:val="007038B9"/>
    <w:rsid w:val="00704CAB"/>
    <w:rsid w:val="00706D60"/>
    <w:rsid w:val="00710767"/>
    <w:rsid w:val="00710E9A"/>
    <w:rsid w:val="007130F6"/>
    <w:rsid w:val="007163DA"/>
    <w:rsid w:val="00721B67"/>
    <w:rsid w:val="00726047"/>
    <w:rsid w:val="007279FB"/>
    <w:rsid w:val="00731EC4"/>
    <w:rsid w:val="0073241F"/>
    <w:rsid w:val="0073372F"/>
    <w:rsid w:val="007403AF"/>
    <w:rsid w:val="00743AC2"/>
    <w:rsid w:val="00746993"/>
    <w:rsid w:val="00751F97"/>
    <w:rsid w:val="007553F5"/>
    <w:rsid w:val="00757EA3"/>
    <w:rsid w:val="0076411D"/>
    <w:rsid w:val="00770D3B"/>
    <w:rsid w:val="0077101C"/>
    <w:rsid w:val="00775976"/>
    <w:rsid w:val="00782007"/>
    <w:rsid w:val="007840A2"/>
    <w:rsid w:val="0079570F"/>
    <w:rsid w:val="007958E5"/>
    <w:rsid w:val="00796019"/>
    <w:rsid w:val="007A3AE0"/>
    <w:rsid w:val="007A4FB8"/>
    <w:rsid w:val="007C5AE2"/>
    <w:rsid w:val="007D08C9"/>
    <w:rsid w:val="007D0BCF"/>
    <w:rsid w:val="007E363C"/>
    <w:rsid w:val="007E7EB7"/>
    <w:rsid w:val="007F5A4F"/>
    <w:rsid w:val="007F6E90"/>
    <w:rsid w:val="0080118D"/>
    <w:rsid w:val="0080243A"/>
    <w:rsid w:val="008060FD"/>
    <w:rsid w:val="00811928"/>
    <w:rsid w:val="00814401"/>
    <w:rsid w:val="00817143"/>
    <w:rsid w:val="00821E61"/>
    <w:rsid w:val="00824243"/>
    <w:rsid w:val="008327CF"/>
    <w:rsid w:val="00835A19"/>
    <w:rsid w:val="00836D77"/>
    <w:rsid w:val="00840651"/>
    <w:rsid w:val="0084131E"/>
    <w:rsid w:val="00843904"/>
    <w:rsid w:val="0084612F"/>
    <w:rsid w:val="00851F66"/>
    <w:rsid w:val="008538DE"/>
    <w:rsid w:val="008574CD"/>
    <w:rsid w:val="008637B4"/>
    <w:rsid w:val="00864D77"/>
    <w:rsid w:val="00866B2E"/>
    <w:rsid w:val="00867CCF"/>
    <w:rsid w:val="0087211A"/>
    <w:rsid w:val="00873804"/>
    <w:rsid w:val="00875493"/>
    <w:rsid w:val="008805CE"/>
    <w:rsid w:val="00880BBD"/>
    <w:rsid w:val="00893712"/>
    <w:rsid w:val="008A2CD7"/>
    <w:rsid w:val="008A5A1D"/>
    <w:rsid w:val="008B454E"/>
    <w:rsid w:val="008B45F8"/>
    <w:rsid w:val="008B678D"/>
    <w:rsid w:val="008C0E08"/>
    <w:rsid w:val="008C669A"/>
    <w:rsid w:val="008C7CB0"/>
    <w:rsid w:val="008D2FC1"/>
    <w:rsid w:val="008D5A54"/>
    <w:rsid w:val="008D623D"/>
    <w:rsid w:val="008D6F37"/>
    <w:rsid w:val="008E0E6C"/>
    <w:rsid w:val="008E133D"/>
    <w:rsid w:val="008E2174"/>
    <w:rsid w:val="008E44E1"/>
    <w:rsid w:val="008E4CD9"/>
    <w:rsid w:val="008E6870"/>
    <w:rsid w:val="008E68A6"/>
    <w:rsid w:val="008F12F6"/>
    <w:rsid w:val="008F6DD9"/>
    <w:rsid w:val="008F7B78"/>
    <w:rsid w:val="00910038"/>
    <w:rsid w:val="009113FC"/>
    <w:rsid w:val="009151C9"/>
    <w:rsid w:val="00931074"/>
    <w:rsid w:val="009314CB"/>
    <w:rsid w:val="009339EF"/>
    <w:rsid w:val="00934DDB"/>
    <w:rsid w:val="00951E7C"/>
    <w:rsid w:val="00951EC5"/>
    <w:rsid w:val="00952F3A"/>
    <w:rsid w:val="00961C60"/>
    <w:rsid w:val="00964828"/>
    <w:rsid w:val="00964B1E"/>
    <w:rsid w:val="00966747"/>
    <w:rsid w:val="0096777A"/>
    <w:rsid w:val="0097024E"/>
    <w:rsid w:val="009712E8"/>
    <w:rsid w:val="009743DB"/>
    <w:rsid w:val="00974552"/>
    <w:rsid w:val="0098005E"/>
    <w:rsid w:val="009803CB"/>
    <w:rsid w:val="00991819"/>
    <w:rsid w:val="009A2ABF"/>
    <w:rsid w:val="009A4930"/>
    <w:rsid w:val="009A4A40"/>
    <w:rsid w:val="009A4CFB"/>
    <w:rsid w:val="009A4D02"/>
    <w:rsid w:val="009B24E6"/>
    <w:rsid w:val="009B52A6"/>
    <w:rsid w:val="009B658F"/>
    <w:rsid w:val="009C36C5"/>
    <w:rsid w:val="009C3E0C"/>
    <w:rsid w:val="009C4D78"/>
    <w:rsid w:val="009D1DE6"/>
    <w:rsid w:val="009D2CE3"/>
    <w:rsid w:val="009D5081"/>
    <w:rsid w:val="009E689C"/>
    <w:rsid w:val="009F2AF9"/>
    <w:rsid w:val="009F4024"/>
    <w:rsid w:val="009F4892"/>
    <w:rsid w:val="00A01A5D"/>
    <w:rsid w:val="00A05709"/>
    <w:rsid w:val="00A238A0"/>
    <w:rsid w:val="00A25E20"/>
    <w:rsid w:val="00A277FD"/>
    <w:rsid w:val="00A31006"/>
    <w:rsid w:val="00A32024"/>
    <w:rsid w:val="00A32562"/>
    <w:rsid w:val="00A37847"/>
    <w:rsid w:val="00A411C5"/>
    <w:rsid w:val="00A4354D"/>
    <w:rsid w:val="00A47318"/>
    <w:rsid w:val="00A518CA"/>
    <w:rsid w:val="00A61BA5"/>
    <w:rsid w:val="00A66B18"/>
    <w:rsid w:val="00A75551"/>
    <w:rsid w:val="00A775E8"/>
    <w:rsid w:val="00A82D56"/>
    <w:rsid w:val="00A8445B"/>
    <w:rsid w:val="00A85EAA"/>
    <w:rsid w:val="00A87E94"/>
    <w:rsid w:val="00A90A46"/>
    <w:rsid w:val="00A94749"/>
    <w:rsid w:val="00A94864"/>
    <w:rsid w:val="00AA0B59"/>
    <w:rsid w:val="00AA6FC5"/>
    <w:rsid w:val="00AB08DF"/>
    <w:rsid w:val="00AC6EFC"/>
    <w:rsid w:val="00AD0632"/>
    <w:rsid w:val="00AD1D06"/>
    <w:rsid w:val="00AD480A"/>
    <w:rsid w:val="00AD67DA"/>
    <w:rsid w:val="00AD6D56"/>
    <w:rsid w:val="00AE00DE"/>
    <w:rsid w:val="00AE05AA"/>
    <w:rsid w:val="00AE0D86"/>
    <w:rsid w:val="00AE742B"/>
    <w:rsid w:val="00AF5066"/>
    <w:rsid w:val="00AF7028"/>
    <w:rsid w:val="00AF728A"/>
    <w:rsid w:val="00B110F2"/>
    <w:rsid w:val="00B11382"/>
    <w:rsid w:val="00B13456"/>
    <w:rsid w:val="00B13669"/>
    <w:rsid w:val="00B1441A"/>
    <w:rsid w:val="00B238E1"/>
    <w:rsid w:val="00B31C1C"/>
    <w:rsid w:val="00B3760D"/>
    <w:rsid w:val="00B40E70"/>
    <w:rsid w:val="00B50A20"/>
    <w:rsid w:val="00B510D3"/>
    <w:rsid w:val="00B55C6D"/>
    <w:rsid w:val="00B563ED"/>
    <w:rsid w:val="00B60B63"/>
    <w:rsid w:val="00B61D8F"/>
    <w:rsid w:val="00B62A02"/>
    <w:rsid w:val="00B6557F"/>
    <w:rsid w:val="00B67BAE"/>
    <w:rsid w:val="00B73C61"/>
    <w:rsid w:val="00B75A1E"/>
    <w:rsid w:val="00B934E3"/>
    <w:rsid w:val="00B95C91"/>
    <w:rsid w:val="00B9702E"/>
    <w:rsid w:val="00BA3EB1"/>
    <w:rsid w:val="00BA4112"/>
    <w:rsid w:val="00BB19D4"/>
    <w:rsid w:val="00BB71FB"/>
    <w:rsid w:val="00BD3DBA"/>
    <w:rsid w:val="00BD4880"/>
    <w:rsid w:val="00BD7F72"/>
    <w:rsid w:val="00BE4825"/>
    <w:rsid w:val="00BE4E9C"/>
    <w:rsid w:val="00BF2CA3"/>
    <w:rsid w:val="00C003C3"/>
    <w:rsid w:val="00C03BC2"/>
    <w:rsid w:val="00C03BCD"/>
    <w:rsid w:val="00C10F84"/>
    <w:rsid w:val="00C11691"/>
    <w:rsid w:val="00C13838"/>
    <w:rsid w:val="00C15A78"/>
    <w:rsid w:val="00C15EC6"/>
    <w:rsid w:val="00C32065"/>
    <w:rsid w:val="00C32BFE"/>
    <w:rsid w:val="00C3301D"/>
    <w:rsid w:val="00C353D2"/>
    <w:rsid w:val="00C35A8B"/>
    <w:rsid w:val="00C35E36"/>
    <w:rsid w:val="00C411AC"/>
    <w:rsid w:val="00C447DE"/>
    <w:rsid w:val="00C44EA7"/>
    <w:rsid w:val="00C47447"/>
    <w:rsid w:val="00C5092C"/>
    <w:rsid w:val="00C55838"/>
    <w:rsid w:val="00C56C55"/>
    <w:rsid w:val="00C57BA9"/>
    <w:rsid w:val="00C60FE3"/>
    <w:rsid w:val="00C61976"/>
    <w:rsid w:val="00C64434"/>
    <w:rsid w:val="00C6497B"/>
    <w:rsid w:val="00C6701C"/>
    <w:rsid w:val="00C70ACC"/>
    <w:rsid w:val="00C71C81"/>
    <w:rsid w:val="00C7287A"/>
    <w:rsid w:val="00C80184"/>
    <w:rsid w:val="00C838FE"/>
    <w:rsid w:val="00C85088"/>
    <w:rsid w:val="00C85251"/>
    <w:rsid w:val="00C8545C"/>
    <w:rsid w:val="00C85F33"/>
    <w:rsid w:val="00CA34B0"/>
    <w:rsid w:val="00CA6E9B"/>
    <w:rsid w:val="00CA722F"/>
    <w:rsid w:val="00CB3B97"/>
    <w:rsid w:val="00CB4050"/>
    <w:rsid w:val="00CC195D"/>
    <w:rsid w:val="00CC1C38"/>
    <w:rsid w:val="00CC2206"/>
    <w:rsid w:val="00CC3D04"/>
    <w:rsid w:val="00CC691B"/>
    <w:rsid w:val="00CD0D77"/>
    <w:rsid w:val="00CE021A"/>
    <w:rsid w:val="00CE1E92"/>
    <w:rsid w:val="00CE5719"/>
    <w:rsid w:val="00CE7841"/>
    <w:rsid w:val="00CF0087"/>
    <w:rsid w:val="00CF0DBB"/>
    <w:rsid w:val="00CF2A4C"/>
    <w:rsid w:val="00D024D8"/>
    <w:rsid w:val="00D059FB"/>
    <w:rsid w:val="00D13197"/>
    <w:rsid w:val="00D133E9"/>
    <w:rsid w:val="00D215C9"/>
    <w:rsid w:val="00D216E6"/>
    <w:rsid w:val="00D25B00"/>
    <w:rsid w:val="00D26120"/>
    <w:rsid w:val="00D26365"/>
    <w:rsid w:val="00D26CED"/>
    <w:rsid w:val="00D422E2"/>
    <w:rsid w:val="00D44948"/>
    <w:rsid w:val="00D50434"/>
    <w:rsid w:val="00D50EF1"/>
    <w:rsid w:val="00D53D1F"/>
    <w:rsid w:val="00D54B79"/>
    <w:rsid w:val="00D60B8C"/>
    <w:rsid w:val="00D61E7B"/>
    <w:rsid w:val="00D65714"/>
    <w:rsid w:val="00D70FB7"/>
    <w:rsid w:val="00D710C7"/>
    <w:rsid w:val="00D727A7"/>
    <w:rsid w:val="00D825BB"/>
    <w:rsid w:val="00D83322"/>
    <w:rsid w:val="00D8773E"/>
    <w:rsid w:val="00D91E2C"/>
    <w:rsid w:val="00D92464"/>
    <w:rsid w:val="00D92CC3"/>
    <w:rsid w:val="00D94E08"/>
    <w:rsid w:val="00D97765"/>
    <w:rsid w:val="00DA022C"/>
    <w:rsid w:val="00DA0B78"/>
    <w:rsid w:val="00DA25BD"/>
    <w:rsid w:val="00DA4048"/>
    <w:rsid w:val="00DA6894"/>
    <w:rsid w:val="00DA76BB"/>
    <w:rsid w:val="00DB54BF"/>
    <w:rsid w:val="00DC0D36"/>
    <w:rsid w:val="00DC487D"/>
    <w:rsid w:val="00DD0E78"/>
    <w:rsid w:val="00DD207D"/>
    <w:rsid w:val="00DD29E4"/>
    <w:rsid w:val="00DD49CB"/>
    <w:rsid w:val="00DD5B62"/>
    <w:rsid w:val="00DE1F23"/>
    <w:rsid w:val="00DE212C"/>
    <w:rsid w:val="00DE3165"/>
    <w:rsid w:val="00DE4347"/>
    <w:rsid w:val="00DE504F"/>
    <w:rsid w:val="00DF1DFD"/>
    <w:rsid w:val="00DF4BB0"/>
    <w:rsid w:val="00DF4F28"/>
    <w:rsid w:val="00DF5922"/>
    <w:rsid w:val="00E1198E"/>
    <w:rsid w:val="00E147E9"/>
    <w:rsid w:val="00E235E0"/>
    <w:rsid w:val="00E2621B"/>
    <w:rsid w:val="00E3054A"/>
    <w:rsid w:val="00E3115B"/>
    <w:rsid w:val="00E4321D"/>
    <w:rsid w:val="00E4479B"/>
    <w:rsid w:val="00E536B1"/>
    <w:rsid w:val="00E541C4"/>
    <w:rsid w:val="00E554A8"/>
    <w:rsid w:val="00E55C29"/>
    <w:rsid w:val="00E578FE"/>
    <w:rsid w:val="00E653C0"/>
    <w:rsid w:val="00E65950"/>
    <w:rsid w:val="00E65EE1"/>
    <w:rsid w:val="00E6643A"/>
    <w:rsid w:val="00E84960"/>
    <w:rsid w:val="00E85041"/>
    <w:rsid w:val="00E930ED"/>
    <w:rsid w:val="00E94994"/>
    <w:rsid w:val="00E95505"/>
    <w:rsid w:val="00E96235"/>
    <w:rsid w:val="00EA1D57"/>
    <w:rsid w:val="00EB318B"/>
    <w:rsid w:val="00EC00CF"/>
    <w:rsid w:val="00EC3301"/>
    <w:rsid w:val="00EC3BA5"/>
    <w:rsid w:val="00EC4394"/>
    <w:rsid w:val="00ED13A7"/>
    <w:rsid w:val="00ED3088"/>
    <w:rsid w:val="00EE479E"/>
    <w:rsid w:val="00EE6F37"/>
    <w:rsid w:val="00EF19E4"/>
    <w:rsid w:val="00F00263"/>
    <w:rsid w:val="00F00819"/>
    <w:rsid w:val="00F01492"/>
    <w:rsid w:val="00F06060"/>
    <w:rsid w:val="00F078A1"/>
    <w:rsid w:val="00F16FEB"/>
    <w:rsid w:val="00F179E0"/>
    <w:rsid w:val="00F21306"/>
    <w:rsid w:val="00F24644"/>
    <w:rsid w:val="00F25FC9"/>
    <w:rsid w:val="00F363CB"/>
    <w:rsid w:val="00F421C1"/>
    <w:rsid w:val="00F42360"/>
    <w:rsid w:val="00F43844"/>
    <w:rsid w:val="00F44E5F"/>
    <w:rsid w:val="00F463DB"/>
    <w:rsid w:val="00F479B2"/>
    <w:rsid w:val="00F5245D"/>
    <w:rsid w:val="00F55CCD"/>
    <w:rsid w:val="00F72373"/>
    <w:rsid w:val="00F81E93"/>
    <w:rsid w:val="00F84F24"/>
    <w:rsid w:val="00F8576E"/>
    <w:rsid w:val="00F91429"/>
    <w:rsid w:val="00F959F4"/>
    <w:rsid w:val="00F96C55"/>
    <w:rsid w:val="00FA2508"/>
    <w:rsid w:val="00FA25D7"/>
    <w:rsid w:val="00FA591C"/>
    <w:rsid w:val="00FA7D33"/>
    <w:rsid w:val="00FC0B24"/>
    <w:rsid w:val="00FC194E"/>
    <w:rsid w:val="00FC3576"/>
    <w:rsid w:val="00FC65A4"/>
    <w:rsid w:val="00FD086E"/>
    <w:rsid w:val="00FD413C"/>
    <w:rsid w:val="00FE0533"/>
    <w:rsid w:val="00FE3DA9"/>
    <w:rsid w:val="00FE6956"/>
    <w:rsid w:val="00FF37A9"/>
    <w:rsid w:val="00FF51E7"/>
    <w:rsid w:val="00FF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  <w:style w:type="character" w:customStyle="1" w:styleId="n">
    <w:name w:val="n"/>
    <w:basedOn w:val="a3"/>
    <w:rsid w:val="00961C60"/>
  </w:style>
  <w:style w:type="character" w:customStyle="1" w:styleId="o">
    <w:name w:val="o"/>
    <w:basedOn w:val="a3"/>
    <w:rsid w:val="00961C60"/>
  </w:style>
  <w:style w:type="character" w:customStyle="1" w:styleId="kc">
    <w:name w:val="kc"/>
    <w:basedOn w:val="a3"/>
    <w:rsid w:val="00961C60"/>
  </w:style>
  <w:style w:type="character" w:customStyle="1" w:styleId="p">
    <w:name w:val="p"/>
    <w:basedOn w:val="a3"/>
    <w:rsid w:val="00961C60"/>
  </w:style>
  <w:style w:type="character" w:customStyle="1" w:styleId="xref">
    <w:name w:val="xref"/>
    <w:basedOn w:val="a3"/>
    <w:rsid w:val="00C11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1E70612-3FBE-4BC4-8EE3-CF80FA3CA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5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2022-04-08T14:01:00Z</dcterms:modified>
</cp:coreProperties>
</file>