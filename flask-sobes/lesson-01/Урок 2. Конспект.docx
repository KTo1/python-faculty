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5D7BE4" w:rsidRDefault="00E65EE1" w:rsidP="00706D60">
      <w:pPr>
        <w:rPr>
          <w:noProof/>
          <w:color w:val="FF0000"/>
        </w:rPr>
      </w:pPr>
      <w:r w:rsidRPr="005D7BE4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5B44AD0F" wp14:editId="74AFFA14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5D7BE4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E19C51B" wp14:editId="5DAB6FC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435E" w:rsidRPr="00F00819" w:rsidRDefault="0026435E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26435E" w:rsidRDefault="002643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9C51B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26435E" w:rsidRPr="00F00819" w:rsidRDefault="0026435E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26435E" w:rsidRDefault="0026435E"/>
                  </w:txbxContent>
                </v:textbox>
                <w10:wrap anchorx="page"/>
              </v:rect>
            </w:pict>
          </mc:Fallback>
        </mc:AlternateContent>
      </w:r>
    </w:p>
    <w:p w:rsidR="002B5D98" w:rsidRPr="005D7BE4" w:rsidRDefault="002B5D98" w:rsidP="002B5D98">
      <w:pPr>
        <w:rPr>
          <w:noProof/>
          <w:color w:val="FF0000"/>
        </w:rPr>
      </w:pPr>
    </w:p>
    <w:p w:rsidR="002B5D98" w:rsidRPr="005D7BE4" w:rsidRDefault="002B5D98" w:rsidP="002B5D98">
      <w:pPr>
        <w:rPr>
          <w:noProof/>
          <w:color w:val="FF0000"/>
        </w:rPr>
      </w:pPr>
    </w:p>
    <w:p w:rsidR="002B5D98" w:rsidRPr="005D7BE4" w:rsidRDefault="002B5D98" w:rsidP="002B5D98">
      <w:pPr>
        <w:rPr>
          <w:noProof/>
          <w:color w:val="FF0000"/>
        </w:rPr>
      </w:pPr>
    </w:p>
    <w:p w:rsidR="002B5D98" w:rsidRPr="005D7BE4" w:rsidRDefault="002B5D98" w:rsidP="002B5D98">
      <w:pPr>
        <w:rPr>
          <w:noProof/>
          <w:color w:val="FF0000"/>
        </w:rPr>
      </w:pPr>
    </w:p>
    <w:p w:rsidR="00B67BAE" w:rsidRPr="005D7BE4" w:rsidRDefault="00B67BAE" w:rsidP="002B5D98">
      <w:pPr>
        <w:rPr>
          <w:noProof/>
          <w:color w:val="FF0000"/>
        </w:rPr>
      </w:pPr>
    </w:p>
    <w:p w:rsidR="002B5D98" w:rsidRPr="00224A93" w:rsidRDefault="00731EC4" w:rsidP="00224A93">
      <w:pPr>
        <w:pStyle w:val="af3"/>
      </w:pPr>
      <w:r w:rsidRPr="00224A93">
        <w:t xml:space="preserve">Урок </w:t>
      </w:r>
      <w:r w:rsidR="00AD6D56" w:rsidRPr="00224A93">
        <w:t>2</w:t>
      </w:r>
      <w:r w:rsidRPr="00224A93">
        <w:t>.</w:t>
      </w:r>
      <w:r w:rsidR="003113B8" w:rsidRPr="00224A93">
        <w:t xml:space="preserve"> </w:t>
      </w:r>
      <w:r w:rsidR="00AD6D56" w:rsidRPr="00224A93">
        <w:t>Создаем приложение</w:t>
      </w:r>
      <w:r w:rsidR="00695DB6">
        <w:t xml:space="preserve"> для главной страницы</w:t>
      </w:r>
    </w:p>
    <w:p w:rsidR="002B5D98" w:rsidRPr="005D7BE4" w:rsidRDefault="002B5D98" w:rsidP="002B5D98">
      <w:pPr>
        <w:rPr>
          <w:noProof/>
          <w:color w:val="FF0000"/>
        </w:rPr>
      </w:pPr>
    </w:p>
    <w:p w:rsidR="002B5D98" w:rsidRPr="005D7BE4" w:rsidRDefault="002B5D98" w:rsidP="002B5D98">
      <w:pPr>
        <w:rPr>
          <w:noProof/>
          <w:color w:val="FF0000"/>
        </w:rPr>
      </w:pPr>
    </w:p>
    <w:p w:rsidR="002B5D98" w:rsidRPr="005D7BE4" w:rsidRDefault="002B5D98" w:rsidP="002B5D98">
      <w:pPr>
        <w:rPr>
          <w:noProof/>
          <w:color w:val="FF0000"/>
        </w:rPr>
      </w:pPr>
    </w:p>
    <w:p w:rsidR="002B5D98" w:rsidRPr="005D7BE4" w:rsidRDefault="002B5D98" w:rsidP="002B5D98">
      <w:pPr>
        <w:rPr>
          <w:noProof/>
          <w:color w:val="FF0000"/>
        </w:rPr>
      </w:pPr>
    </w:p>
    <w:p w:rsidR="002B5D98" w:rsidRPr="005D7BE4" w:rsidRDefault="002B5D98" w:rsidP="002B5D98">
      <w:pPr>
        <w:rPr>
          <w:noProof/>
          <w:color w:val="FF0000"/>
        </w:rPr>
      </w:pPr>
    </w:p>
    <w:p w:rsidR="002B5D98" w:rsidRPr="005D7BE4" w:rsidRDefault="002B5D98" w:rsidP="002B5D98">
      <w:pPr>
        <w:rPr>
          <w:noProof/>
          <w:color w:val="FF0000"/>
        </w:rPr>
      </w:pPr>
    </w:p>
    <w:p w:rsidR="002B5D98" w:rsidRPr="005D7BE4" w:rsidRDefault="002B5D98" w:rsidP="002B5D98">
      <w:pPr>
        <w:rPr>
          <w:noProof/>
          <w:color w:val="FF0000"/>
        </w:rPr>
      </w:pPr>
    </w:p>
    <w:p w:rsidR="002B5D98" w:rsidRPr="005D7BE4" w:rsidRDefault="002B5D98" w:rsidP="002B5D98">
      <w:pPr>
        <w:rPr>
          <w:noProof/>
          <w:color w:val="FF0000"/>
        </w:rPr>
      </w:pPr>
    </w:p>
    <w:p w:rsidR="002B5D98" w:rsidRPr="005D7BE4" w:rsidRDefault="002B5D98" w:rsidP="002B5D98">
      <w:pPr>
        <w:rPr>
          <w:noProof/>
          <w:color w:val="FF0000"/>
        </w:rPr>
      </w:pPr>
    </w:p>
    <w:p w:rsidR="00710767" w:rsidRPr="005D7BE4" w:rsidRDefault="0073372F" w:rsidP="002B5D98">
      <w:pPr>
        <w:pStyle w:val="af1"/>
        <w:rPr>
          <w:noProof/>
          <w:color w:val="FF0000"/>
        </w:rPr>
      </w:pPr>
      <w:r w:rsidRPr="005D7BE4">
        <w:rPr>
          <w:noProof/>
          <w:color w:val="FF0000"/>
          <w:lang w:bidi="ru-RU"/>
        </w:rPr>
        <w:fldChar w:fldCharType="begin"/>
      </w:r>
      <w:r w:rsidRPr="005D7BE4">
        <w:rPr>
          <w:noProof/>
          <w:color w:val="FF0000"/>
          <w:lang w:bidi="ru-RU"/>
        </w:rPr>
        <w:instrText xml:space="preserve"> AUTHOR  Author  \* MERGEFORMAT </w:instrText>
      </w:r>
      <w:r w:rsidRPr="005D7BE4">
        <w:rPr>
          <w:noProof/>
          <w:color w:val="FF0000"/>
          <w:lang w:bidi="ru-RU"/>
        </w:rPr>
        <w:fldChar w:fldCharType="end"/>
      </w:r>
    </w:p>
    <w:p w:rsidR="00E96235" w:rsidRPr="005D7BE4" w:rsidRDefault="002974C8" w:rsidP="00706D60">
      <w:pPr>
        <w:rPr>
          <w:noProof/>
          <w:color w:val="FF0000"/>
        </w:rPr>
      </w:pPr>
      <w:r w:rsidRPr="005D7BE4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5D7BE4" w:rsidRDefault="00B67BAE" w:rsidP="00B67BAE">
          <w:pPr>
            <w:rPr>
              <w:noProof/>
              <w:color w:val="FF0000"/>
            </w:rPr>
          </w:pPr>
        </w:p>
        <w:bookmarkStart w:id="0" w:name="_Toc99033100"/>
        <w:p w:rsidR="00E96235" w:rsidRPr="00224A93" w:rsidRDefault="001A0417" w:rsidP="00224A93">
          <w:pPr>
            <w:pStyle w:val="1"/>
            <w:jc w:val="center"/>
          </w:pPr>
          <w:r w:rsidRPr="00224A93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4EB1BE1" wp14:editId="1A993545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6435E" w:rsidRPr="00F00819" w:rsidRDefault="0026435E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4EB1BE1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26435E" w:rsidRPr="00F00819" w:rsidRDefault="0026435E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  <w:bookmarkStart w:id="2" w:name="_GoBack"/>
                          <w:bookmarkEnd w:id="2"/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224A93">
            <w:t>ОГЛАВЛЕНИЕ</w:t>
          </w:r>
          <w:bookmarkEnd w:id="0"/>
        </w:p>
        <w:p w:rsidR="00136DDD" w:rsidRPr="005D7BE4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5D7BE4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5D7BE4" w:rsidRDefault="00136DDD" w:rsidP="00706D60">
          <w:pPr>
            <w:pStyle w:val="11"/>
            <w:rPr>
              <w:noProof/>
              <w:color w:val="FF0000"/>
            </w:rPr>
          </w:pPr>
        </w:p>
        <w:p w:rsidR="00224A93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5D7BE4">
            <w:rPr>
              <w:b/>
              <w:noProof/>
              <w:color w:val="FF0000"/>
              <w:lang w:bidi="ru-RU"/>
            </w:rPr>
            <w:fldChar w:fldCharType="begin"/>
          </w:r>
          <w:r w:rsidRPr="005D7BE4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5D7BE4">
            <w:rPr>
              <w:b/>
              <w:noProof/>
              <w:color w:val="FF0000"/>
              <w:lang w:bidi="ru-RU"/>
            </w:rPr>
            <w:fldChar w:fldCharType="separate"/>
          </w:r>
          <w:hyperlink w:anchor="_Toc99033100" w:history="1">
            <w:r w:rsidR="00224A93" w:rsidRPr="00222D0B">
              <w:rPr>
                <w:rStyle w:val="a8"/>
                <w:noProof/>
              </w:rPr>
              <w:t>ОГЛАВЛЕНИЕ</w:t>
            </w:r>
            <w:r w:rsidR="00224A93">
              <w:rPr>
                <w:noProof/>
                <w:webHidden/>
              </w:rPr>
              <w:tab/>
            </w:r>
            <w:r w:rsidR="00224A93">
              <w:rPr>
                <w:noProof/>
                <w:webHidden/>
              </w:rPr>
              <w:fldChar w:fldCharType="begin"/>
            </w:r>
            <w:r w:rsidR="00224A93">
              <w:rPr>
                <w:noProof/>
                <w:webHidden/>
              </w:rPr>
              <w:instrText xml:space="preserve"> PAGEREF _Toc99033100 \h </w:instrText>
            </w:r>
            <w:r w:rsidR="00224A93">
              <w:rPr>
                <w:noProof/>
                <w:webHidden/>
              </w:rPr>
            </w:r>
            <w:r w:rsidR="00224A93">
              <w:rPr>
                <w:noProof/>
                <w:webHidden/>
              </w:rPr>
              <w:fldChar w:fldCharType="separate"/>
            </w:r>
            <w:r w:rsidR="00224A93">
              <w:rPr>
                <w:noProof/>
                <w:webHidden/>
              </w:rPr>
              <w:t>2</w:t>
            </w:r>
            <w:r w:rsidR="00224A93">
              <w:rPr>
                <w:noProof/>
                <w:webHidden/>
              </w:rPr>
              <w:fldChar w:fldCharType="end"/>
            </w:r>
          </w:hyperlink>
        </w:p>
        <w:p w:rsidR="00224A93" w:rsidRDefault="001F43D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033101" w:history="1">
            <w:r w:rsidR="00224A93" w:rsidRPr="00222D0B">
              <w:rPr>
                <w:rStyle w:val="a8"/>
                <w:noProof/>
              </w:rPr>
              <w:t>ВВЕДЕНИЕ</w:t>
            </w:r>
            <w:r w:rsidR="00224A93">
              <w:rPr>
                <w:noProof/>
                <w:webHidden/>
              </w:rPr>
              <w:tab/>
            </w:r>
            <w:r w:rsidR="00224A93">
              <w:rPr>
                <w:noProof/>
                <w:webHidden/>
              </w:rPr>
              <w:fldChar w:fldCharType="begin"/>
            </w:r>
            <w:r w:rsidR="00224A93">
              <w:rPr>
                <w:noProof/>
                <w:webHidden/>
              </w:rPr>
              <w:instrText xml:space="preserve"> PAGEREF _Toc99033101 \h </w:instrText>
            </w:r>
            <w:r w:rsidR="00224A93">
              <w:rPr>
                <w:noProof/>
                <w:webHidden/>
              </w:rPr>
            </w:r>
            <w:r w:rsidR="00224A93">
              <w:rPr>
                <w:noProof/>
                <w:webHidden/>
              </w:rPr>
              <w:fldChar w:fldCharType="separate"/>
            </w:r>
            <w:r w:rsidR="00224A93">
              <w:rPr>
                <w:noProof/>
                <w:webHidden/>
              </w:rPr>
              <w:t>3</w:t>
            </w:r>
            <w:r w:rsidR="00224A93">
              <w:rPr>
                <w:noProof/>
                <w:webHidden/>
              </w:rPr>
              <w:fldChar w:fldCharType="end"/>
            </w:r>
          </w:hyperlink>
        </w:p>
        <w:p w:rsidR="00224A93" w:rsidRDefault="001F43D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033102" w:history="1">
            <w:r w:rsidR="00224A93" w:rsidRPr="00222D0B">
              <w:rPr>
                <w:rStyle w:val="a8"/>
                <w:noProof/>
              </w:rPr>
              <w:t>НАЧИНАЕМ РЕАЛИЗАЦИЮ СИСТЕМЫ ХРАНЕНИЯ ДАННЫХ</w:t>
            </w:r>
            <w:r w:rsidR="00224A93">
              <w:rPr>
                <w:noProof/>
                <w:webHidden/>
              </w:rPr>
              <w:tab/>
            </w:r>
            <w:r w:rsidR="00224A93">
              <w:rPr>
                <w:noProof/>
                <w:webHidden/>
              </w:rPr>
              <w:fldChar w:fldCharType="begin"/>
            </w:r>
            <w:r w:rsidR="00224A93">
              <w:rPr>
                <w:noProof/>
                <w:webHidden/>
              </w:rPr>
              <w:instrText xml:space="preserve"> PAGEREF _Toc99033102 \h </w:instrText>
            </w:r>
            <w:r w:rsidR="00224A93">
              <w:rPr>
                <w:noProof/>
                <w:webHidden/>
              </w:rPr>
            </w:r>
            <w:r w:rsidR="00224A93">
              <w:rPr>
                <w:noProof/>
                <w:webHidden/>
              </w:rPr>
              <w:fldChar w:fldCharType="separate"/>
            </w:r>
            <w:r w:rsidR="00224A93">
              <w:rPr>
                <w:noProof/>
                <w:webHidden/>
              </w:rPr>
              <w:t>4</w:t>
            </w:r>
            <w:r w:rsidR="00224A93">
              <w:rPr>
                <w:noProof/>
                <w:webHidden/>
              </w:rPr>
              <w:fldChar w:fldCharType="end"/>
            </w:r>
          </w:hyperlink>
        </w:p>
        <w:p w:rsidR="00224A93" w:rsidRDefault="001F43D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033103" w:history="1">
            <w:r w:rsidR="00224A93" w:rsidRPr="00222D0B">
              <w:rPr>
                <w:rStyle w:val="a8"/>
                <w:noProof/>
              </w:rPr>
              <w:t>НАЧИНАЕМ РЕАЛИЗАЦИЮ СИСТЕМЫ АУТЕНТИФИКАЦИИ</w:t>
            </w:r>
            <w:r w:rsidR="00224A93">
              <w:rPr>
                <w:noProof/>
                <w:webHidden/>
              </w:rPr>
              <w:tab/>
            </w:r>
            <w:r w:rsidR="00224A93">
              <w:rPr>
                <w:noProof/>
                <w:webHidden/>
              </w:rPr>
              <w:fldChar w:fldCharType="begin"/>
            </w:r>
            <w:r w:rsidR="00224A93">
              <w:rPr>
                <w:noProof/>
                <w:webHidden/>
              </w:rPr>
              <w:instrText xml:space="preserve"> PAGEREF _Toc99033103 \h </w:instrText>
            </w:r>
            <w:r w:rsidR="00224A93">
              <w:rPr>
                <w:noProof/>
                <w:webHidden/>
              </w:rPr>
            </w:r>
            <w:r w:rsidR="00224A93">
              <w:rPr>
                <w:noProof/>
                <w:webHidden/>
              </w:rPr>
              <w:fldChar w:fldCharType="separate"/>
            </w:r>
            <w:r w:rsidR="00224A93">
              <w:rPr>
                <w:noProof/>
                <w:webHidden/>
              </w:rPr>
              <w:t>4</w:t>
            </w:r>
            <w:r w:rsidR="00224A93">
              <w:rPr>
                <w:noProof/>
                <w:webHidden/>
              </w:rPr>
              <w:fldChar w:fldCharType="end"/>
            </w:r>
          </w:hyperlink>
        </w:p>
        <w:p w:rsidR="00224A93" w:rsidRDefault="001F43D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033104" w:history="1">
            <w:r w:rsidR="00224A93" w:rsidRPr="00222D0B">
              <w:rPr>
                <w:rStyle w:val="a8"/>
                <w:noProof/>
              </w:rPr>
              <w:t>СОЗДАЕМ МОДЕЛИ ПРОЕКТА</w:t>
            </w:r>
            <w:r w:rsidR="00224A93">
              <w:rPr>
                <w:noProof/>
                <w:webHidden/>
              </w:rPr>
              <w:tab/>
            </w:r>
            <w:r w:rsidR="00224A93">
              <w:rPr>
                <w:noProof/>
                <w:webHidden/>
              </w:rPr>
              <w:fldChar w:fldCharType="begin"/>
            </w:r>
            <w:r w:rsidR="00224A93">
              <w:rPr>
                <w:noProof/>
                <w:webHidden/>
              </w:rPr>
              <w:instrText xml:space="preserve"> PAGEREF _Toc99033104 \h </w:instrText>
            </w:r>
            <w:r w:rsidR="00224A93">
              <w:rPr>
                <w:noProof/>
                <w:webHidden/>
              </w:rPr>
            </w:r>
            <w:r w:rsidR="00224A93">
              <w:rPr>
                <w:noProof/>
                <w:webHidden/>
              </w:rPr>
              <w:fldChar w:fldCharType="separate"/>
            </w:r>
            <w:r w:rsidR="00224A93">
              <w:rPr>
                <w:noProof/>
                <w:webHidden/>
              </w:rPr>
              <w:t>5</w:t>
            </w:r>
            <w:r w:rsidR="00224A93">
              <w:rPr>
                <w:noProof/>
                <w:webHidden/>
              </w:rPr>
              <w:fldChar w:fldCharType="end"/>
            </w:r>
          </w:hyperlink>
        </w:p>
        <w:p w:rsidR="00224A93" w:rsidRDefault="001F43D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033105" w:history="1">
            <w:r w:rsidR="00224A93" w:rsidRPr="00222D0B">
              <w:rPr>
                <w:rStyle w:val="a8"/>
                <w:noProof/>
              </w:rPr>
              <w:t>СОЗДАЕМ КОНФИГ ДЛЯ ПРОЕКТА</w:t>
            </w:r>
            <w:r w:rsidR="00224A93">
              <w:rPr>
                <w:noProof/>
                <w:webHidden/>
              </w:rPr>
              <w:tab/>
            </w:r>
            <w:r w:rsidR="00224A93">
              <w:rPr>
                <w:noProof/>
                <w:webHidden/>
              </w:rPr>
              <w:fldChar w:fldCharType="begin"/>
            </w:r>
            <w:r w:rsidR="00224A93">
              <w:rPr>
                <w:noProof/>
                <w:webHidden/>
              </w:rPr>
              <w:instrText xml:space="preserve"> PAGEREF _Toc99033105 \h </w:instrText>
            </w:r>
            <w:r w:rsidR="00224A93">
              <w:rPr>
                <w:noProof/>
                <w:webHidden/>
              </w:rPr>
            </w:r>
            <w:r w:rsidR="00224A93">
              <w:rPr>
                <w:noProof/>
                <w:webHidden/>
              </w:rPr>
              <w:fldChar w:fldCharType="separate"/>
            </w:r>
            <w:r w:rsidR="00224A93">
              <w:rPr>
                <w:noProof/>
                <w:webHidden/>
              </w:rPr>
              <w:t>8</w:t>
            </w:r>
            <w:r w:rsidR="00224A93">
              <w:rPr>
                <w:noProof/>
                <w:webHidden/>
              </w:rPr>
              <w:fldChar w:fldCharType="end"/>
            </w:r>
          </w:hyperlink>
        </w:p>
        <w:p w:rsidR="00224A93" w:rsidRDefault="001F43D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033106" w:history="1">
            <w:r w:rsidR="00224A93" w:rsidRPr="00222D0B">
              <w:rPr>
                <w:rStyle w:val="a8"/>
                <w:noProof/>
              </w:rPr>
              <w:t>СОЗДАЕМ ПЕРВЫЙ БЛЮПРИНТ</w:t>
            </w:r>
            <w:r w:rsidR="00224A93">
              <w:rPr>
                <w:noProof/>
                <w:webHidden/>
              </w:rPr>
              <w:tab/>
            </w:r>
            <w:r w:rsidR="00224A93">
              <w:rPr>
                <w:noProof/>
                <w:webHidden/>
              </w:rPr>
              <w:fldChar w:fldCharType="begin"/>
            </w:r>
            <w:r w:rsidR="00224A93">
              <w:rPr>
                <w:noProof/>
                <w:webHidden/>
              </w:rPr>
              <w:instrText xml:space="preserve"> PAGEREF _Toc99033106 \h </w:instrText>
            </w:r>
            <w:r w:rsidR="00224A93">
              <w:rPr>
                <w:noProof/>
                <w:webHidden/>
              </w:rPr>
            </w:r>
            <w:r w:rsidR="00224A93">
              <w:rPr>
                <w:noProof/>
                <w:webHidden/>
              </w:rPr>
              <w:fldChar w:fldCharType="separate"/>
            </w:r>
            <w:r w:rsidR="00224A93">
              <w:rPr>
                <w:noProof/>
                <w:webHidden/>
              </w:rPr>
              <w:t>9</w:t>
            </w:r>
            <w:r w:rsidR="00224A93">
              <w:rPr>
                <w:noProof/>
                <w:webHidden/>
              </w:rPr>
              <w:fldChar w:fldCharType="end"/>
            </w:r>
          </w:hyperlink>
        </w:p>
        <w:p w:rsidR="00224A93" w:rsidRDefault="001F43D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033107" w:history="1">
            <w:r w:rsidR="00224A93" w:rsidRPr="00222D0B">
              <w:rPr>
                <w:rStyle w:val="a8"/>
                <w:noProof/>
              </w:rPr>
              <w:t>ПОДКЛЮЧАЕМ ШАБЛОНЫ</w:t>
            </w:r>
            <w:r w:rsidR="00224A93">
              <w:rPr>
                <w:noProof/>
                <w:webHidden/>
              </w:rPr>
              <w:tab/>
            </w:r>
            <w:r w:rsidR="00224A93">
              <w:rPr>
                <w:noProof/>
                <w:webHidden/>
              </w:rPr>
              <w:fldChar w:fldCharType="begin"/>
            </w:r>
            <w:r w:rsidR="00224A93">
              <w:rPr>
                <w:noProof/>
                <w:webHidden/>
              </w:rPr>
              <w:instrText xml:space="preserve"> PAGEREF _Toc99033107 \h </w:instrText>
            </w:r>
            <w:r w:rsidR="00224A93">
              <w:rPr>
                <w:noProof/>
                <w:webHidden/>
              </w:rPr>
            </w:r>
            <w:r w:rsidR="00224A93">
              <w:rPr>
                <w:noProof/>
                <w:webHidden/>
              </w:rPr>
              <w:fldChar w:fldCharType="separate"/>
            </w:r>
            <w:r w:rsidR="00224A93">
              <w:rPr>
                <w:noProof/>
                <w:webHidden/>
              </w:rPr>
              <w:t>10</w:t>
            </w:r>
            <w:r w:rsidR="00224A93">
              <w:rPr>
                <w:noProof/>
                <w:webHidden/>
              </w:rPr>
              <w:fldChar w:fldCharType="end"/>
            </w:r>
          </w:hyperlink>
        </w:p>
        <w:p w:rsidR="00224A93" w:rsidRDefault="001F43D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033108" w:history="1">
            <w:r w:rsidR="00224A93" w:rsidRPr="00222D0B">
              <w:rPr>
                <w:rStyle w:val="a8"/>
                <w:noProof/>
              </w:rPr>
              <w:t>ВЫПОЛНЯЕМ ТЕСТОВЫЙ ЗАПУСК ПРОЕКТА</w:t>
            </w:r>
            <w:r w:rsidR="00224A93">
              <w:rPr>
                <w:noProof/>
                <w:webHidden/>
              </w:rPr>
              <w:tab/>
            </w:r>
            <w:r w:rsidR="00224A93">
              <w:rPr>
                <w:noProof/>
                <w:webHidden/>
              </w:rPr>
              <w:fldChar w:fldCharType="begin"/>
            </w:r>
            <w:r w:rsidR="00224A93">
              <w:rPr>
                <w:noProof/>
                <w:webHidden/>
              </w:rPr>
              <w:instrText xml:space="preserve"> PAGEREF _Toc99033108 \h </w:instrText>
            </w:r>
            <w:r w:rsidR="00224A93">
              <w:rPr>
                <w:noProof/>
                <w:webHidden/>
              </w:rPr>
            </w:r>
            <w:r w:rsidR="00224A93">
              <w:rPr>
                <w:noProof/>
                <w:webHidden/>
              </w:rPr>
              <w:fldChar w:fldCharType="separate"/>
            </w:r>
            <w:r w:rsidR="00224A93">
              <w:rPr>
                <w:noProof/>
                <w:webHidden/>
              </w:rPr>
              <w:t>11</w:t>
            </w:r>
            <w:r w:rsidR="00224A93">
              <w:rPr>
                <w:noProof/>
                <w:webHidden/>
              </w:rPr>
              <w:fldChar w:fldCharType="end"/>
            </w:r>
          </w:hyperlink>
        </w:p>
        <w:p w:rsidR="00224A93" w:rsidRDefault="001F43D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033109" w:history="1">
            <w:r w:rsidR="00224A93" w:rsidRPr="00222D0B">
              <w:rPr>
                <w:rStyle w:val="a8"/>
                <w:noProof/>
              </w:rPr>
              <w:t>ЗАКЛЮЧЕНИЕ</w:t>
            </w:r>
            <w:r w:rsidR="00224A93">
              <w:rPr>
                <w:noProof/>
                <w:webHidden/>
              </w:rPr>
              <w:tab/>
            </w:r>
            <w:r w:rsidR="00224A93">
              <w:rPr>
                <w:noProof/>
                <w:webHidden/>
              </w:rPr>
              <w:fldChar w:fldCharType="begin"/>
            </w:r>
            <w:r w:rsidR="00224A93">
              <w:rPr>
                <w:noProof/>
                <w:webHidden/>
              </w:rPr>
              <w:instrText xml:space="preserve"> PAGEREF _Toc99033109 \h </w:instrText>
            </w:r>
            <w:r w:rsidR="00224A93">
              <w:rPr>
                <w:noProof/>
                <w:webHidden/>
              </w:rPr>
            </w:r>
            <w:r w:rsidR="00224A93">
              <w:rPr>
                <w:noProof/>
                <w:webHidden/>
              </w:rPr>
              <w:fldChar w:fldCharType="separate"/>
            </w:r>
            <w:r w:rsidR="00224A93">
              <w:rPr>
                <w:noProof/>
                <w:webHidden/>
              </w:rPr>
              <w:t>13</w:t>
            </w:r>
            <w:r w:rsidR="00224A93">
              <w:rPr>
                <w:noProof/>
                <w:webHidden/>
              </w:rPr>
              <w:fldChar w:fldCharType="end"/>
            </w:r>
          </w:hyperlink>
        </w:p>
        <w:p w:rsidR="00F421C1" w:rsidRPr="005D7BE4" w:rsidRDefault="00E96235" w:rsidP="00706D60">
          <w:pPr>
            <w:rPr>
              <w:noProof/>
              <w:color w:val="FF0000"/>
            </w:rPr>
          </w:pPr>
          <w:r w:rsidRPr="005D7BE4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5D7BE4" w:rsidRDefault="00C85251" w:rsidP="00706D60">
      <w:pPr>
        <w:rPr>
          <w:noProof/>
          <w:color w:val="FF0000"/>
        </w:rPr>
      </w:pPr>
      <w:r w:rsidRPr="005D7BE4">
        <w:rPr>
          <w:noProof/>
          <w:color w:val="FF0000"/>
          <w:lang w:bidi="ru-RU"/>
        </w:rPr>
        <w:br w:type="page"/>
      </w:r>
    </w:p>
    <w:p w:rsidR="00706D60" w:rsidRPr="005D7BE4" w:rsidRDefault="00893712" w:rsidP="00706D60">
      <w:pPr>
        <w:rPr>
          <w:noProof/>
          <w:color w:val="FF0000"/>
        </w:rPr>
      </w:pPr>
      <w:r w:rsidRPr="005D7BE4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9D6A31" wp14:editId="6BFF9045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5D7BE4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464EA94B" wp14:editId="52C18753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691" w:rsidRPr="005D7BE4" w:rsidRDefault="00C11691" w:rsidP="00C411AC">
      <w:pPr>
        <w:pStyle w:val="1"/>
        <w:rPr>
          <w:color w:val="FF0000"/>
        </w:rPr>
      </w:pPr>
    </w:p>
    <w:p w:rsidR="00C11691" w:rsidRPr="005D7BE4" w:rsidRDefault="00C11691" w:rsidP="00C411AC">
      <w:pPr>
        <w:pStyle w:val="1"/>
        <w:rPr>
          <w:color w:val="FF0000"/>
        </w:rPr>
      </w:pPr>
    </w:p>
    <w:p w:rsidR="00C11691" w:rsidRPr="005D7BE4" w:rsidRDefault="00C11691" w:rsidP="00C411AC">
      <w:pPr>
        <w:pStyle w:val="1"/>
        <w:rPr>
          <w:color w:val="FF0000"/>
        </w:rPr>
      </w:pPr>
    </w:p>
    <w:p w:rsidR="00C11691" w:rsidRPr="005D7BE4" w:rsidRDefault="00C11691" w:rsidP="00C411AC">
      <w:pPr>
        <w:pStyle w:val="1"/>
        <w:rPr>
          <w:color w:val="FF0000"/>
        </w:rPr>
      </w:pPr>
    </w:p>
    <w:p w:rsidR="00C11691" w:rsidRPr="005D7BE4" w:rsidRDefault="00C11691" w:rsidP="00C411AC">
      <w:pPr>
        <w:pStyle w:val="1"/>
        <w:rPr>
          <w:color w:val="FF0000"/>
        </w:rPr>
      </w:pPr>
    </w:p>
    <w:p w:rsidR="001A70F2" w:rsidRPr="005D7BE4" w:rsidRDefault="009673BA" w:rsidP="005D7BE4">
      <w:pPr>
        <w:pStyle w:val="1"/>
        <w:spacing w:line="360" w:lineRule="auto"/>
      </w:pPr>
      <w:bookmarkStart w:id="1" w:name="_Toc99033101"/>
      <w:r w:rsidRPr="005D7BE4">
        <w:t>ВВЕДЕНИЕ</w:t>
      </w:r>
      <w:bookmarkEnd w:id="1"/>
    </w:p>
    <w:p w:rsidR="00D8773E" w:rsidRPr="005D7BE4" w:rsidRDefault="00C11691" w:rsidP="00586EB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D7BE4">
        <w:rPr>
          <w:rFonts w:ascii="Times New Roman" w:hAnsi="Times New Roman" w:cs="Times New Roman"/>
          <w:sz w:val="26"/>
          <w:szCs w:val="26"/>
        </w:rPr>
        <w:t>Если вспомнить</w:t>
      </w:r>
      <w:r w:rsidR="00586EB9" w:rsidRPr="005D7BE4">
        <w:rPr>
          <w:rFonts w:ascii="Times New Roman" w:hAnsi="Times New Roman" w:cs="Times New Roman"/>
          <w:sz w:val="26"/>
          <w:szCs w:val="26"/>
        </w:rPr>
        <w:t xml:space="preserve"> работу с</w:t>
      </w:r>
      <w:r w:rsidRPr="005D7BE4">
        <w:rPr>
          <w:rFonts w:ascii="Times New Roman" w:hAnsi="Times New Roman" w:cs="Times New Roman"/>
          <w:sz w:val="26"/>
          <w:szCs w:val="26"/>
        </w:rPr>
        <w:t xml:space="preserve"> фреймворк</w:t>
      </w:r>
      <w:r w:rsidR="00586EB9" w:rsidRPr="005D7BE4">
        <w:rPr>
          <w:rFonts w:ascii="Times New Roman" w:hAnsi="Times New Roman" w:cs="Times New Roman"/>
          <w:sz w:val="26"/>
          <w:szCs w:val="26"/>
        </w:rPr>
        <w:t>ом</w:t>
      </w:r>
      <w:r w:rsidRPr="005D7BE4">
        <w:rPr>
          <w:rFonts w:ascii="Times New Roman" w:hAnsi="Times New Roman" w:cs="Times New Roman"/>
          <w:sz w:val="26"/>
          <w:szCs w:val="26"/>
        </w:rPr>
        <w:t xml:space="preserve"> </w:t>
      </w:r>
      <w:r w:rsidRPr="005D7BE4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5D7BE4">
        <w:rPr>
          <w:rFonts w:ascii="Times New Roman" w:hAnsi="Times New Roman" w:cs="Times New Roman"/>
          <w:sz w:val="26"/>
          <w:szCs w:val="26"/>
        </w:rPr>
        <w:t xml:space="preserve">, </w:t>
      </w:r>
      <w:r w:rsidR="005D7BE4" w:rsidRPr="005D7BE4">
        <w:rPr>
          <w:rFonts w:ascii="Times New Roman" w:hAnsi="Times New Roman" w:cs="Times New Roman"/>
          <w:sz w:val="26"/>
          <w:szCs w:val="26"/>
        </w:rPr>
        <w:t xml:space="preserve">то </w:t>
      </w:r>
      <w:r w:rsidR="005A4955" w:rsidRPr="005D7BE4">
        <w:rPr>
          <w:rFonts w:ascii="Times New Roman" w:hAnsi="Times New Roman" w:cs="Times New Roman"/>
          <w:sz w:val="26"/>
          <w:szCs w:val="26"/>
        </w:rPr>
        <w:t>наш</w:t>
      </w:r>
      <w:r w:rsidRPr="005D7BE4">
        <w:rPr>
          <w:rFonts w:ascii="Times New Roman" w:hAnsi="Times New Roman" w:cs="Times New Roman"/>
          <w:sz w:val="26"/>
          <w:szCs w:val="26"/>
        </w:rPr>
        <w:t xml:space="preserve"> проект </w:t>
      </w:r>
      <w:r w:rsidR="00AE00DE" w:rsidRPr="005D7BE4">
        <w:rPr>
          <w:rFonts w:ascii="Times New Roman" w:hAnsi="Times New Roman" w:cs="Times New Roman"/>
          <w:sz w:val="26"/>
          <w:szCs w:val="26"/>
        </w:rPr>
        <w:t xml:space="preserve">состоял из приложений, которые были переносимыми компонентами, т.е. мы могли скопировать </w:t>
      </w:r>
      <w:r w:rsidR="005A4955" w:rsidRPr="005D7BE4">
        <w:rPr>
          <w:rFonts w:ascii="Times New Roman" w:hAnsi="Times New Roman" w:cs="Times New Roman"/>
          <w:sz w:val="26"/>
          <w:szCs w:val="26"/>
        </w:rPr>
        <w:t>приложение</w:t>
      </w:r>
      <w:r w:rsidR="00AE00DE" w:rsidRPr="005D7BE4">
        <w:rPr>
          <w:rFonts w:ascii="Times New Roman" w:hAnsi="Times New Roman" w:cs="Times New Roman"/>
          <w:sz w:val="26"/>
          <w:szCs w:val="26"/>
        </w:rPr>
        <w:t xml:space="preserve"> в любой другой проект, после чего подключить к этому проекту.</w:t>
      </w:r>
    </w:p>
    <w:p w:rsidR="00AE00DE" w:rsidRPr="005D7BE4" w:rsidRDefault="00AE00DE" w:rsidP="00C1169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D7BE4">
        <w:rPr>
          <w:rFonts w:ascii="Times New Roman" w:hAnsi="Times New Roman" w:cs="Times New Roman"/>
          <w:sz w:val="26"/>
          <w:szCs w:val="26"/>
        </w:rPr>
        <w:t xml:space="preserve">Во </w:t>
      </w:r>
      <w:r w:rsidRPr="005D7BE4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5D7BE4">
        <w:rPr>
          <w:rFonts w:ascii="Times New Roman" w:hAnsi="Times New Roman" w:cs="Times New Roman"/>
          <w:sz w:val="26"/>
          <w:szCs w:val="26"/>
        </w:rPr>
        <w:t xml:space="preserve"> </w:t>
      </w:r>
      <w:r w:rsidR="005A4955" w:rsidRPr="005D7BE4">
        <w:rPr>
          <w:rFonts w:ascii="Times New Roman" w:hAnsi="Times New Roman" w:cs="Times New Roman"/>
          <w:sz w:val="26"/>
          <w:szCs w:val="26"/>
        </w:rPr>
        <w:t>реализуются</w:t>
      </w:r>
      <w:r w:rsidRPr="005D7BE4">
        <w:rPr>
          <w:rFonts w:ascii="Times New Roman" w:hAnsi="Times New Roman" w:cs="Times New Roman"/>
          <w:sz w:val="26"/>
          <w:szCs w:val="26"/>
        </w:rPr>
        <w:t xml:space="preserve"> так называемые «блюпринты» (</w:t>
      </w:r>
      <w:r w:rsidR="005D7BE4" w:rsidRPr="005D7BE4">
        <w:rPr>
          <w:rFonts w:ascii="Times New Roman" w:hAnsi="Times New Roman" w:cs="Times New Roman"/>
          <w:sz w:val="26"/>
          <w:szCs w:val="26"/>
        </w:rPr>
        <w:t xml:space="preserve">англ. </w:t>
      </w:r>
      <w:r w:rsidRPr="005D7BE4">
        <w:rPr>
          <w:rFonts w:ascii="Times New Roman" w:hAnsi="Times New Roman" w:cs="Times New Roman"/>
          <w:sz w:val="26"/>
          <w:szCs w:val="26"/>
          <w:lang w:val="en-US"/>
        </w:rPr>
        <w:t>blueprints</w:t>
      </w:r>
      <w:r w:rsidRPr="005D7BE4">
        <w:rPr>
          <w:rFonts w:ascii="Times New Roman" w:hAnsi="Times New Roman" w:cs="Times New Roman"/>
          <w:sz w:val="26"/>
          <w:szCs w:val="26"/>
        </w:rPr>
        <w:t>). Это не совсем приложения в стандартном их понимании. Это эскизы</w:t>
      </w:r>
      <w:r w:rsidR="005A4955" w:rsidRPr="005D7BE4">
        <w:rPr>
          <w:rFonts w:ascii="Times New Roman" w:hAnsi="Times New Roman" w:cs="Times New Roman"/>
          <w:sz w:val="26"/>
          <w:szCs w:val="26"/>
        </w:rPr>
        <w:t xml:space="preserve"> или небольшие проекты</w:t>
      </w:r>
      <w:r w:rsidRPr="005D7BE4">
        <w:rPr>
          <w:rFonts w:ascii="Times New Roman" w:hAnsi="Times New Roman" w:cs="Times New Roman"/>
          <w:sz w:val="26"/>
          <w:szCs w:val="26"/>
        </w:rPr>
        <w:t xml:space="preserve">, </w:t>
      </w:r>
      <w:r w:rsidR="005A4955" w:rsidRPr="005D7BE4">
        <w:rPr>
          <w:rFonts w:ascii="Times New Roman" w:hAnsi="Times New Roman" w:cs="Times New Roman"/>
          <w:sz w:val="26"/>
          <w:szCs w:val="26"/>
        </w:rPr>
        <w:t>из которых</w:t>
      </w:r>
      <w:r w:rsidRPr="005D7BE4">
        <w:rPr>
          <w:rFonts w:ascii="Times New Roman" w:hAnsi="Times New Roman" w:cs="Times New Roman"/>
          <w:sz w:val="26"/>
          <w:szCs w:val="26"/>
        </w:rPr>
        <w:t xml:space="preserve"> мы можем собирать </w:t>
      </w:r>
      <w:r w:rsidR="005A4955" w:rsidRPr="005D7BE4">
        <w:rPr>
          <w:rFonts w:ascii="Times New Roman" w:hAnsi="Times New Roman" w:cs="Times New Roman"/>
          <w:sz w:val="26"/>
          <w:szCs w:val="26"/>
        </w:rPr>
        <w:t>более крупные проекты</w:t>
      </w:r>
      <w:r w:rsidRPr="005D7BE4">
        <w:rPr>
          <w:rFonts w:ascii="Times New Roman" w:hAnsi="Times New Roman" w:cs="Times New Roman"/>
          <w:sz w:val="26"/>
          <w:szCs w:val="26"/>
        </w:rPr>
        <w:t>.</w:t>
      </w:r>
    </w:p>
    <w:p w:rsidR="005A4955" w:rsidRPr="005D7BE4" w:rsidRDefault="00AE00DE" w:rsidP="00C1169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D7BE4">
        <w:rPr>
          <w:rFonts w:ascii="Times New Roman" w:hAnsi="Times New Roman" w:cs="Times New Roman"/>
          <w:sz w:val="26"/>
          <w:szCs w:val="26"/>
        </w:rPr>
        <w:t>Итак, «блюпринт» не является приложением, но является его макетом. Мы можем создать один макет, определить его конфигурацию и реализовать</w:t>
      </w:r>
      <w:r w:rsidR="005A4955" w:rsidRPr="005D7BE4">
        <w:rPr>
          <w:rFonts w:ascii="Times New Roman" w:hAnsi="Times New Roman" w:cs="Times New Roman"/>
          <w:sz w:val="26"/>
          <w:szCs w:val="26"/>
        </w:rPr>
        <w:t xml:space="preserve"> на его основе</w:t>
      </w:r>
      <w:r w:rsidRPr="005D7BE4">
        <w:rPr>
          <w:rFonts w:ascii="Times New Roman" w:hAnsi="Times New Roman" w:cs="Times New Roman"/>
          <w:sz w:val="26"/>
          <w:szCs w:val="26"/>
        </w:rPr>
        <w:t xml:space="preserve"> </w:t>
      </w:r>
      <w:r w:rsidR="005A4955" w:rsidRPr="005D7BE4">
        <w:rPr>
          <w:rFonts w:ascii="Times New Roman" w:hAnsi="Times New Roman" w:cs="Times New Roman"/>
          <w:sz w:val="26"/>
          <w:szCs w:val="26"/>
        </w:rPr>
        <w:t>любое количество</w:t>
      </w:r>
      <w:r w:rsidRPr="005D7BE4">
        <w:rPr>
          <w:rFonts w:ascii="Times New Roman" w:hAnsi="Times New Roman" w:cs="Times New Roman"/>
          <w:sz w:val="26"/>
          <w:szCs w:val="26"/>
        </w:rPr>
        <w:t xml:space="preserve"> приложений, которые затем зарегистрир</w:t>
      </w:r>
      <w:r w:rsidR="005A4955" w:rsidRPr="005D7BE4">
        <w:rPr>
          <w:rFonts w:ascii="Times New Roman" w:hAnsi="Times New Roman" w:cs="Times New Roman"/>
          <w:sz w:val="26"/>
          <w:szCs w:val="26"/>
        </w:rPr>
        <w:t>овать</w:t>
      </w:r>
      <w:r w:rsidRPr="005D7BE4">
        <w:rPr>
          <w:rFonts w:ascii="Times New Roman" w:hAnsi="Times New Roman" w:cs="Times New Roman"/>
          <w:sz w:val="26"/>
          <w:szCs w:val="26"/>
        </w:rPr>
        <w:t xml:space="preserve"> в проекте.</w:t>
      </w:r>
      <w:r w:rsidR="00062620" w:rsidRPr="005D7B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B7AF9" w:rsidRPr="005D7BE4" w:rsidRDefault="006B7AF9" w:rsidP="00C1169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D7BE4">
        <w:rPr>
          <w:rFonts w:ascii="Times New Roman" w:hAnsi="Times New Roman" w:cs="Times New Roman"/>
          <w:sz w:val="26"/>
          <w:szCs w:val="26"/>
        </w:rPr>
        <w:t>Создадим первый «блюпринт»</w:t>
      </w:r>
      <w:r w:rsidR="005D7BE4" w:rsidRPr="005D7BE4">
        <w:rPr>
          <w:rFonts w:ascii="Times New Roman" w:hAnsi="Times New Roman" w:cs="Times New Roman"/>
          <w:sz w:val="26"/>
          <w:szCs w:val="26"/>
        </w:rPr>
        <w:t>, который обеспечит</w:t>
      </w:r>
      <w:r w:rsidRPr="005D7BE4">
        <w:rPr>
          <w:rFonts w:ascii="Times New Roman" w:hAnsi="Times New Roman" w:cs="Times New Roman"/>
          <w:sz w:val="26"/>
          <w:szCs w:val="26"/>
        </w:rPr>
        <w:t xml:space="preserve"> </w:t>
      </w:r>
      <w:r w:rsidR="005D7BE4" w:rsidRPr="005D7BE4">
        <w:rPr>
          <w:rFonts w:ascii="Times New Roman" w:hAnsi="Times New Roman" w:cs="Times New Roman"/>
          <w:sz w:val="26"/>
          <w:szCs w:val="26"/>
        </w:rPr>
        <w:t>отображение</w:t>
      </w:r>
      <w:r w:rsidRPr="005D7BE4">
        <w:rPr>
          <w:rFonts w:ascii="Times New Roman" w:hAnsi="Times New Roman" w:cs="Times New Roman"/>
          <w:sz w:val="26"/>
          <w:szCs w:val="26"/>
        </w:rPr>
        <w:t xml:space="preserve"> главной страницы. Но перед этим необходимо </w:t>
      </w:r>
      <w:r w:rsidR="005D7BE4" w:rsidRPr="005D7BE4">
        <w:rPr>
          <w:rFonts w:ascii="Times New Roman" w:hAnsi="Times New Roman" w:cs="Times New Roman"/>
          <w:sz w:val="26"/>
          <w:szCs w:val="26"/>
        </w:rPr>
        <w:t xml:space="preserve">реализовать систему хранения данных, в том числе подготовить код моделей, </w:t>
      </w:r>
      <w:r w:rsidRPr="005D7BE4">
        <w:rPr>
          <w:rFonts w:ascii="Times New Roman" w:hAnsi="Times New Roman" w:cs="Times New Roman"/>
          <w:sz w:val="26"/>
          <w:szCs w:val="26"/>
        </w:rPr>
        <w:t>сделать некоторые важные предварительные настройки</w:t>
      </w:r>
      <w:r w:rsidR="005D7BE4" w:rsidRPr="005D7BE4">
        <w:rPr>
          <w:rFonts w:ascii="Times New Roman" w:hAnsi="Times New Roman" w:cs="Times New Roman"/>
          <w:sz w:val="26"/>
          <w:szCs w:val="26"/>
        </w:rPr>
        <w:t xml:space="preserve"> и т.д</w:t>
      </w:r>
      <w:r w:rsidRPr="005D7BE4">
        <w:rPr>
          <w:rFonts w:ascii="Times New Roman" w:hAnsi="Times New Roman" w:cs="Times New Roman"/>
          <w:sz w:val="26"/>
          <w:szCs w:val="26"/>
        </w:rPr>
        <w:t>.</w:t>
      </w:r>
    </w:p>
    <w:bookmarkStart w:id="2" w:name="_Toc99033102"/>
    <w:p w:rsidR="00062620" w:rsidRPr="00BA3A1E" w:rsidRDefault="002360DB" w:rsidP="00BA3A1E">
      <w:pPr>
        <w:pStyle w:val="1"/>
        <w:spacing w:after="240"/>
      </w:pPr>
      <w:r w:rsidRPr="005D7BE4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5BDB4D4" wp14:editId="29CEEDEA">
                <wp:simplePos x="0" y="0"/>
                <wp:positionH relativeFrom="margin">
                  <wp:align>center</wp:align>
                </wp:positionH>
                <wp:positionV relativeFrom="paragraph">
                  <wp:posOffset>-484865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30CE0" id="Прямоугольник 12" o:spid="_x0000_s1026" style="position:absolute;margin-left:0;margin-top:-38.2pt;width:524.4pt;height:768.2pt;z-index:251848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gD+gIAABQ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="009673BA" w:rsidRPr="00BA3A1E">
        <w:t>НАЧИНАЕМ РЕАЛИЗАЦИЮ СИСТЕМЫ ХРАНЕНИЯ ДАННЫХ</w:t>
      </w:r>
      <w:bookmarkEnd w:id="2"/>
    </w:p>
    <w:p w:rsidR="00062620" w:rsidRPr="00BA3A1E" w:rsidRDefault="00062620" w:rsidP="00905E7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A3A1E">
        <w:rPr>
          <w:rFonts w:ascii="Times New Roman" w:hAnsi="Times New Roman" w:cs="Times New Roman"/>
          <w:sz w:val="26"/>
          <w:szCs w:val="26"/>
        </w:rPr>
        <w:t xml:space="preserve">В отличие от </w:t>
      </w:r>
      <w:r w:rsidRPr="00BA3A1E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BA3A1E">
        <w:rPr>
          <w:rFonts w:ascii="Times New Roman" w:hAnsi="Times New Roman" w:cs="Times New Roman"/>
          <w:sz w:val="26"/>
          <w:szCs w:val="26"/>
        </w:rPr>
        <w:t xml:space="preserve">, во </w:t>
      </w:r>
      <w:r w:rsidRPr="00BA3A1E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BA3A1E">
        <w:rPr>
          <w:rFonts w:ascii="Times New Roman" w:hAnsi="Times New Roman" w:cs="Times New Roman"/>
          <w:sz w:val="26"/>
          <w:szCs w:val="26"/>
        </w:rPr>
        <w:t xml:space="preserve"> отсутствует встроенный </w:t>
      </w:r>
      <w:r w:rsidRPr="00BA3A1E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Pr="00BA3A1E">
        <w:rPr>
          <w:rFonts w:ascii="Times New Roman" w:hAnsi="Times New Roman" w:cs="Times New Roman"/>
          <w:sz w:val="26"/>
          <w:szCs w:val="26"/>
        </w:rPr>
        <w:t xml:space="preserve">-механизм. Приходится подключать сторонние </w:t>
      </w:r>
      <w:r w:rsidRPr="00BA3A1E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Pr="00BA3A1E">
        <w:rPr>
          <w:rFonts w:ascii="Times New Roman" w:hAnsi="Times New Roman" w:cs="Times New Roman"/>
          <w:sz w:val="26"/>
          <w:szCs w:val="26"/>
        </w:rPr>
        <w:t xml:space="preserve">-библиотеки, например, </w:t>
      </w:r>
      <w:r w:rsidRPr="00BA3A1E">
        <w:rPr>
          <w:rFonts w:ascii="Times New Roman" w:hAnsi="Times New Roman" w:cs="Times New Roman"/>
          <w:sz w:val="26"/>
          <w:szCs w:val="26"/>
          <w:lang w:val="en-US"/>
        </w:rPr>
        <w:t>SQLAlchemy</w:t>
      </w:r>
      <w:r w:rsidRPr="00BA3A1E">
        <w:rPr>
          <w:rFonts w:ascii="Times New Roman" w:hAnsi="Times New Roman" w:cs="Times New Roman"/>
          <w:sz w:val="26"/>
          <w:szCs w:val="26"/>
        </w:rPr>
        <w:t>.</w:t>
      </w:r>
    </w:p>
    <w:p w:rsidR="00062620" w:rsidRPr="00BA3A1E" w:rsidRDefault="00062620" w:rsidP="000626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A3A1E">
        <w:rPr>
          <w:rFonts w:ascii="Times New Roman" w:hAnsi="Times New Roman" w:cs="Times New Roman"/>
          <w:sz w:val="26"/>
          <w:szCs w:val="26"/>
        </w:rPr>
        <w:t xml:space="preserve">Перейдем в файл </w:t>
      </w:r>
      <w:r w:rsidRPr="00181CF2">
        <w:rPr>
          <w:rFonts w:ascii="Times New Roman" w:hAnsi="Times New Roman" w:cs="Times New Roman"/>
          <w:color w:val="0070C0"/>
          <w:sz w:val="26"/>
          <w:szCs w:val="26"/>
        </w:rPr>
        <w:t>__</w:t>
      </w:r>
      <w:r w:rsidRPr="00181CF2">
        <w:rPr>
          <w:rFonts w:ascii="Times New Roman" w:hAnsi="Times New Roman" w:cs="Times New Roman"/>
          <w:color w:val="0070C0"/>
          <w:sz w:val="26"/>
          <w:szCs w:val="26"/>
          <w:lang w:val="en-US"/>
        </w:rPr>
        <w:t>init</w:t>
      </w:r>
      <w:r w:rsidRPr="00181CF2">
        <w:rPr>
          <w:rFonts w:ascii="Times New Roman" w:hAnsi="Times New Roman" w:cs="Times New Roman"/>
          <w:color w:val="0070C0"/>
          <w:sz w:val="26"/>
          <w:szCs w:val="26"/>
        </w:rPr>
        <w:t>__.</w:t>
      </w:r>
      <w:r w:rsidRPr="00181CF2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Pr="00BA3A1E">
        <w:rPr>
          <w:rFonts w:ascii="Times New Roman" w:hAnsi="Times New Roman" w:cs="Times New Roman"/>
          <w:sz w:val="26"/>
          <w:szCs w:val="26"/>
        </w:rPr>
        <w:t xml:space="preserve"> пакета </w:t>
      </w:r>
      <w:r w:rsidRPr="00181CF2">
        <w:rPr>
          <w:rFonts w:ascii="Times New Roman" w:hAnsi="Times New Roman" w:cs="Times New Roman"/>
          <w:color w:val="0070C0"/>
          <w:sz w:val="26"/>
          <w:szCs w:val="26"/>
          <w:lang w:val="en-US"/>
        </w:rPr>
        <w:t>flask</w:t>
      </w:r>
      <w:r w:rsidRPr="00181CF2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Pr="00181CF2">
        <w:rPr>
          <w:rFonts w:ascii="Times New Roman" w:hAnsi="Times New Roman" w:cs="Times New Roman"/>
          <w:color w:val="0070C0"/>
          <w:sz w:val="26"/>
          <w:szCs w:val="26"/>
          <w:lang w:val="en-US"/>
        </w:rPr>
        <w:t>blog</w:t>
      </w:r>
      <w:r w:rsidRPr="00BA3A1E">
        <w:rPr>
          <w:rFonts w:ascii="Times New Roman" w:hAnsi="Times New Roman" w:cs="Times New Roman"/>
          <w:sz w:val="26"/>
          <w:szCs w:val="26"/>
        </w:rPr>
        <w:t xml:space="preserve"> нашего проекта и выполним импорт:</w:t>
      </w:r>
    </w:p>
    <w:p w:rsidR="002360DB" w:rsidRPr="002360DB" w:rsidRDefault="002360DB" w:rsidP="002360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360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from </w:t>
      </w:r>
      <w:r w:rsidRPr="002360D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flask_sqlalchemy </w:t>
      </w:r>
      <w:r w:rsidRPr="002360D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2360D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SQLAlchemy</w:t>
      </w:r>
    </w:p>
    <w:p w:rsidR="00062620" w:rsidRPr="002360DB" w:rsidRDefault="00062620" w:rsidP="00062620">
      <w:pPr>
        <w:pStyle w:val="ab"/>
        <w:shd w:val="clear" w:color="auto" w:fill="FFFFFF"/>
        <w:spacing w:after="240" w:afterAutospacing="0" w:line="360" w:lineRule="auto"/>
        <w:rPr>
          <w:sz w:val="26"/>
          <w:szCs w:val="26"/>
        </w:rPr>
      </w:pPr>
      <w:r w:rsidRPr="002360DB">
        <w:rPr>
          <w:sz w:val="26"/>
          <w:szCs w:val="26"/>
        </w:rPr>
        <w:t xml:space="preserve">Стоит отметить, что стандартная библиотека </w:t>
      </w:r>
      <w:r w:rsidRPr="002360DB">
        <w:rPr>
          <w:sz w:val="26"/>
          <w:szCs w:val="26"/>
          <w:lang w:val="en-US"/>
        </w:rPr>
        <w:t>SQLAlchemy</w:t>
      </w:r>
      <w:r w:rsidRPr="002360DB">
        <w:rPr>
          <w:sz w:val="26"/>
          <w:szCs w:val="26"/>
        </w:rPr>
        <w:t xml:space="preserve"> требует предварительной настройки. Если же мы хотим начать работу с </w:t>
      </w:r>
      <w:r w:rsidRPr="002360DB">
        <w:rPr>
          <w:sz w:val="26"/>
          <w:szCs w:val="26"/>
          <w:lang w:val="en-US"/>
        </w:rPr>
        <w:t>ORM</w:t>
      </w:r>
      <w:r w:rsidRPr="002360DB">
        <w:rPr>
          <w:sz w:val="26"/>
          <w:szCs w:val="26"/>
        </w:rPr>
        <w:t xml:space="preserve"> максимально быстро, </w:t>
      </w:r>
      <w:r w:rsidR="00C36FCE" w:rsidRPr="002360DB">
        <w:rPr>
          <w:sz w:val="26"/>
          <w:szCs w:val="26"/>
        </w:rPr>
        <w:t>оптимальным вариантом будет</w:t>
      </w:r>
      <w:r w:rsidRPr="002360DB">
        <w:rPr>
          <w:sz w:val="26"/>
          <w:szCs w:val="26"/>
        </w:rPr>
        <w:t xml:space="preserve"> установить расширение </w:t>
      </w:r>
      <w:r w:rsidRPr="002360DB">
        <w:rPr>
          <w:sz w:val="26"/>
          <w:szCs w:val="26"/>
          <w:lang w:val="en-US"/>
        </w:rPr>
        <w:t>Flask</w:t>
      </w:r>
      <w:r w:rsidRPr="002360DB">
        <w:rPr>
          <w:sz w:val="26"/>
          <w:szCs w:val="26"/>
        </w:rPr>
        <w:t>-</w:t>
      </w:r>
      <w:r w:rsidRPr="002360DB">
        <w:rPr>
          <w:sz w:val="26"/>
          <w:szCs w:val="26"/>
          <w:lang w:val="en-US"/>
        </w:rPr>
        <w:t>SQLAlchemy</w:t>
      </w:r>
      <w:r w:rsidRPr="002360DB">
        <w:rPr>
          <w:sz w:val="26"/>
          <w:szCs w:val="26"/>
        </w:rPr>
        <w:t xml:space="preserve">. Мы его уже установили ранее </w:t>
      </w:r>
      <w:r w:rsidR="00C36FCE" w:rsidRPr="002360DB">
        <w:rPr>
          <w:sz w:val="26"/>
          <w:szCs w:val="26"/>
        </w:rPr>
        <w:t>на основе файла</w:t>
      </w:r>
      <w:r w:rsidRPr="002360DB">
        <w:rPr>
          <w:sz w:val="26"/>
          <w:szCs w:val="26"/>
        </w:rPr>
        <w:t xml:space="preserve"> </w:t>
      </w:r>
      <w:r w:rsidR="002360DB" w:rsidRPr="002360DB">
        <w:rPr>
          <w:sz w:val="26"/>
          <w:szCs w:val="26"/>
        </w:rPr>
        <w:t xml:space="preserve">с зависимостями </w:t>
      </w:r>
      <w:r w:rsidR="00182344" w:rsidRPr="002360DB">
        <w:rPr>
          <w:sz w:val="26"/>
          <w:szCs w:val="26"/>
          <w:lang w:val="en-US"/>
        </w:rPr>
        <w:t>re</w:t>
      </w:r>
      <w:r w:rsidRPr="002360DB">
        <w:rPr>
          <w:sz w:val="26"/>
          <w:szCs w:val="26"/>
          <w:lang w:val="en-US"/>
        </w:rPr>
        <w:t>q</w:t>
      </w:r>
      <w:r w:rsidR="00182344" w:rsidRPr="002360DB">
        <w:rPr>
          <w:sz w:val="26"/>
          <w:szCs w:val="26"/>
          <w:lang w:val="en-US"/>
        </w:rPr>
        <w:t>u</w:t>
      </w:r>
      <w:r w:rsidRPr="002360DB">
        <w:rPr>
          <w:sz w:val="26"/>
          <w:szCs w:val="26"/>
          <w:lang w:val="en-US"/>
        </w:rPr>
        <w:t>irements</w:t>
      </w:r>
      <w:r w:rsidRPr="002360DB">
        <w:rPr>
          <w:sz w:val="26"/>
          <w:szCs w:val="26"/>
        </w:rPr>
        <w:t>.</w:t>
      </w:r>
      <w:r w:rsidRPr="002360DB">
        <w:rPr>
          <w:sz w:val="26"/>
          <w:szCs w:val="26"/>
          <w:lang w:val="en-US"/>
        </w:rPr>
        <w:t>txt</w:t>
      </w:r>
      <w:r w:rsidRPr="002360DB">
        <w:rPr>
          <w:sz w:val="26"/>
          <w:szCs w:val="26"/>
        </w:rPr>
        <w:t>.</w:t>
      </w:r>
    </w:p>
    <w:p w:rsidR="00062620" w:rsidRPr="002360DB" w:rsidRDefault="00062620" w:rsidP="00062620">
      <w:pPr>
        <w:pStyle w:val="ab"/>
        <w:shd w:val="clear" w:color="auto" w:fill="FFFFFF"/>
        <w:spacing w:after="240" w:afterAutospacing="0" w:line="360" w:lineRule="auto"/>
        <w:rPr>
          <w:sz w:val="26"/>
          <w:szCs w:val="26"/>
        </w:rPr>
      </w:pPr>
      <w:r w:rsidRPr="002360DB">
        <w:rPr>
          <w:sz w:val="26"/>
          <w:szCs w:val="26"/>
        </w:rPr>
        <w:t xml:space="preserve">Выполним создание объекта класса-конструктора </w:t>
      </w:r>
      <w:r w:rsidRPr="002360DB">
        <w:rPr>
          <w:sz w:val="26"/>
          <w:szCs w:val="26"/>
          <w:lang w:val="en-US"/>
        </w:rPr>
        <w:t>SQLAlchemy</w:t>
      </w:r>
      <w:r w:rsidRPr="002360DB">
        <w:rPr>
          <w:sz w:val="26"/>
          <w:szCs w:val="26"/>
        </w:rPr>
        <w:t>. Он необходим для описания моделей.</w:t>
      </w:r>
    </w:p>
    <w:p w:rsidR="002360DB" w:rsidRPr="002360DB" w:rsidRDefault="002360DB" w:rsidP="002360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360D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db = SQLAlchemy()</w:t>
      </w:r>
    </w:p>
    <w:p w:rsidR="00C36FCE" w:rsidRPr="002360DB" w:rsidRDefault="009673BA" w:rsidP="002360DB">
      <w:pPr>
        <w:pStyle w:val="1"/>
        <w:spacing w:line="360" w:lineRule="auto"/>
      </w:pPr>
      <w:bookmarkStart w:id="3" w:name="_Toc99033103"/>
      <w:r w:rsidRPr="002360DB">
        <w:t>НАЧИНАЕМ РЕАЛИЗАЦИЮ СИСТЕМЫ АУТЕНТИФИКАЦИИ</w:t>
      </w:r>
      <w:bookmarkEnd w:id="3"/>
    </w:p>
    <w:p w:rsidR="00C36FCE" w:rsidRPr="002360DB" w:rsidRDefault="008667B6" w:rsidP="008667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60DB">
        <w:rPr>
          <w:rFonts w:ascii="Times New Roman" w:hAnsi="Times New Roman" w:cs="Times New Roman"/>
          <w:sz w:val="28"/>
          <w:szCs w:val="28"/>
        </w:rPr>
        <w:t>Процедура аутентификации обеспечивает защиту проекта от доступа к его функционалу со стороны неавторизованных пользователей. Можно создать собственную систему аутентификацию с генерацией хешей и т.д. Но это непростая задача, к тому же существуют готовые решения (</w:t>
      </w:r>
      <w:r w:rsidR="002360DB" w:rsidRPr="002360DB">
        <w:rPr>
          <w:rFonts w:ascii="Times New Roman" w:hAnsi="Times New Roman" w:cs="Times New Roman"/>
          <w:sz w:val="28"/>
          <w:szCs w:val="28"/>
        </w:rPr>
        <w:t>«</w:t>
      </w:r>
      <w:r w:rsidRPr="002360DB">
        <w:rPr>
          <w:rFonts w:ascii="Times New Roman" w:hAnsi="Times New Roman" w:cs="Times New Roman"/>
          <w:sz w:val="28"/>
          <w:szCs w:val="28"/>
        </w:rPr>
        <w:t>батарейки</w:t>
      </w:r>
      <w:r w:rsidR="002360DB" w:rsidRPr="002360DB">
        <w:rPr>
          <w:rFonts w:ascii="Times New Roman" w:hAnsi="Times New Roman" w:cs="Times New Roman"/>
          <w:sz w:val="28"/>
          <w:szCs w:val="28"/>
        </w:rPr>
        <w:t>»</w:t>
      </w:r>
      <w:r w:rsidRPr="002360DB">
        <w:rPr>
          <w:rFonts w:ascii="Times New Roman" w:hAnsi="Times New Roman" w:cs="Times New Roman"/>
          <w:sz w:val="28"/>
          <w:szCs w:val="28"/>
        </w:rPr>
        <w:t>), в которых в которых уже есть встроенные средства для решения задачи аутентификации.</w:t>
      </w:r>
    </w:p>
    <w:p w:rsidR="00C36FCE" w:rsidRPr="005D7BE4" w:rsidRDefault="00C36FCE" w:rsidP="00062620">
      <w:pPr>
        <w:pStyle w:val="ab"/>
        <w:shd w:val="clear" w:color="auto" w:fill="FFFFFF"/>
        <w:spacing w:after="240" w:afterAutospacing="0" w:line="360" w:lineRule="auto"/>
        <w:rPr>
          <w:color w:val="FF0000"/>
          <w:sz w:val="26"/>
          <w:szCs w:val="26"/>
        </w:rPr>
      </w:pPr>
    </w:p>
    <w:p w:rsidR="00C36FCE" w:rsidRPr="00181CF2" w:rsidRDefault="005875F7" w:rsidP="00062620">
      <w:pPr>
        <w:pStyle w:val="ab"/>
        <w:shd w:val="clear" w:color="auto" w:fill="FFFFFF"/>
        <w:spacing w:after="240" w:afterAutospacing="0" w:line="360" w:lineRule="auto"/>
        <w:rPr>
          <w:sz w:val="26"/>
          <w:szCs w:val="26"/>
        </w:rPr>
      </w:pPr>
      <w:r w:rsidRPr="005D7BE4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C231747" wp14:editId="2940C65A">
                <wp:simplePos x="0" y="0"/>
                <wp:positionH relativeFrom="margin">
                  <wp:align>center</wp:align>
                </wp:positionH>
                <wp:positionV relativeFrom="paragraph">
                  <wp:posOffset>-511800</wp:posOffset>
                </wp:positionV>
                <wp:extent cx="6660000" cy="9756000"/>
                <wp:effectExtent l="0" t="0" r="26670" b="17145"/>
                <wp:wrapNone/>
                <wp:docPr id="1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DAC6D" id="Прямоугольник 12" o:spid="_x0000_s1026" style="position:absolute;margin-left:0;margin-top:-40.3pt;width:524.4pt;height:768.2pt;z-index:251850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" filled="f" strokecolor="#2f5496 [2404]" strokeweight="1pt">
                <w10:wrap anchorx="margin"/>
              </v:rect>
            </w:pict>
          </mc:Fallback>
        </mc:AlternateContent>
      </w:r>
      <w:r w:rsidR="008667B6" w:rsidRPr="00181CF2">
        <w:rPr>
          <w:sz w:val="28"/>
          <w:szCs w:val="28"/>
        </w:rPr>
        <w:t xml:space="preserve">Воспользуемся расширением </w:t>
      </w:r>
      <w:r w:rsidR="008667B6" w:rsidRPr="00181CF2">
        <w:rPr>
          <w:sz w:val="28"/>
          <w:szCs w:val="28"/>
          <w:lang w:val="en-US"/>
        </w:rPr>
        <w:t>Flask</w:t>
      </w:r>
      <w:r w:rsidR="008667B6" w:rsidRPr="00181CF2">
        <w:rPr>
          <w:sz w:val="28"/>
          <w:szCs w:val="28"/>
        </w:rPr>
        <w:t>-</w:t>
      </w:r>
      <w:r w:rsidR="008667B6" w:rsidRPr="00181CF2">
        <w:rPr>
          <w:sz w:val="28"/>
          <w:szCs w:val="28"/>
          <w:lang w:val="en-US"/>
        </w:rPr>
        <w:t>Login</w:t>
      </w:r>
      <w:r w:rsidR="008667B6" w:rsidRPr="00181CF2">
        <w:rPr>
          <w:sz w:val="28"/>
          <w:szCs w:val="28"/>
        </w:rPr>
        <w:t xml:space="preserve">, </w:t>
      </w:r>
      <w:r w:rsidR="00181CF2" w:rsidRPr="00181CF2">
        <w:rPr>
          <w:sz w:val="28"/>
          <w:szCs w:val="28"/>
        </w:rPr>
        <w:t xml:space="preserve">которое мы установили ранее, указав в файле </w:t>
      </w:r>
      <w:r w:rsidR="008667B6" w:rsidRPr="00181CF2">
        <w:rPr>
          <w:sz w:val="28"/>
          <w:szCs w:val="28"/>
          <w:lang w:val="en-US"/>
        </w:rPr>
        <w:t>requirements</w:t>
      </w:r>
      <w:r w:rsidR="008667B6" w:rsidRPr="00181CF2">
        <w:rPr>
          <w:sz w:val="28"/>
          <w:szCs w:val="28"/>
        </w:rPr>
        <w:t>.</w:t>
      </w:r>
      <w:r w:rsidR="008667B6" w:rsidRPr="00181CF2">
        <w:rPr>
          <w:sz w:val="28"/>
          <w:szCs w:val="28"/>
          <w:lang w:val="en-US"/>
        </w:rPr>
        <w:t>txt</w:t>
      </w:r>
      <w:r w:rsidR="008667B6" w:rsidRPr="00181CF2">
        <w:rPr>
          <w:sz w:val="28"/>
          <w:szCs w:val="28"/>
        </w:rPr>
        <w:t>.</w:t>
      </w:r>
    </w:p>
    <w:p w:rsidR="008667B6" w:rsidRDefault="008667B6" w:rsidP="008667B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81CF2">
        <w:rPr>
          <w:rFonts w:ascii="Times New Roman" w:hAnsi="Times New Roman" w:cs="Times New Roman"/>
          <w:sz w:val="26"/>
          <w:szCs w:val="26"/>
        </w:rPr>
        <w:t>Перейдем в файл __</w:t>
      </w:r>
      <w:r w:rsidRPr="00181CF2">
        <w:rPr>
          <w:rFonts w:ascii="Times New Roman" w:hAnsi="Times New Roman" w:cs="Times New Roman"/>
          <w:sz w:val="26"/>
          <w:szCs w:val="26"/>
          <w:lang w:val="en-US"/>
        </w:rPr>
        <w:t>init</w:t>
      </w:r>
      <w:r w:rsidRPr="00181CF2">
        <w:rPr>
          <w:rFonts w:ascii="Times New Roman" w:hAnsi="Times New Roman" w:cs="Times New Roman"/>
          <w:sz w:val="26"/>
          <w:szCs w:val="26"/>
        </w:rPr>
        <w:t>__.</w:t>
      </w:r>
      <w:r w:rsidRPr="00181CF2">
        <w:rPr>
          <w:rFonts w:ascii="Times New Roman" w:hAnsi="Times New Roman" w:cs="Times New Roman"/>
          <w:sz w:val="26"/>
          <w:szCs w:val="26"/>
          <w:lang w:val="en-US"/>
        </w:rPr>
        <w:t>py</w:t>
      </w:r>
      <w:r w:rsidRPr="00181CF2">
        <w:rPr>
          <w:rFonts w:ascii="Times New Roman" w:hAnsi="Times New Roman" w:cs="Times New Roman"/>
          <w:sz w:val="26"/>
          <w:szCs w:val="26"/>
        </w:rPr>
        <w:t xml:space="preserve"> пакета </w:t>
      </w:r>
      <w:r w:rsidRPr="00181CF2">
        <w:rPr>
          <w:rFonts w:ascii="Times New Roman" w:hAnsi="Times New Roman" w:cs="Times New Roman"/>
          <w:color w:val="0070C0"/>
          <w:sz w:val="26"/>
          <w:szCs w:val="26"/>
          <w:lang w:val="en-US"/>
        </w:rPr>
        <w:t>flask</w:t>
      </w:r>
      <w:r w:rsidRPr="00181CF2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Pr="00181CF2">
        <w:rPr>
          <w:rFonts w:ascii="Times New Roman" w:hAnsi="Times New Roman" w:cs="Times New Roman"/>
          <w:color w:val="0070C0"/>
          <w:sz w:val="26"/>
          <w:szCs w:val="26"/>
          <w:lang w:val="en-US"/>
        </w:rPr>
        <w:t>blog</w:t>
      </w:r>
      <w:r w:rsidRPr="00181CF2">
        <w:rPr>
          <w:rFonts w:ascii="Times New Roman" w:hAnsi="Times New Roman" w:cs="Times New Roman"/>
          <w:sz w:val="26"/>
          <w:szCs w:val="26"/>
        </w:rPr>
        <w:t xml:space="preserve"> нашего проекта и выполним импорт:</w:t>
      </w:r>
    </w:p>
    <w:p w:rsidR="00E405B6" w:rsidRPr="00695DB6" w:rsidRDefault="00E405B6" w:rsidP="00E40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95DB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flask_login </w:t>
      </w:r>
      <w:r w:rsidRPr="00695DB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LoginManager</w:t>
      </w:r>
    </w:p>
    <w:p w:rsidR="00E405B6" w:rsidRPr="00695DB6" w:rsidRDefault="00E405B6" w:rsidP="00E40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E405B6" w:rsidRPr="00695DB6" w:rsidRDefault="00E405B6" w:rsidP="00E40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…</w:t>
      </w:r>
    </w:p>
    <w:p w:rsidR="00E405B6" w:rsidRPr="00695DB6" w:rsidRDefault="00E405B6" w:rsidP="00E40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E405B6" w:rsidRDefault="00E405B6" w:rsidP="00E40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405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login_manager = LoginManager()</w:t>
      </w:r>
    </w:p>
    <w:p w:rsidR="00E405B6" w:rsidRPr="00E405B6" w:rsidRDefault="00E405B6" w:rsidP="00E40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…</w:t>
      </w:r>
    </w:p>
    <w:p w:rsidR="008667B6" w:rsidRPr="00E405B6" w:rsidRDefault="008667B6" w:rsidP="00062620">
      <w:pPr>
        <w:pStyle w:val="ab"/>
        <w:shd w:val="clear" w:color="auto" w:fill="FFFFFF"/>
        <w:spacing w:after="240" w:afterAutospacing="0" w:line="360" w:lineRule="auto"/>
        <w:rPr>
          <w:sz w:val="26"/>
          <w:szCs w:val="26"/>
        </w:rPr>
      </w:pPr>
      <w:r w:rsidRPr="00E405B6">
        <w:rPr>
          <w:sz w:val="26"/>
          <w:szCs w:val="26"/>
        </w:rPr>
        <w:t xml:space="preserve">Для подключения системы аутентификации необходимо импортировать класс-конструктор </w:t>
      </w:r>
      <w:r w:rsidRPr="00E405B6">
        <w:rPr>
          <w:color w:val="0070C0"/>
          <w:sz w:val="26"/>
          <w:szCs w:val="26"/>
          <w:lang w:val="en-US"/>
        </w:rPr>
        <w:t>LoginManager</w:t>
      </w:r>
      <w:r w:rsidRPr="00E405B6">
        <w:rPr>
          <w:sz w:val="26"/>
          <w:szCs w:val="26"/>
        </w:rPr>
        <w:t xml:space="preserve"> и выполнить создание его объекта.</w:t>
      </w:r>
    </w:p>
    <w:p w:rsidR="00060BF2" w:rsidRPr="00E405B6" w:rsidRDefault="00060BF2" w:rsidP="00062620">
      <w:pPr>
        <w:pStyle w:val="ab"/>
        <w:shd w:val="clear" w:color="auto" w:fill="FFFFFF"/>
        <w:spacing w:after="240" w:afterAutospacing="0" w:line="360" w:lineRule="auto"/>
        <w:rPr>
          <w:sz w:val="26"/>
          <w:szCs w:val="26"/>
        </w:rPr>
      </w:pPr>
      <w:r w:rsidRPr="00E405B6">
        <w:rPr>
          <w:sz w:val="26"/>
          <w:szCs w:val="26"/>
        </w:rPr>
        <w:t xml:space="preserve">Таким образом, наш файл </w:t>
      </w:r>
      <w:r w:rsidRPr="00E405B6">
        <w:rPr>
          <w:color w:val="0070C0"/>
          <w:sz w:val="26"/>
          <w:szCs w:val="26"/>
        </w:rPr>
        <w:t>__</w:t>
      </w:r>
      <w:r w:rsidRPr="00E405B6">
        <w:rPr>
          <w:color w:val="0070C0"/>
          <w:sz w:val="26"/>
          <w:szCs w:val="26"/>
          <w:lang w:val="en-US"/>
        </w:rPr>
        <w:t>init</w:t>
      </w:r>
      <w:r w:rsidRPr="00E405B6">
        <w:rPr>
          <w:color w:val="0070C0"/>
          <w:sz w:val="26"/>
          <w:szCs w:val="26"/>
        </w:rPr>
        <w:t>__.</w:t>
      </w:r>
      <w:r w:rsidRPr="00E405B6">
        <w:rPr>
          <w:color w:val="0070C0"/>
          <w:sz w:val="26"/>
          <w:szCs w:val="26"/>
          <w:lang w:val="en-US"/>
        </w:rPr>
        <w:t>py</w:t>
      </w:r>
      <w:r w:rsidR="00E405B6" w:rsidRPr="00E405B6">
        <w:rPr>
          <w:sz w:val="26"/>
          <w:szCs w:val="26"/>
        </w:rPr>
        <w:t xml:space="preserve"> примет следующий вид:</w:t>
      </w:r>
    </w:p>
    <w:p w:rsidR="00B77225" w:rsidRPr="00B77225" w:rsidRDefault="00060BF2" w:rsidP="00B77225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B77225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B7722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1. </w:t>
      </w:r>
      <w:r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</w:t>
      </w:r>
      <w:r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__init__.py</w:t>
      </w:r>
    </w:p>
    <w:p w:rsidR="00B77225" w:rsidRPr="005875F7" w:rsidRDefault="00B77225" w:rsidP="00587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772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 </w:t>
      </w:r>
      <w:r w:rsidRPr="00B772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772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flask_sqlalchemy </w:t>
      </w:r>
      <w:r w:rsidRPr="00B772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SQLAlchemy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772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flask_login </w:t>
      </w:r>
      <w:r w:rsidRPr="00B772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LoginManager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db = SQLAlchemy()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login_manager = LoginManager()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772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create_app():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app = Flask(__name__)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7722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7722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</w:p>
    <w:p w:rsidR="00F8364E" w:rsidRPr="005875F7" w:rsidRDefault="009673BA" w:rsidP="005875F7">
      <w:pPr>
        <w:pStyle w:val="1"/>
      </w:pPr>
      <w:bookmarkStart w:id="4" w:name="_Toc99033104"/>
      <w:r w:rsidRPr="005875F7">
        <w:t>СОЗДАЕМ МОДЕЛИ ПРОЕКТА</w:t>
      </w:r>
      <w:bookmarkEnd w:id="4"/>
    </w:p>
    <w:p w:rsidR="00F8364E" w:rsidRPr="00DF158A" w:rsidRDefault="00F8364E" w:rsidP="00F8364E">
      <w:pPr>
        <w:pStyle w:val="ab"/>
        <w:shd w:val="clear" w:color="auto" w:fill="FFFFFF"/>
        <w:spacing w:after="240" w:afterAutospacing="0" w:line="360" w:lineRule="auto"/>
        <w:rPr>
          <w:sz w:val="26"/>
          <w:szCs w:val="26"/>
        </w:rPr>
      </w:pPr>
      <w:r w:rsidRPr="005875F7">
        <w:rPr>
          <w:sz w:val="26"/>
          <w:szCs w:val="26"/>
        </w:rPr>
        <w:t xml:space="preserve">Создадим в пакете </w:t>
      </w:r>
      <w:r w:rsidRPr="005875F7">
        <w:rPr>
          <w:color w:val="0070C0"/>
          <w:sz w:val="26"/>
          <w:szCs w:val="26"/>
          <w:lang w:val="en-US"/>
        </w:rPr>
        <w:t>flask</w:t>
      </w:r>
      <w:r w:rsidRPr="005875F7">
        <w:rPr>
          <w:color w:val="0070C0"/>
          <w:sz w:val="26"/>
          <w:szCs w:val="26"/>
        </w:rPr>
        <w:t>_</w:t>
      </w:r>
      <w:r w:rsidRPr="005875F7">
        <w:rPr>
          <w:color w:val="0070C0"/>
          <w:sz w:val="26"/>
          <w:szCs w:val="26"/>
          <w:lang w:val="en-US"/>
        </w:rPr>
        <w:t>blog</w:t>
      </w:r>
      <w:r w:rsidRPr="005875F7">
        <w:rPr>
          <w:sz w:val="26"/>
          <w:szCs w:val="26"/>
        </w:rPr>
        <w:t xml:space="preserve"> модуль </w:t>
      </w:r>
      <w:r w:rsidRPr="005875F7">
        <w:rPr>
          <w:color w:val="0070C0"/>
          <w:sz w:val="26"/>
          <w:szCs w:val="26"/>
          <w:lang w:val="en-US"/>
        </w:rPr>
        <w:t>models</w:t>
      </w:r>
      <w:r w:rsidRPr="005875F7">
        <w:rPr>
          <w:color w:val="0070C0"/>
          <w:sz w:val="26"/>
          <w:szCs w:val="26"/>
        </w:rPr>
        <w:t>.</w:t>
      </w:r>
      <w:r w:rsidRPr="005875F7">
        <w:rPr>
          <w:color w:val="0070C0"/>
          <w:sz w:val="26"/>
          <w:szCs w:val="26"/>
          <w:lang w:val="en-US"/>
        </w:rPr>
        <w:t>py</w:t>
      </w:r>
      <w:r w:rsidRPr="005875F7">
        <w:rPr>
          <w:sz w:val="26"/>
          <w:szCs w:val="26"/>
        </w:rPr>
        <w:t xml:space="preserve"> и разместим в нем код наших основных классов-моделей. Для</w:t>
      </w:r>
      <w:r w:rsidRPr="00DF158A">
        <w:rPr>
          <w:sz w:val="26"/>
          <w:szCs w:val="26"/>
        </w:rPr>
        <w:t xml:space="preserve"> </w:t>
      </w:r>
      <w:r w:rsidRPr="005875F7">
        <w:rPr>
          <w:sz w:val="26"/>
          <w:szCs w:val="26"/>
        </w:rPr>
        <w:t>начала</w:t>
      </w:r>
      <w:r w:rsidRPr="00DF158A">
        <w:rPr>
          <w:sz w:val="26"/>
          <w:szCs w:val="26"/>
        </w:rPr>
        <w:t xml:space="preserve"> </w:t>
      </w:r>
      <w:r w:rsidRPr="005875F7">
        <w:rPr>
          <w:sz w:val="26"/>
          <w:szCs w:val="26"/>
        </w:rPr>
        <w:t>выполним</w:t>
      </w:r>
      <w:r w:rsidRPr="00DF158A">
        <w:rPr>
          <w:sz w:val="26"/>
          <w:szCs w:val="26"/>
        </w:rPr>
        <w:t xml:space="preserve"> </w:t>
      </w:r>
      <w:r w:rsidRPr="005875F7">
        <w:rPr>
          <w:sz w:val="26"/>
          <w:szCs w:val="26"/>
        </w:rPr>
        <w:t>импорты</w:t>
      </w:r>
      <w:r w:rsidRPr="00DF158A">
        <w:rPr>
          <w:sz w:val="26"/>
          <w:szCs w:val="26"/>
        </w:rPr>
        <w:t>.</w:t>
      </w:r>
    </w:p>
    <w:p w:rsidR="0026435E" w:rsidRPr="00DF158A" w:rsidRDefault="0026435E" w:rsidP="0026435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875F7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DF158A">
        <w:rPr>
          <w:rFonts w:ascii="Times New Roman" w:eastAsia="Arial" w:hAnsi="Times New Roman" w:cs="Times New Roman"/>
          <w:b/>
          <w:sz w:val="28"/>
          <w:szCs w:val="28"/>
          <w:u w:val="single"/>
        </w:rPr>
        <w:t xml:space="preserve"> </w:t>
      </w:r>
      <w:r w:rsidR="00F8364E" w:rsidRPr="00DF158A">
        <w:rPr>
          <w:rFonts w:ascii="Times New Roman" w:eastAsia="Arial" w:hAnsi="Times New Roman" w:cs="Times New Roman"/>
          <w:b/>
          <w:sz w:val="28"/>
          <w:szCs w:val="28"/>
          <w:u w:val="single"/>
        </w:rPr>
        <w:t>2</w:t>
      </w:r>
      <w:r w:rsidRPr="00DF158A">
        <w:rPr>
          <w:rFonts w:ascii="Times New Roman" w:eastAsia="Arial" w:hAnsi="Times New Roman" w:cs="Times New Roman"/>
          <w:b/>
          <w:sz w:val="28"/>
          <w:szCs w:val="28"/>
          <w:u w:val="single"/>
        </w:rPr>
        <w:t xml:space="preserve">. 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</w:t>
      </w:r>
      <w:r w:rsidR="000C2C26" w:rsidRPr="00DF158A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blog</w:t>
      </w:r>
      <w:r w:rsidR="000C2C26" w:rsidRPr="00DF158A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</w:t>
      </w:r>
      <w:r w:rsidR="000C2C26" w:rsidRPr="00DF158A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blog</w:t>
      </w:r>
      <w:r w:rsidR="000C2C26" w:rsidRPr="00DF158A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Pr="005875F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models</w:t>
      </w:r>
      <w:r w:rsidRPr="00DF158A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5875F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5875F7" w:rsidRDefault="005875F7" w:rsidP="00587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875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5875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datetime </w:t>
      </w:r>
      <w:r w:rsidRPr="005875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875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datetime</w:t>
      </w:r>
      <w:r w:rsidRPr="005875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875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5875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flask_blog </w:t>
      </w:r>
      <w:r w:rsidRPr="005875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875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</w:p>
    <w:p w:rsidR="005875F7" w:rsidRPr="00695DB6" w:rsidRDefault="005875F7" w:rsidP="00587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875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r w:rsidRPr="00695DB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875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5875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875F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695DB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875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UserMixin</w:t>
      </w:r>
    </w:p>
    <w:p w:rsidR="005875F7" w:rsidRPr="00695DB6" w:rsidRDefault="005875F7" w:rsidP="00F8364E">
      <w:pPr>
        <w:pStyle w:val="ab"/>
        <w:shd w:val="clear" w:color="auto" w:fill="FFFFFF"/>
        <w:spacing w:after="240" w:afterAutospacing="0" w:line="360" w:lineRule="auto"/>
        <w:rPr>
          <w:color w:val="FF0000"/>
          <w:sz w:val="26"/>
          <w:szCs w:val="26"/>
        </w:rPr>
      </w:pPr>
    </w:p>
    <w:p w:rsidR="00F8364E" w:rsidRPr="005F671F" w:rsidRDefault="00256EF2" w:rsidP="00F8364E">
      <w:pPr>
        <w:pStyle w:val="ab"/>
        <w:shd w:val="clear" w:color="auto" w:fill="FFFFFF"/>
        <w:spacing w:after="240" w:afterAutospacing="0" w:line="360" w:lineRule="auto"/>
        <w:rPr>
          <w:sz w:val="26"/>
          <w:szCs w:val="26"/>
        </w:rPr>
      </w:pPr>
      <w:r w:rsidRPr="005D7BE4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9574E22" wp14:editId="155D3ED4">
                <wp:simplePos x="0" y="0"/>
                <wp:positionH relativeFrom="margin">
                  <wp:align>center</wp:align>
                </wp:positionH>
                <wp:positionV relativeFrom="paragraph">
                  <wp:posOffset>-525448</wp:posOffset>
                </wp:positionV>
                <wp:extent cx="6660000" cy="9756000"/>
                <wp:effectExtent l="0" t="0" r="26670" b="17145"/>
                <wp:wrapNone/>
                <wp:docPr id="16" name="Прямоугольник 1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88156" id="Прямоугольник 16" o:spid="_x0000_s1026" style="position:absolute;margin-left:0;margin-top:-41.35pt;width:524.4pt;height:768.2pt;z-index:251852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F8364E" w:rsidRPr="005F671F">
        <w:rPr>
          <w:sz w:val="26"/>
          <w:szCs w:val="26"/>
        </w:rPr>
        <w:t>Пока у нас буд</w:t>
      </w:r>
      <w:r w:rsidR="001F378E" w:rsidRPr="005F671F">
        <w:rPr>
          <w:sz w:val="26"/>
          <w:szCs w:val="26"/>
        </w:rPr>
        <w:t>у</w:t>
      </w:r>
      <w:r w:rsidR="00F8364E" w:rsidRPr="005F671F">
        <w:rPr>
          <w:sz w:val="26"/>
          <w:szCs w:val="26"/>
        </w:rPr>
        <w:t>т две модели-сущности «пользователь» и «запись блога».</w:t>
      </w:r>
    </w:p>
    <w:p w:rsidR="00F8364E" w:rsidRPr="005F671F" w:rsidRDefault="00F8364E" w:rsidP="00F8364E">
      <w:pPr>
        <w:pStyle w:val="ab"/>
        <w:shd w:val="clear" w:color="auto" w:fill="FFFFFF"/>
        <w:spacing w:after="240" w:afterAutospacing="0" w:line="360" w:lineRule="auto"/>
        <w:rPr>
          <w:sz w:val="26"/>
          <w:szCs w:val="26"/>
        </w:rPr>
      </w:pPr>
      <w:r w:rsidRPr="005F671F">
        <w:rPr>
          <w:sz w:val="26"/>
          <w:szCs w:val="26"/>
        </w:rPr>
        <w:t>Модель для описания сущности «пользователь».</w:t>
      </w:r>
    </w:p>
    <w:p w:rsidR="00F8364E" w:rsidRPr="005F671F" w:rsidRDefault="00F8364E" w:rsidP="005F671F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F671F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5F671F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3. 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flask_blog/flask_blog/</w:t>
      </w:r>
      <w:r w:rsidRPr="005F671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models.py</w:t>
      </w:r>
    </w:p>
    <w:p w:rsidR="005F671F" w:rsidRDefault="005F671F" w:rsidP="005F6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User(db.Model, UserMixin):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id = db.Column(db.Integer, </w:t>
      </w:r>
      <w:r w:rsidRPr="005F671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username = db.Column(db.String(</w:t>
      </w:r>
      <w:r w:rsidRPr="005F671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F671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unique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F671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email = db.Column(db.String(</w:t>
      </w:r>
      <w:r w:rsidRPr="005F671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120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F671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unique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F671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image_file = db.Column(db.String(</w:t>
      </w:r>
      <w:r w:rsidRPr="005F671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F671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</w:p>
    <w:p w:rsidR="005F671F" w:rsidRDefault="005F671F" w:rsidP="005F6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F671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default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F671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'default.png'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password = db.Column(db.String(</w:t>
      </w:r>
      <w:r w:rsidRPr="005F671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F671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posts = db.relationship(</w:t>
      </w:r>
      <w:r w:rsidRPr="005F671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'Post'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F671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backref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F671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'author'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F671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lazy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F671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5F671F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__repr__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F671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F671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f"</w:t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Пользователь</w:t>
      </w:r>
      <w:r w:rsidRPr="005F671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('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5F671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.username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5F671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</w:t>
      </w:r>
    </w:p>
    <w:p w:rsidR="005F671F" w:rsidRPr="005F671F" w:rsidRDefault="005F671F" w:rsidP="005F6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ab/>
      </w:r>
      <w:r w:rsidRPr="005F671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'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5F671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.email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5F671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5F671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F671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.image_file</w:t>
      </w:r>
      <w:r w:rsidRPr="005F671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5F671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')"</w:t>
      </w:r>
    </w:p>
    <w:p w:rsidR="000F38B5" w:rsidRPr="00256EF2" w:rsidRDefault="000F38B5" w:rsidP="000F38B5">
      <w:pPr>
        <w:pStyle w:val="ab"/>
        <w:shd w:val="clear" w:color="auto" w:fill="FFFFFF"/>
        <w:spacing w:after="240" w:afterAutospacing="0" w:line="360" w:lineRule="auto"/>
        <w:rPr>
          <w:sz w:val="26"/>
          <w:szCs w:val="26"/>
        </w:rPr>
      </w:pPr>
      <w:r w:rsidRPr="00256EF2">
        <w:rPr>
          <w:sz w:val="26"/>
          <w:szCs w:val="26"/>
        </w:rPr>
        <w:t>Модель для о</w:t>
      </w:r>
      <w:r w:rsidR="00256EF2" w:rsidRPr="00256EF2">
        <w:rPr>
          <w:sz w:val="26"/>
          <w:szCs w:val="26"/>
        </w:rPr>
        <w:t>писания сущности «запись блога»:</w:t>
      </w:r>
    </w:p>
    <w:p w:rsidR="000F38B5" w:rsidRPr="00256EF2" w:rsidRDefault="000F38B5" w:rsidP="000F38B5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56EF2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256EF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4. 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flask_blog/flask_blog/</w:t>
      </w:r>
      <w:r w:rsidRPr="00256EF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models.py</w:t>
      </w:r>
    </w:p>
    <w:p w:rsidR="00256EF2" w:rsidRDefault="00256EF2" w:rsidP="00256E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Post(db.Model):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id = db.Column(db.Integer, </w:t>
      </w:r>
      <w:r w:rsidRPr="00256EF2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title = db.Column(db.String(</w:t>
      </w:r>
      <w:r w:rsidRPr="00256EF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256EF2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date_posted = db.Column(db.DateTime, </w:t>
      </w:r>
      <w:r w:rsidRPr="00256EF2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56EF2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default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=datetime.utcnow)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content = db.Column(db.Text, </w:t>
      </w:r>
      <w:r w:rsidRPr="00256EF2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user_id = db.Column(db.Integer, db.ForeignKey(</w:t>
      </w:r>
      <w:r w:rsidRPr="00256EF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'user.id'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</w:p>
    <w:p w:rsidR="00256EF2" w:rsidRPr="00256EF2" w:rsidRDefault="00256EF2" w:rsidP="00256E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56EF2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256EF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__repr__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256EF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56EF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f"</w:t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Запись</w:t>
      </w:r>
      <w:r w:rsidRPr="00256EF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('</w:t>
      </w: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256EF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.title</w:t>
      </w: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256EF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256EF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.date_posted</w:t>
      </w: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256EF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')"</w:t>
      </w:r>
    </w:p>
    <w:p w:rsidR="00256EF2" w:rsidRPr="00256EF2" w:rsidRDefault="00256EF2" w:rsidP="00256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256EF2">
        <w:rPr>
          <w:rFonts w:ascii="Times New Roman" w:hAnsi="Times New Roman" w:cs="Times New Roman"/>
          <w:sz w:val="28"/>
          <w:szCs w:val="28"/>
        </w:rPr>
        <w:t>Для начала разберем, что означает каждый импорт:</w:t>
      </w:r>
    </w:p>
    <w:p w:rsidR="00256EF2" w:rsidRPr="005D7BE4" w:rsidRDefault="00256EF2" w:rsidP="00256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</w:pPr>
    </w:p>
    <w:p w:rsidR="00256EF2" w:rsidRPr="00256EF2" w:rsidRDefault="00256EF2" w:rsidP="00256E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from 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flask_blog </w:t>
      </w:r>
      <w:r w:rsidRPr="00256EF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256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db</w:t>
      </w:r>
    </w:p>
    <w:p w:rsidR="00256EF2" w:rsidRPr="005D7BE4" w:rsidRDefault="00256EF2" w:rsidP="00256EF2">
      <w:pPr>
        <w:spacing w:line="360" w:lineRule="auto"/>
        <w:rPr>
          <w:color w:val="FF0000"/>
        </w:rPr>
      </w:pPr>
    </w:p>
    <w:p w:rsidR="00256EF2" w:rsidRPr="00256EF2" w:rsidRDefault="00256EF2" w:rsidP="00256E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6EF2">
        <w:rPr>
          <w:rFonts w:ascii="Times New Roman" w:hAnsi="Times New Roman" w:cs="Times New Roman"/>
          <w:sz w:val="26"/>
          <w:szCs w:val="26"/>
        </w:rPr>
        <w:t xml:space="preserve">Объект класса-конструктора </w:t>
      </w:r>
      <w:r w:rsidRPr="00256EF2">
        <w:rPr>
          <w:rFonts w:ascii="Times New Roman" w:hAnsi="Times New Roman" w:cs="Times New Roman"/>
          <w:sz w:val="26"/>
          <w:szCs w:val="26"/>
          <w:lang w:val="en-US"/>
        </w:rPr>
        <w:t>SQLAlchemy</w:t>
      </w:r>
      <w:r w:rsidRPr="00256EF2">
        <w:rPr>
          <w:rFonts w:ascii="Times New Roman" w:hAnsi="Times New Roman" w:cs="Times New Roman"/>
          <w:sz w:val="26"/>
          <w:szCs w:val="26"/>
        </w:rPr>
        <w:t>. Он необходим нам для описания структуры наших моделей. Но судя по импорту сам объект мы должны создать где-то в проекте.</w:t>
      </w:r>
    </w:p>
    <w:p w:rsidR="00F8364E" w:rsidRDefault="001D6F2F" w:rsidP="001D6F2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D6F2F">
        <w:rPr>
          <w:rFonts w:ascii="Times New Roman" w:hAnsi="Times New Roman" w:cs="Times New Roman"/>
          <w:sz w:val="26"/>
          <w:szCs w:val="26"/>
        </w:rPr>
        <w:t xml:space="preserve">А мы помним, что все важные инициализации мы выполняем на уровне пакета проекта в файле </w:t>
      </w:r>
      <w:r w:rsidRPr="001D6F2F">
        <w:rPr>
          <w:rFonts w:ascii="Times New Roman" w:hAnsi="Times New Roman" w:cs="Times New Roman"/>
          <w:color w:val="0070C0"/>
          <w:sz w:val="26"/>
          <w:szCs w:val="26"/>
        </w:rPr>
        <w:t>__</w:t>
      </w:r>
      <w:r w:rsidRPr="001D6F2F">
        <w:rPr>
          <w:rFonts w:ascii="Times New Roman" w:hAnsi="Times New Roman" w:cs="Times New Roman"/>
          <w:color w:val="0070C0"/>
          <w:sz w:val="26"/>
          <w:szCs w:val="26"/>
          <w:lang w:val="en-US"/>
        </w:rPr>
        <w:t>init</w:t>
      </w:r>
      <w:r w:rsidRPr="001D6F2F">
        <w:rPr>
          <w:rFonts w:ascii="Times New Roman" w:hAnsi="Times New Roman" w:cs="Times New Roman"/>
          <w:color w:val="0070C0"/>
          <w:sz w:val="26"/>
          <w:szCs w:val="26"/>
        </w:rPr>
        <w:t>__.</w:t>
      </w:r>
      <w:r w:rsidRPr="001D6F2F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Pr="001D6F2F">
        <w:rPr>
          <w:rFonts w:ascii="Times New Roman" w:hAnsi="Times New Roman" w:cs="Times New Roman"/>
          <w:sz w:val="26"/>
          <w:szCs w:val="26"/>
        </w:rPr>
        <w:t xml:space="preserve">, поэтому дополним файл </w:t>
      </w:r>
      <w:r w:rsidRPr="001D6F2F">
        <w:rPr>
          <w:rFonts w:ascii="Times New Roman" w:hAnsi="Times New Roman" w:cs="Times New Roman"/>
          <w:color w:val="0070C0"/>
          <w:sz w:val="26"/>
          <w:szCs w:val="26"/>
        </w:rPr>
        <w:t>__</w:t>
      </w:r>
      <w:r w:rsidRPr="001D6F2F">
        <w:rPr>
          <w:rFonts w:ascii="Times New Roman" w:hAnsi="Times New Roman" w:cs="Times New Roman"/>
          <w:color w:val="0070C0"/>
          <w:sz w:val="26"/>
          <w:szCs w:val="26"/>
          <w:lang w:val="en-US"/>
        </w:rPr>
        <w:t>init</w:t>
      </w:r>
      <w:r w:rsidRPr="001D6F2F">
        <w:rPr>
          <w:rFonts w:ascii="Times New Roman" w:hAnsi="Times New Roman" w:cs="Times New Roman"/>
          <w:color w:val="0070C0"/>
          <w:sz w:val="26"/>
          <w:szCs w:val="26"/>
        </w:rPr>
        <w:t>__.</w:t>
      </w:r>
      <w:r w:rsidRPr="001D6F2F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Pr="001D6F2F">
        <w:rPr>
          <w:rFonts w:ascii="Times New Roman" w:hAnsi="Times New Roman" w:cs="Times New Roman"/>
          <w:sz w:val="26"/>
          <w:szCs w:val="26"/>
        </w:rPr>
        <w:t xml:space="preserve"> кодом:</w:t>
      </w:r>
    </w:p>
    <w:p w:rsidR="001D6F2F" w:rsidRPr="001D6F2F" w:rsidRDefault="001D6F2F" w:rsidP="001D6F2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1D6F2F" w:rsidRPr="001D6F2F" w:rsidRDefault="0076465D" w:rsidP="001D6F2F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D7BE4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EF6575D" wp14:editId="3B824D66">
                <wp:simplePos x="0" y="0"/>
                <wp:positionH relativeFrom="margin">
                  <wp:align>center</wp:align>
                </wp:positionH>
                <wp:positionV relativeFrom="paragraph">
                  <wp:posOffset>-486258</wp:posOffset>
                </wp:positionV>
                <wp:extent cx="6660000" cy="9756000"/>
                <wp:effectExtent l="0" t="0" r="26670" b="17145"/>
                <wp:wrapNone/>
                <wp:docPr id="21" name="Прямоугольник 2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FB145" id="Прямоугольник 21" o:spid="_x0000_s1026" style="position:absolute;margin-left:0;margin-top:-38.3pt;width:524.4pt;height:768.2pt;z-index:251854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" filled="f" strokecolor="#2f5496 [2404]" strokeweight="1pt">
                <w10:wrap anchorx="margin"/>
              </v:rect>
            </w:pict>
          </mc:Fallback>
        </mc:AlternateContent>
      </w:r>
      <w:r w:rsidR="00680BE6" w:rsidRPr="001D6F2F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="00680BE6" w:rsidRPr="001D6F2F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5. 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flask_blog/flask_blog/</w:t>
      </w:r>
      <w:r w:rsidR="00680BE6" w:rsidRPr="001D6F2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__init__.py</w:t>
      </w:r>
    </w:p>
    <w:p w:rsidR="001D6F2F" w:rsidRPr="001D6F2F" w:rsidRDefault="001D6F2F" w:rsidP="001D6F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flask_sqlalchemy </w:t>
      </w: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SQLAlchemy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…</w:t>
      </w:r>
    </w:p>
    <w:p w:rsidR="001D6F2F" w:rsidRPr="001D6F2F" w:rsidRDefault="001D6F2F" w:rsidP="001D6F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db = SQLAlchemy()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create_app():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app = Flask(__name__)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db.init_app(app)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…</w:t>
      </w:r>
    </w:p>
    <w:p w:rsidR="001D6F2F" w:rsidRPr="001D6F2F" w:rsidRDefault="001D6F2F" w:rsidP="00F07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</w:pPr>
    </w:p>
    <w:p w:rsidR="001D6F2F" w:rsidRPr="001D6F2F" w:rsidRDefault="001D6F2F" w:rsidP="00F07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</w:pPr>
    </w:p>
    <w:p w:rsidR="00F07770" w:rsidRPr="001D6F2F" w:rsidRDefault="001D6F2F" w:rsidP="00F07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1D6F2F">
        <w:rPr>
          <w:rFonts w:ascii="Times New Roman" w:hAnsi="Times New Roman" w:cs="Times New Roman"/>
          <w:sz w:val="26"/>
          <w:szCs w:val="26"/>
        </w:rPr>
        <w:t>Возвращаемся вновь к коду моделей</w:t>
      </w:r>
      <w:r w:rsidR="00EA0478" w:rsidRPr="001D6F2F">
        <w:rPr>
          <w:rFonts w:ascii="Times New Roman" w:hAnsi="Times New Roman" w:cs="Times New Roman"/>
          <w:sz w:val="26"/>
          <w:szCs w:val="26"/>
        </w:rPr>
        <w:t>:</w:t>
      </w:r>
    </w:p>
    <w:p w:rsidR="00F07770" w:rsidRPr="005D7BE4" w:rsidRDefault="00F07770" w:rsidP="00F07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</w:pPr>
    </w:p>
    <w:p w:rsidR="001D6F2F" w:rsidRPr="001D6F2F" w:rsidRDefault="001D6F2F" w:rsidP="001D6F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from 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flask_login </w:t>
      </w: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UserMixin</w:t>
      </w:r>
    </w:p>
    <w:p w:rsidR="002465DB" w:rsidRPr="001D6F2F" w:rsidRDefault="002465DB" w:rsidP="001D6F2F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 w:rsidRPr="001D6F2F">
        <w:rPr>
          <w:rFonts w:ascii="Times New Roman" w:hAnsi="Times New Roman" w:cs="Times New Roman"/>
          <w:sz w:val="26"/>
          <w:szCs w:val="26"/>
        </w:rPr>
        <w:t xml:space="preserve">Здесь мы вспомним про так называемые «миксины» («примеси»). Это классы, обеспечивающие добавление дополнительных возможностей (атрибутов и методов) в </w:t>
      </w:r>
      <w:r w:rsidR="001D6F2F" w:rsidRPr="001D6F2F">
        <w:rPr>
          <w:rFonts w:ascii="Times New Roman" w:hAnsi="Times New Roman" w:cs="Times New Roman"/>
          <w:sz w:val="26"/>
          <w:szCs w:val="26"/>
        </w:rPr>
        <w:t>другие</w:t>
      </w:r>
      <w:r w:rsidRPr="001D6F2F">
        <w:rPr>
          <w:rFonts w:ascii="Times New Roman" w:hAnsi="Times New Roman" w:cs="Times New Roman"/>
          <w:sz w:val="26"/>
          <w:szCs w:val="26"/>
        </w:rPr>
        <w:t xml:space="preserve"> классы. Плюс такого подхода в том, что «миксины» не переопределяют методы других классов, они действительно выполняют роль примесей, когда нужно добавить в класс некоторый функционал.</w:t>
      </w:r>
    </w:p>
    <w:p w:rsidR="001D6F2F" w:rsidRPr="001D6F2F" w:rsidRDefault="001D6F2F" w:rsidP="001D6F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User(db.Model, UserMixin):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id = db.Column(db.Integer, </w:t>
      </w:r>
      <w:r w:rsidRPr="001D6F2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username = db.Column(db.String(</w:t>
      </w:r>
      <w:r w:rsidRPr="001D6F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1D6F2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unique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D6F2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email = db.Column(db.String(</w:t>
      </w:r>
      <w:r w:rsidRPr="001D6F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120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1D6F2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unique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D6F2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image_file = db.Column(db.String(</w:t>
      </w:r>
      <w:r w:rsidRPr="001D6F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1D6F2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</w:t>
      </w:r>
      <w:r w:rsidRPr="001D6F2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default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D6F2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'default.png'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password = db.Column(db.String(</w:t>
      </w:r>
      <w:r w:rsidRPr="001D6F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1D6F2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posts = db.relationship(</w:t>
      </w:r>
      <w:r w:rsidRPr="001D6F2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'Post'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D6F2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backref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D6F2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'author'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D6F2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lazy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D6F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1D6F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F07770" w:rsidRPr="00B504A2" w:rsidRDefault="00F07770" w:rsidP="001D6F2F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 w:rsidRPr="00B504A2">
        <w:rPr>
          <w:rFonts w:ascii="Times New Roman" w:hAnsi="Times New Roman" w:cs="Times New Roman"/>
          <w:sz w:val="26"/>
          <w:szCs w:val="26"/>
        </w:rPr>
        <w:t xml:space="preserve">Набор атрибутов класса-модели </w:t>
      </w:r>
      <w:r w:rsidRPr="00B504A2">
        <w:rPr>
          <w:rFonts w:ascii="Times New Roman" w:hAnsi="Times New Roman" w:cs="Times New Roman"/>
          <w:color w:val="0070C0"/>
          <w:sz w:val="26"/>
          <w:szCs w:val="26"/>
          <w:lang w:val="en-US"/>
        </w:rPr>
        <w:t>User</w:t>
      </w:r>
      <w:r w:rsidRPr="00B504A2">
        <w:rPr>
          <w:rFonts w:ascii="Times New Roman" w:hAnsi="Times New Roman" w:cs="Times New Roman"/>
          <w:sz w:val="26"/>
          <w:szCs w:val="26"/>
        </w:rPr>
        <w:t xml:space="preserve"> интуитивно понятный. Вопросы вызывают некоторые параметры атрибутов.</w:t>
      </w:r>
    </w:p>
    <w:p w:rsidR="0076465D" w:rsidRPr="0076465D" w:rsidRDefault="0076465D" w:rsidP="00764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6465D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nullable</w:t>
      </w:r>
      <w:r w:rsidRPr="0076465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6465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False</w:t>
      </w:r>
    </w:p>
    <w:p w:rsidR="00F07770" w:rsidRPr="0076465D" w:rsidRDefault="00F07770" w:rsidP="001D6F2F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 w:rsidRPr="0076465D">
        <w:rPr>
          <w:rFonts w:ascii="Times New Roman" w:hAnsi="Times New Roman" w:cs="Times New Roman"/>
          <w:sz w:val="26"/>
          <w:szCs w:val="26"/>
        </w:rPr>
        <w:t>Запрещена установка значения</w:t>
      </w:r>
      <w:r w:rsidR="002465DB" w:rsidRPr="0076465D">
        <w:rPr>
          <w:rFonts w:ascii="Times New Roman" w:hAnsi="Times New Roman" w:cs="Times New Roman"/>
          <w:sz w:val="26"/>
          <w:szCs w:val="26"/>
        </w:rPr>
        <w:t xml:space="preserve"> типа</w:t>
      </w:r>
      <w:r w:rsidRPr="0076465D">
        <w:rPr>
          <w:rFonts w:ascii="Times New Roman" w:hAnsi="Times New Roman" w:cs="Times New Roman"/>
          <w:sz w:val="26"/>
          <w:szCs w:val="26"/>
        </w:rPr>
        <w:t xml:space="preserve"> </w:t>
      </w:r>
      <w:r w:rsidRPr="0076465D">
        <w:rPr>
          <w:rFonts w:ascii="Times New Roman" w:hAnsi="Times New Roman" w:cs="Times New Roman"/>
          <w:sz w:val="26"/>
          <w:szCs w:val="26"/>
          <w:lang w:val="en-US"/>
        </w:rPr>
        <w:t>Null</w:t>
      </w:r>
      <w:r w:rsidRPr="0076465D">
        <w:rPr>
          <w:rFonts w:ascii="Times New Roman" w:hAnsi="Times New Roman" w:cs="Times New Roman"/>
          <w:sz w:val="26"/>
          <w:szCs w:val="26"/>
        </w:rPr>
        <w:t>.</w:t>
      </w:r>
    </w:p>
    <w:p w:rsidR="0076465D" w:rsidRPr="0076465D" w:rsidRDefault="0076465D" w:rsidP="00764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646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posts = db.relationship(</w:t>
      </w:r>
      <w:r w:rsidRPr="0076465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'Post'</w:t>
      </w:r>
      <w:r w:rsidRPr="007646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6465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backref</w:t>
      </w:r>
      <w:r w:rsidRPr="007646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6465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'author'</w:t>
      </w:r>
      <w:r w:rsidRPr="007646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6465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lazy</w:t>
      </w:r>
      <w:r w:rsidRPr="007646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6465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646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2465DB" w:rsidRPr="005D7BE4" w:rsidRDefault="002465DB" w:rsidP="00246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</w:pPr>
    </w:p>
    <w:p w:rsidR="00F07770" w:rsidRPr="0076465D" w:rsidRDefault="002465DB" w:rsidP="00F0777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465D">
        <w:rPr>
          <w:rFonts w:ascii="Times New Roman" w:hAnsi="Times New Roman" w:cs="Times New Roman"/>
          <w:sz w:val="26"/>
          <w:szCs w:val="26"/>
        </w:rPr>
        <w:t>Ссылка на з</w:t>
      </w:r>
      <w:r w:rsidR="00F07770" w:rsidRPr="0076465D">
        <w:rPr>
          <w:rFonts w:ascii="Times New Roman" w:hAnsi="Times New Roman" w:cs="Times New Roman"/>
          <w:sz w:val="26"/>
          <w:szCs w:val="26"/>
        </w:rPr>
        <w:t>апись</w:t>
      </w:r>
      <w:r w:rsidRPr="0076465D">
        <w:rPr>
          <w:rFonts w:ascii="Times New Roman" w:hAnsi="Times New Roman" w:cs="Times New Roman"/>
          <w:sz w:val="26"/>
          <w:szCs w:val="26"/>
        </w:rPr>
        <w:t xml:space="preserve"> (пост)</w:t>
      </w:r>
      <w:r w:rsidR="00F07770" w:rsidRPr="0076465D">
        <w:rPr>
          <w:rFonts w:ascii="Times New Roman" w:hAnsi="Times New Roman" w:cs="Times New Roman"/>
          <w:sz w:val="26"/>
          <w:szCs w:val="26"/>
        </w:rPr>
        <w:t>, оставленн</w:t>
      </w:r>
      <w:r w:rsidRPr="0076465D">
        <w:rPr>
          <w:rFonts w:ascii="Times New Roman" w:hAnsi="Times New Roman" w:cs="Times New Roman"/>
          <w:sz w:val="26"/>
          <w:szCs w:val="26"/>
        </w:rPr>
        <w:t>ую</w:t>
      </w:r>
      <w:r w:rsidR="00F07770" w:rsidRPr="0076465D">
        <w:rPr>
          <w:rFonts w:ascii="Times New Roman" w:hAnsi="Times New Roman" w:cs="Times New Roman"/>
          <w:sz w:val="26"/>
          <w:szCs w:val="26"/>
        </w:rPr>
        <w:t xml:space="preserve"> пользователем в блоге.</w:t>
      </w:r>
    </w:p>
    <w:p w:rsidR="0076465D" w:rsidRPr="0076465D" w:rsidRDefault="0076465D" w:rsidP="00764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6465D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backref</w:t>
      </w:r>
      <w:r w:rsidRPr="0076465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6465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'author'</w:t>
      </w:r>
    </w:p>
    <w:p w:rsidR="002465DB" w:rsidRPr="005D7BE4" w:rsidRDefault="002465DB" w:rsidP="00246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</w:pPr>
    </w:p>
    <w:p w:rsidR="00F07770" w:rsidRPr="00E905DC" w:rsidRDefault="00E905DC" w:rsidP="00F0777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D7BE4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938264F" wp14:editId="4A2257BA">
                <wp:simplePos x="0" y="0"/>
                <wp:positionH relativeFrom="margin">
                  <wp:align>center</wp:align>
                </wp:positionH>
                <wp:positionV relativeFrom="paragraph">
                  <wp:posOffset>-464023</wp:posOffset>
                </wp:positionV>
                <wp:extent cx="6660000" cy="9756000"/>
                <wp:effectExtent l="0" t="0" r="26670" b="17145"/>
                <wp:wrapNone/>
                <wp:docPr id="26" name="Прямоугольник 2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730E0" id="Прямоугольник 26" o:spid="_x0000_s1026" style="position:absolute;margin-left:0;margin-top:-36.55pt;width:524.4pt;height:768.2pt;z-index:251856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F07770" w:rsidRPr="00E905DC">
        <w:rPr>
          <w:rFonts w:ascii="Times New Roman" w:hAnsi="Times New Roman" w:cs="Times New Roman"/>
          <w:sz w:val="26"/>
          <w:szCs w:val="26"/>
        </w:rPr>
        <w:t xml:space="preserve">Это </w:t>
      </w:r>
      <w:r w:rsidR="002465DB" w:rsidRPr="00E905DC">
        <w:rPr>
          <w:rFonts w:ascii="Times New Roman" w:hAnsi="Times New Roman" w:cs="Times New Roman"/>
          <w:sz w:val="26"/>
          <w:szCs w:val="26"/>
        </w:rPr>
        <w:t>указание на запись</w:t>
      </w:r>
      <w:r w:rsidR="00F07770" w:rsidRPr="00E905DC">
        <w:rPr>
          <w:rFonts w:ascii="Times New Roman" w:hAnsi="Times New Roman" w:cs="Times New Roman"/>
          <w:sz w:val="26"/>
          <w:szCs w:val="26"/>
        </w:rPr>
        <w:t xml:space="preserve"> в модели </w:t>
      </w:r>
      <w:r w:rsidR="00F07770" w:rsidRPr="00E905DC">
        <w:rPr>
          <w:rFonts w:ascii="Times New Roman" w:hAnsi="Times New Roman" w:cs="Times New Roman"/>
          <w:color w:val="0070C0"/>
          <w:sz w:val="26"/>
          <w:szCs w:val="26"/>
          <w:lang w:val="en-US"/>
        </w:rPr>
        <w:t>Post</w:t>
      </w:r>
      <w:r w:rsidR="00F07770" w:rsidRPr="00E905DC">
        <w:rPr>
          <w:rFonts w:ascii="Times New Roman" w:hAnsi="Times New Roman" w:cs="Times New Roman"/>
          <w:sz w:val="26"/>
          <w:szCs w:val="26"/>
        </w:rPr>
        <w:t>, чтобы можно было отслеживать кто автор записи блога.</w:t>
      </w:r>
    </w:p>
    <w:p w:rsidR="00E905DC" w:rsidRPr="00E905DC" w:rsidRDefault="00E905DC" w:rsidP="00E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905DC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lazy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</w:p>
    <w:p w:rsidR="002465DB" w:rsidRPr="005D7BE4" w:rsidRDefault="002465DB" w:rsidP="00246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</w:pPr>
    </w:p>
    <w:p w:rsidR="00E905DC" w:rsidRPr="00E905DC" w:rsidRDefault="00F07770" w:rsidP="00062620">
      <w:pPr>
        <w:spacing w:line="360" w:lineRule="auto"/>
      </w:pPr>
      <w:r w:rsidRPr="00E905DC">
        <w:rPr>
          <w:rFonts w:ascii="Times New Roman" w:hAnsi="Times New Roman" w:cs="Times New Roman"/>
          <w:sz w:val="26"/>
          <w:szCs w:val="26"/>
        </w:rPr>
        <w:t xml:space="preserve">Означает, что связанные </w:t>
      </w:r>
      <w:r w:rsidR="002465DB" w:rsidRPr="00E905DC">
        <w:rPr>
          <w:rFonts w:ascii="Times New Roman" w:hAnsi="Times New Roman" w:cs="Times New Roman"/>
          <w:sz w:val="26"/>
          <w:szCs w:val="26"/>
        </w:rPr>
        <w:t>записи наших двух таблиц («пользователи» и «посты»)</w:t>
      </w:r>
      <w:r w:rsidRPr="00E905DC">
        <w:rPr>
          <w:rFonts w:ascii="Times New Roman" w:hAnsi="Times New Roman" w:cs="Times New Roman"/>
          <w:sz w:val="26"/>
          <w:szCs w:val="26"/>
        </w:rPr>
        <w:t xml:space="preserve"> будут загружаться </w:t>
      </w:r>
      <w:r w:rsidR="00E905DC" w:rsidRPr="00E905DC">
        <w:rPr>
          <w:rFonts w:ascii="Times New Roman" w:hAnsi="Times New Roman" w:cs="Times New Roman"/>
          <w:sz w:val="26"/>
          <w:szCs w:val="26"/>
        </w:rPr>
        <w:t>параллельно</w:t>
      </w:r>
      <w:r w:rsidRPr="00E905DC">
        <w:rPr>
          <w:rFonts w:ascii="Times New Roman" w:hAnsi="Times New Roman" w:cs="Times New Roman"/>
          <w:sz w:val="26"/>
          <w:szCs w:val="26"/>
        </w:rPr>
        <w:t>.</w:t>
      </w:r>
      <w:r w:rsidR="00431E39" w:rsidRPr="00E905DC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 xml:space="preserve">   </w:t>
      </w:r>
    </w:p>
    <w:p w:rsidR="00E905DC" w:rsidRDefault="00E905DC" w:rsidP="00E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Post(db.Model):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id = db.Column(db.Integer, </w:t>
      </w:r>
      <w:r w:rsidRPr="00E905D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title = db.Column(db.String(</w:t>
      </w:r>
      <w:r w:rsidRPr="00E905D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E905D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date_posted = db.Column(db.DateTime, </w:t>
      </w:r>
      <w:r w:rsidRPr="00E905D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E905D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default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=datetime.utcnow)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content = db.Column(db.Text, </w:t>
      </w:r>
      <w:r w:rsidRPr="00E905D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user_id = db.Column(db.Integer, db.ForeignKey(</w:t>
      </w:r>
      <w:r w:rsidRPr="00E905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'user.id'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</w:p>
    <w:p w:rsidR="00E905DC" w:rsidRPr="00E905DC" w:rsidRDefault="00E905DC" w:rsidP="00E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E905D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E905D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__repr__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905D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E905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f"</w:t>
      </w:r>
      <w:r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Запись</w:t>
      </w:r>
      <w:r w:rsidRPr="00E905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('</w:t>
      </w: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E905D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.title</w:t>
      </w: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E905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E905D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905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.date_posted</w:t>
      </w:r>
      <w:r w:rsidRPr="00E905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E905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')"</w:t>
      </w:r>
    </w:p>
    <w:p w:rsidR="00431E39" w:rsidRPr="005D7BE4" w:rsidRDefault="00431E39" w:rsidP="00062620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  <w:r w:rsidRPr="005D7BE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</w:t>
      </w:r>
    </w:p>
    <w:p w:rsidR="001D6F2F" w:rsidRPr="001E7642" w:rsidRDefault="00427ABE" w:rsidP="001E76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905DC">
        <w:rPr>
          <w:rFonts w:ascii="Times New Roman" w:hAnsi="Times New Roman" w:cs="Times New Roman"/>
          <w:sz w:val="26"/>
          <w:szCs w:val="26"/>
        </w:rPr>
        <w:t xml:space="preserve">Набор атрибутов модели </w:t>
      </w:r>
      <w:r w:rsidRPr="00E905DC">
        <w:rPr>
          <w:rFonts w:ascii="Times New Roman" w:hAnsi="Times New Roman" w:cs="Times New Roman"/>
          <w:color w:val="0070C0"/>
          <w:sz w:val="26"/>
          <w:szCs w:val="26"/>
          <w:lang w:val="en-US"/>
        </w:rPr>
        <w:t>Post</w:t>
      </w:r>
      <w:r w:rsidRPr="00E905DC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E905DC">
        <w:rPr>
          <w:rFonts w:ascii="Times New Roman" w:hAnsi="Times New Roman" w:cs="Times New Roman"/>
          <w:sz w:val="26"/>
          <w:szCs w:val="26"/>
        </w:rPr>
        <w:t>интуитивно понятен.</w:t>
      </w:r>
    </w:p>
    <w:p w:rsidR="00952F3A" w:rsidRPr="001B500E" w:rsidRDefault="009673BA" w:rsidP="001B500E">
      <w:pPr>
        <w:pStyle w:val="1"/>
        <w:spacing w:line="360" w:lineRule="auto"/>
      </w:pPr>
      <w:bookmarkStart w:id="5" w:name="_Toc99033105"/>
      <w:r w:rsidRPr="001B500E">
        <w:t>СОЗДАЕМ КОНФИГ ДЛЯ ПРОЕКТА</w:t>
      </w:r>
      <w:bookmarkEnd w:id="5"/>
    </w:p>
    <w:p w:rsidR="0026435E" w:rsidRPr="001B500E" w:rsidRDefault="00952F3A" w:rsidP="00952F3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B500E">
        <w:rPr>
          <w:rFonts w:ascii="Times New Roman" w:hAnsi="Times New Roman" w:cs="Times New Roman"/>
          <w:sz w:val="26"/>
          <w:szCs w:val="26"/>
        </w:rPr>
        <w:t xml:space="preserve">Добавим в пакет проекта </w:t>
      </w:r>
      <w:r w:rsidR="00695454" w:rsidRPr="001B500E">
        <w:rPr>
          <w:rFonts w:ascii="Times New Roman" w:hAnsi="Times New Roman" w:cs="Times New Roman"/>
          <w:sz w:val="26"/>
          <w:szCs w:val="26"/>
        </w:rPr>
        <w:t xml:space="preserve">служебный </w:t>
      </w:r>
      <w:r w:rsidRPr="001B500E">
        <w:rPr>
          <w:rFonts w:ascii="Times New Roman" w:hAnsi="Times New Roman" w:cs="Times New Roman"/>
          <w:sz w:val="26"/>
          <w:szCs w:val="26"/>
        </w:rPr>
        <w:t xml:space="preserve">модуль </w:t>
      </w:r>
      <w:r w:rsidRPr="001B500E">
        <w:rPr>
          <w:rFonts w:ascii="Times New Roman" w:hAnsi="Times New Roman" w:cs="Times New Roman"/>
          <w:color w:val="0070C0"/>
          <w:sz w:val="26"/>
          <w:szCs w:val="26"/>
          <w:lang w:val="en-US"/>
        </w:rPr>
        <w:t>config</w:t>
      </w:r>
      <w:r w:rsidRPr="001B500E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1B500E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="001B500E" w:rsidRPr="001B500E">
        <w:rPr>
          <w:rFonts w:ascii="Times New Roman" w:hAnsi="Times New Roman" w:cs="Times New Roman"/>
          <w:sz w:val="26"/>
          <w:szCs w:val="26"/>
        </w:rPr>
        <w:t>.</w:t>
      </w:r>
    </w:p>
    <w:p w:rsidR="00695454" w:rsidRPr="001B500E" w:rsidRDefault="00695454" w:rsidP="00695454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B500E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1B500E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93656D" w:rsidRPr="001B500E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6</w:t>
      </w:r>
      <w:r w:rsidRPr="001B500E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flask_blog/flask_blog/</w:t>
      </w:r>
      <w:r w:rsidRPr="001B500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config.py</w:t>
      </w:r>
    </w:p>
    <w:p w:rsidR="001B500E" w:rsidRPr="001B500E" w:rsidRDefault="001B500E" w:rsidP="001B50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B5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1B500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Config:</w:t>
      </w:r>
      <w:r w:rsidRPr="001B500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SQLALCHEMY_DATABASE_URI = </w:t>
      </w:r>
      <w:r w:rsidRPr="001B500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'sqlite:///site.db'</w:t>
      </w:r>
      <w:r w:rsidRPr="001B500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1B500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SECRET_KEY = </w:t>
      </w:r>
      <w:r w:rsidRPr="001B500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'5791628bb0b13ce0c676dfde280ba245'</w:t>
      </w:r>
    </w:p>
    <w:p w:rsidR="00952F3A" w:rsidRPr="005D7BE4" w:rsidRDefault="00952F3A" w:rsidP="00952F3A">
      <w:pPr>
        <w:spacing w:line="360" w:lineRule="auto"/>
        <w:rPr>
          <w:color w:val="FF0000"/>
          <w:lang w:val="en-US"/>
        </w:rPr>
      </w:pPr>
    </w:p>
    <w:p w:rsidR="00B66CD9" w:rsidRPr="00D06EAB" w:rsidRDefault="00B66CD9" w:rsidP="00062620">
      <w:pPr>
        <w:spacing w:line="360" w:lineRule="auto"/>
      </w:pPr>
      <w:r w:rsidRPr="00D06EAB">
        <w:rPr>
          <w:rFonts w:ascii="Times New Roman" w:hAnsi="Times New Roman" w:cs="Times New Roman"/>
          <w:sz w:val="26"/>
          <w:szCs w:val="26"/>
        </w:rPr>
        <w:t xml:space="preserve">Параметр </w:t>
      </w:r>
      <w:r w:rsidRPr="00D06EAB">
        <w:rPr>
          <w:rFonts w:ascii="Times New Roman" w:eastAsia="Times New Roman" w:hAnsi="Times New Roman" w:cs="Times New Roman"/>
          <w:color w:val="0070C0"/>
          <w:sz w:val="20"/>
          <w:szCs w:val="20"/>
          <w:lang w:val="en-US" w:eastAsia="ru-RU"/>
        </w:rPr>
        <w:t>SQLALCHEMY</w:t>
      </w:r>
      <w:r w:rsidRPr="00D06EAB">
        <w:rPr>
          <w:rFonts w:ascii="Times New Roman" w:eastAsia="Times New Roman" w:hAnsi="Times New Roman" w:cs="Times New Roman"/>
          <w:color w:val="0070C0"/>
          <w:sz w:val="20"/>
          <w:szCs w:val="20"/>
          <w:lang w:eastAsia="ru-RU"/>
        </w:rPr>
        <w:t>_</w:t>
      </w:r>
      <w:r w:rsidRPr="00D06EAB">
        <w:rPr>
          <w:rFonts w:ascii="Times New Roman" w:eastAsia="Times New Roman" w:hAnsi="Times New Roman" w:cs="Times New Roman"/>
          <w:color w:val="0070C0"/>
          <w:sz w:val="20"/>
          <w:szCs w:val="20"/>
          <w:lang w:val="en-US" w:eastAsia="ru-RU"/>
        </w:rPr>
        <w:t>DATABASE</w:t>
      </w:r>
      <w:r w:rsidRPr="00D06EAB">
        <w:rPr>
          <w:rFonts w:ascii="Times New Roman" w:eastAsia="Times New Roman" w:hAnsi="Times New Roman" w:cs="Times New Roman"/>
          <w:color w:val="0070C0"/>
          <w:sz w:val="20"/>
          <w:szCs w:val="20"/>
          <w:lang w:eastAsia="ru-RU"/>
        </w:rPr>
        <w:t>_</w:t>
      </w:r>
      <w:r w:rsidRPr="00D06EAB">
        <w:rPr>
          <w:rFonts w:ascii="Times New Roman" w:eastAsia="Times New Roman" w:hAnsi="Times New Roman" w:cs="Times New Roman"/>
          <w:color w:val="0070C0"/>
          <w:sz w:val="20"/>
          <w:szCs w:val="20"/>
          <w:lang w:val="en-US" w:eastAsia="ru-RU"/>
        </w:rPr>
        <w:t>URI</w:t>
      </w:r>
      <w:r w:rsidRPr="00D06EAB">
        <w:rPr>
          <w:rFonts w:ascii="Times New Roman" w:hAnsi="Times New Roman" w:cs="Times New Roman"/>
          <w:sz w:val="26"/>
          <w:szCs w:val="26"/>
        </w:rPr>
        <w:t xml:space="preserve"> содержит ссылку на путь до базы данных, который будет использоваться для подключения к этой базе данных.</w:t>
      </w:r>
    </w:p>
    <w:p w:rsidR="00062620" w:rsidRPr="00D06EAB" w:rsidRDefault="006500BD" w:rsidP="00062620">
      <w:pPr>
        <w:spacing w:line="360" w:lineRule="auto"/>
      </w:pPr>
      <w:r w:rsidRPr="00D06EAB">
        <w:rPr>
          <w:rFonts w:ascii="Times New Roman" w:hAnsi="Times New Roman" w:cs="Times New Roman"/>
          <w:sz w:val="26"/>
          <w:szCs w:val="26"/>
        </w:rPr>
        <w:t xml:space="preserve">Параметр </w:t>
      </w:r>
      <w:r w:rsidRPr="00D06EAB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SECRET</w:t>
      </w:r>
      <w:r w:rsidRPr="00D06EAB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>_</w:t>
      </w:r>
      <w:r w:rsidRPr="00D06EAB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KEY</w:t>
      </w:r>
      <w:r w:rsidRPr="00D06EAB">
        <w:rPr>
          <w:rFonts w:ascii="Courier New" w:eastAsia="Times New Roman" w:hAnsi="Courier New" w:cs="Courier New"/>
          <w:color w:val="0070C0"/>
          <w:sz w:val="20"/>
          <w:szCs w:val="20"/>
          <w:lang w:eastAsia="ru-RU"/>
        </w:rPr>
        <w:t xml:space="preserve"> </w:t>
      </w:r>
      <w:r w:rsidRPr="00D06EAB">
        <w:rPr>
          <w:rFonts w:ascii="Times New Roman" w:hAnsi="Times New Roman" w:cs="Times New Roman"/>
          <w:sz w:val="26"/>
          <w:szCs w:val="26"/>
        </w:rPr>
        <w:t xml:space="preserve">соответствует секретному ключу, используемому для подписи сеансовых </w:t>
      </w:r>
      <w:r w:rsidRPr="00D06EAB">
        <w:rPr>
          <w:rFonts w:ascii="Times New Roman" w:hAnsi="Times New Roman" w:cs="Times New Roman"/>
          <w:sz w:val="26"/>
          <w:szCs w:val="26"/>
          <w:lang w:val="en-US"/>
        </w:rPr>
        <w:t>cookie</w:t>
      </w:r>
      <w:r w:rsidRPr="00D06EAB">
        <w:rPr>
          <w:rFonts w:ascii="Times New Roman" w:hAnsi="Times New Roman" w:cs="Times New Roman"/>
          <w:sz w:val="26"/>
          <w:szCs w:val="26"/>
        </w:rPr>
        <w:t>-файлов с целью защиты их от подделки. Секретный ключ может иметь случайное значение, главное, скрыть его от злоумышленника.</w:t>
      </w:r>
    </w:p>
    <w:bookmarkStart w:id="6" w:name="_Toc99033106"/>
    <w:p w:rsidR="007279FB" w:rsidRPr="00763264" w:rsidRDefault="0042785D" w:rsidP="00763264">
      <w:pPr>
        <w:pStyle w:val="1"/>
        <w:spacing w:after="240"/>
      </w:pPr>
      <w:r w:rsidRPr="005D7BE4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C44E4BC" wp14:editId="5A07D93C">
                <wp:simplePos x="0" y="0"/>
                <wp:positionH relativeFrom="margin">
                  <wp:align>center</wp:align>
                </wp:positionH>
                <wp:positionV relativeFrom="paragraph">
                  <wp:posOffset>-457693</wp:posOffset>
                </wp:positionV>
                <wp:extent cx="6660000" cy="9756000"/>
                <wp:effectExtent l="0" t="0" r="26670" b="17145"/>
                <wp:wrapNone/>
                <wp:docPr id="27" name="Прямоугольник 2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B27D8" id="Прямоугольник 27" o:spid="_x0000_s1026" style="position:absolute;margin-left:0;margin-top:-36.05pt;width:524.4pt;height:768.2pt;z-index:251858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9673BA" w:rsidRPr="00763264">
        <w:t>СОЗДАЕМ ПЕРВЫЙ БЛЮПРИНТ</w:t>
      </w:r>
      <w:bookmarkEnd w:id="6"/>
    </w:p>
    <w:p w:rsidR="00062620" w:rsidRPr="00763264" w:rsidRDefault="00B272BC" w:rsidP="007279F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3264">
        <w:rPr>
          <w:rFonts w:ascii="Times New Roman" w:hAnsi="Times New Roman" w:cs="Times New Roman"/>
          <w:sz w:val="26"/>
          <w:szCs w:val="26"/>
        </w:rPr>
        <w:t>Создадим</w:t>
      </w:r>
      <w:r w:rsidR="0026435E" w:rsidRPr="00763264">
        <w:rPr>
          <w:rFonts w:ascii="Times New Roman" w:hAnsi="Times New Roman" w:cs="Times New Roman"/>
          <w:sz w:val="26"/>
          <w:szCs w:val="26"/>
        </w:rPr>
        <w:t xml:space="preserve"> в пакет</w:t>
      </w:r>
      <w:r w:rsidRPr="00763264">
        <w:rPr>
          <w:rFonts w:ascii="Times New Roman" w:hAnsi="Times New Roman" w:cs="Times New Roman"/>
          <w:sz w:val="26"/>
          <w:szCs w:val="26"/>
        </w:rPr>
        <w:t>е</w:t>
      </w:r>
      <w:r w:rsidR="0026435E" w:rsidRPr="00763264">
        <w:rPr>
          <w:rFonts w:ascii="Times New Roman" w:hAnsi="Times New Roman" w:cs="Times New Roman"/>
          <w:sz w:val="26"/>
          <w:szCs w:val="26"/>
        </w:rPr>
        <w:t xml:space="preserve"> проекта </w:t>
      </w:r>
      <w:r w:rsidR="0026435E" w:rsidRPr="00763264">
        <w:rPr>
          <w:rFonts w:ascii="Times New Roman" w:hAnsi="Times New Roman" w:cs="Times New Roman"/>
          <w:color w:val="0070C0"/>
          <w:sz w:val="26"/>
          <w:szCs w:val="26"/>
          <w:lang w:val="en-US"/>
        </w:rPr>
        <w:t>flask</w:t>
      </w:r>
      <w:r w:rsidR="0026435E" w:rsidRPr="00763264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="0026435E" w:rsidRPr="00763264">
        <w:rPr>
          <w:rFonts w:ascii="Times New Roman" w:hAnsi="Times New Roman" w:cs="Times New Roman"/>
          <w:color w:val="0070C0"/>
          <w:sz w:val="26"/>
          <w:szCs w:val="26"/>
          <w:lang w:val="en-US"/>
        </w:rPr>
        <w:t>blog</w:t>
      </w:r>
      <w:r w:rsidR="0026435E" w:rsidRPr="00763264">
        <w:rPr>
          <w:rFonts w:ascii="Times New Roman" w:hAnsi="Times New Roman" w:cs="Times New Roman"/>
          <w:sz w:val="26"/>
          <w:szCs w:val="26"/>
        </w:rPr>
        <w:t xml:space="preserve"> </w:t>
      </w:r>
      <w:r w:rsidRPr="00763264">
        <w:rPr>
          <w:rFonts w:ascii="Times New Roman" w:hAnsi="Times New Roman" w:cs="Times New Roman"/>
          <w:sz w:val="26"/>
          <w:szCs w:val="26"/>
        </w:rPr>
        <w:t>директорию</w:t>
      </w:r>
      <w:r w:rsidR="0026435E" w:rsidRPr="00763264">
        <w:rPr>
          <w:rFonts w:ascii="Times New Roman" w:hAnsi="Times New Roman" w:cs="Times New Roman"/>
          <w:sz w:val="26"/>
          <w:szCs w:val="26"/>
        </w:rPr>
        <w:t xml:space="preserve"> </w:t>
      </w:r>
      <w:r w:rsidR="0026435E" w:rsidRPr="00763264">
        <w:rPr>
          <w:rFonts w:ascii="Times New Roman" w:hAnsi="Times New Roman" w:cs="Times New Roman"/>
          <w:color w:val="0070C0"/>
          <w:sz w:val="26"/>
          <w:szCs w:val="26"/>
          <w:lang w:val="en-US"/>
        </w:rPr>
        <w:t>main</w:t>
      </w:r>
      <w:r w:rsidR="0026435E" w:rsidRPr="00763264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26435E" w:rsidRPr="00763264">
        <w:rPr>
          <w:rFonts w:ascii="Times New Roman" w:hAnsi="Times New Roman" w:cs="Times New Roman"/>
          <w:sz w:val="26"/>
          <w:szCs w:val="26"/>
        </w:rPr>
        <w:t xml:space="preserve">для </w:t>
      </w:r>
      <w:r w:rsidRPr="00763264">
        <w:rPr>
          <w:rFonts w:ascii="Times New Roman" w:hAnsi="Times New Roman" w:cs="Times New Roman"/>
          <w:sz w:val="26"/>
          <w:szCs w:val="26"/>
        </w:rPr>
        <w:t>нашего первого</w:t>
      </w:r>
      <w:r w:rsidR="0026435E" w:rsidRPr="00763264">
        <w:rPr>
          <w:rFonts w:ascii="Times New Roman" w:hAnsi="Times New Roman" w:cs="Times New Roman"/>
          <w:sz w:val="26"/>
          <w:szCs w:val="26"/>
        </w:rPr>
        <w:t xml:space="preserve"> и главного приложения</w:t>
      </w:r>
      <w:r w:rsidRPr="00763264">
        <w:rPr>
          <w:rFonts w:ascii="Times New Roman" w:hAnsi="Times New Roman" w:cs="Times New Roman"/>
          <w:sz w:val="26"/>
          <w:szCs w:val="26"/>
        </w:rPr>
        <w:t xml:space="preserve"> и инициализируем директорию </w:t>
      </w:r>
      <w:r w:rsidRPr="00763264">
        <w:rPr>
          <w:rFonts w:ascii="Times New Roman" w:hAnsi="Times New Roman" w:cs="Times New Roman"/>
          <w:color w:val="0070C0"/>
          <w:sz w:val="26"/>
          <w:szCs w:val="26"/>
          <w:lang w:val="en-US"/>
        </w:rPr>
        <w:t>main</w:t>
      </w:r>
      <w:r w:rsidRPr="00763264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763264">
        <w:rPr>
          <w:rFonts w:ascii="Times New Roman" w:hAnsi="Times New Roman" w:cs="Times New Roman"/>
          <w:sz w:val="26"/>
          <w:szCs w:val="26"/>
        </w:rPr>
        <w:t>в качестве пакета</w:t>
      </w:r>
      <w:r w:rsidR="0026435E" w:rsidRPr="00763264">
        <w:rPr>
          <w:rFonts w:ascii="Times New Roman" w:hAnsi="Times New Roman" w:cs="Times New Roman"/>
          <w:sz w:val="26"/>
          <w:szCs w:val="26"/>
        </w:rPr>
        <w:t>.</w:t>
      </w:r>
    </w:p>
    <w:p w:rsidR="0026435E" w:rsidRPr="00763264" w:rsidRDefault="00B272BC" w:rsidP="007279F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3264">
        <w:rPr>
          <w:rFonts w:ascii="Times New Roman" w:hAnsi="Times New Roman" w:cs="Times New Roman"/>
          <w:sz w:val="26"/>
          <w:szCs w:val="26"/>
        </w:rPr>
        <w:t xml:space="preserve">Добавим в пакет </w:t>
      </w:r>
      <w:r w:rsidRPr="00763264">
        <w:rPr>
          <w:rFonts w:ascii="Times New Roman" w:hAnsi="Times New Roman" w:cs="Times New Roman"/>
          <w:color w:val="0070C0"/>
          <w:sz w:val="26"/>
          <w:szCs w:val="26"/>
          <w:lang w:val="en-US"/>
        </w:rPr>
        <w:t>main</w:t>
      </w:r>
      <w:r w:rsidR="0026435E" w:rsidRPr="00763264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26435E" w:rsidRPr="00763264">
        <w:rPr>
          <w:rFonts w:ascii="Times New Roman" w:hAnsi="Times New Roman" w:cs="Times New Roman"/>
          <w:sz w:val="26"/>
          <w:szCs w:val="26"/>
        </w:rPr>
        <w:t xml:space="preserve">модуль </w:t>
      </w:r>
      <w:r w:rsidR="0026435E" w:rsidRPr="00763264">
        <w:rPr>
          <w:rFonts w:ascii="Times New Roman" w:hAnsi="Times New Roman" w:cs="Times New Roman"/>
          <w:color w:val="0070C0"/>
          <w:sz w:val="26"/>
          <w:szCs w:val="26"/>
          <w:lang w:val="en-US"/>
        </w:rPr>
        <w:t>routes</w:t>
      </w:r>
      <w:r w:rsidR="0026435E" w:rsidRPr="00763264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="0026435E" w:rsidRPr="00763264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="00763264" w:rsidRPr="00763264">
        <w:rPr>
          <w:rFonts w:ascii="Times New Roman" w:hAnsi="Times New Roman" w:cs="Times New Roman"/>
          <w:sz w:val="26"/>
          <w:szCs w:val="26"/>
        </w:rPr>
        <w:t>.</w:t>
      </w:r>
    </w:p>
    <w:p w:rsidR="00B272BC" w:rsidRPr="00763264" w:rsidRDefault="00B272BC" w:rsidP="0006262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63264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76326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93656D" w:rsidRPr="0076326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7</w:t>
      </w:r>
      <w:r w:rsidRPr="0076326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flask_blog/flask_blog/</w:t>
      </w:r>
      <w:r w:rsidRPr="0076326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main/routes.py</w:t>
      </w:r>
    </w:p>
    <w:p w:rsidR="00763264" w:rsidRPr="00763264" w:rsidRDefault="00763264" w:rsidP="00763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632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 </w:t>
      </w:r>
      <w:r w:rsidRPr="007632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render_template, Blueprint</w:t>
      </w:r>
      <w:r w:rsidRPr="0076326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6326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 = Blueprint(</w:t>
      </w:r>
      <w:r w:rsidRPr="0076326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'main'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__name__)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63264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@main.route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6326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"/"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63264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@main.route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6326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"/home"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632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home():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632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render_template(</w:t>
      </w:r>
      <w:r w:rsidRPr="0076326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'home.html'</w:t>
      </w:r>
      <w:r w:rsidRPr="0076326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763264" w:rsidRPr="005D7BE4" w:rsidRDefault="00763264" w:rsidP="00062620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0A27A6" w:rsidRPr="00763264" w:rsidRDefault="00285458" w:rsidP="000A27A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3264">
        <w:rPr>
          <w:rFonts w:ascii="Times New Roman" w:hAnsi="Times New Roman" w:cs="Times New Roman"/>
          <w:sz w:val="26"/>
          <w:szCs w:val="26"/>
        </w:rPr>
        <w:t xml:space="preserve">В приведенном листинге мы указываем, что создаем </w:t>
      </w:r>
      <w:r w:rsidR="00763264" w:rsidRPr="00763264">
        <w:rPr>
          <w:rFonts w:ascii="Times New Roman" w:hAnsi="Times New Roman" w:cs="Times New Roman"/>
          <w:sz w:val="26"/>
          <w:szCs w:val="26"/>
        </w:rPr>
        <w:t>макет</w:t>
      </w:r>
      <w:r w:rsidRPr="00763264">
        <w:rPr>
          <w:rFonts w:ascii="Times New Roman" w:hAnsi="Times New Roman" w:cs="Times New Roman"/>
          <w:sz w:val="26"/>
          <w:szCs w:val="26"/>
        </w:rPr>
        <w:t xml:space="preserve"> </w:t>
      </w:r>
      <w:r w:rsidR="00DF158A">
        <w:rPr>
          <w:rFonts w:ascii="Times New Roman" w:hAnsi="Times New Roman" w:cs="Times New Roman"/>
          <w:sz w:val="26"/>
          <w:szCs w:val="26"/>
        </w:rPr>
        <w:t>приложения</w:t>
      </w:r>
      <w:r w:rsidRPr="00763264">
        <w:rPr>
          <w:rFonts w:ascii="Times New Roman" w:hAnsi="Times New Roman" w:cs="Times New Roman"/>
          <w:sz w:val="26"/>
          <w:szCs w:val="26"/>
        </w:rPr>
        <w:t xml:space="preserve"> («блюпринт»), т.е. если сравнивать с </w:t>
      </w:r>
      <w:r w:rsidRPr="00763264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763264">
        <w:rPr>
          <w:rFonts w:ascii="Times New Roman" w:hAnsi="Times New Roman" w:cs="Times New Roman"/>
          <w:sz w:val="26"/>
          <w:szCs w:val="26"/>
        </w:rPr>
        <w:t xml:space="preserve">, мы создаем первое приложение проекта. </w:t>
      </w:r>
      <w:r w:rsidR="000A27A6" w:rsidRPr="00763264">
        <w:rPr>
          <w:rFonts w:ascii="Times New Roman" w:hAnsi="Times New Roman" w:cs="Times New Roman"/>
          <w:sz w:val="26"/>
          <w:szCs w:val="26"/>
        </w:rPr>
        <w:t xml:space="preserve">Использование «блюпринтов» похоже на работу с пространством имен, как это было в </w:t>
      </w:r>
      <w:r w:rsidR="000A27A6" w:rsidRPr="00763264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="000A27A6" w:rsidRPr="00763264">
        <w:rPr>
          <w:rFonts w:ascii="Times New Roman" w:hAnsi="Times New Roman" w:cs="Times New Roman"/>
          <w:sz w:val="26"/>
          <w:szCs w:val="26"/>
        </w:rPr>
        <w:t>.</w:t>
      </w:r>
      <w:r w:rsidR="00763264">
        <w:rPr>
          <w:rFonts w:ascii="Times New Roman" w:hAnsi="Times New Roman" w:cs="Times New Roman"/>
          <w:sz w:val="26"/>
          <w:szCs w:val="26"/>
        </w:rPr>
        <w:t xml:space="preserve"> Мы создавали набор </w:t>
      </w:r>
      <w:r w:rsidR="00763264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763264" w:rsidRPr="00763264">
        <w:rPr>
          <w:rFonts w:ascii="Times New Roman" w:hAnsi="Times New Roman" w:cs="Times New Roman"/>
          <w:sz w:val="26"/>
          <w:szCs w:val="26"/>
        </w:rPr>
        <w:t>-</w:t>
      </w:r>
      <w:r w:rsidR="00763264">
        <w:rPr>
          <w:rFonts w:ascii="Times New Roman" w:hAnsi="Times New Roman" w:cs="Times New Roman"/>
          <w:sz w:val="26"/>
          <w:szCs w:val="26"/>
        </w:rPr>
        <w:t xml:space="preserve">шаблонов для каждого приложения, т.е. у каждого приложения был свой набор связанных </w:t>
      </w:r>
      <w:r w:rsidR="00763264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763264" w:rsidRPr="00763264">
        <w:rPr>
          <w:rFonts w:ascii="Times New Roman" w:hAnsi="Times New Roman" w:cs="Times New Roman"/>
          <w:sz w:val="26"/>
          <w:szCs w:val="26"/>
        </w:rPr>
        <w:t>-</w:t>
      </w:r>
      <w:r w:rsidR="00763264">
        <w:rPr>
          <w:rFonts w:ascii="Times New Roman" w:hAnsi="Times New Roman" w:cs="Times New Roman"/>
          <w:sz w:val="26"/>
          <w:szCs w:val="26"/>
        </w:rPr>
        <w:t>маршрутов.</w:t>
      </w:r>
    </w:p>
    <w:p w:rsidR="00285458" w:rsidRPr="00763264" w:rsidRDefault="00285458" w:rsidP="000626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3264">
        <w:rPr>
          <w:rFonts w:ascii="Times New Roman" w:hAnsi="Times New Roman" w:cs="Times New Roman"/>
          <w:sz w:val="26"/>
          <w:szCs w:val="26"/>
        </w:rPr>
        <w:t xml:space="preserve">Код также содержит </w:t>
      </w:r>
      <w:r w:rsidR="0026435E" w:rsidRPr="00763264">
        <w:rPr>
          <w:rFonts w:ascii="Times New Roman" w:hAnsi="Times New Roman" w:cs="Times New Roman"/>
          <w:sz w:val="26"/>
          <w:szCs w:val="26"/>
        </w:rPr>
        <w:t>простейши</w:t>
      </w:r>
      <w:r w:rsidR="00011926" w:rsidRPr="00763264">
        <w:rPr>
          <w:rFonts w:ascii="Times New Roman" w:hAnsi="Times New Roman" w:cs="Times New Roman"/>
          <w:sz w:val="26"/>
          <w:szCs w:val="26"/>
        </w:rPr>
        <w:t>й контроллер</w:t>
      </w:r>
      <w:r w:rsidR="0026435E" w:rsidRPr="00763264">
        <w:rPr>
          <w:rFonts w:ascii="Times New Roman" w:hAnsi="Times New Roman" w:cs="Times New Roman"/>
          <w:sz w:val="26"/>
          <w:szCs w:val="26"/>
        </w:rPr>
        <w:t xml:space="preserve"> и маршрутизацию. </w:t>
      </w:r>
      <w:r w:rsidRPr="00763264">
        <w:rPr>
          <w:rFonts w:ascii="Times New Roman" w:hAnsi="Times New Roman" w:cs="Times New Roman"/>
          <w:sz w:val="26"/>
          <w:szCs w:val="26"/>
        </w:rPr>
        <w:t>Контроллер обрабатывает запрос перехода на главную страницу проекта.</w:t>
      </w:r>
    </w:p>
    <w:p w:rsidR="00011926" w:rsidRPr="00763264" w:rsidRDefault="00011926" w:rsidP="000626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3264">
        <w:rPr>
          <w:rFonts w:ascii="Times New Roman" w:hAnsi="Times New Roman" w:cs="Times New Roman"/>
          <w:sz w:val="26"/>
          <w:szCs w:val="26"/>
        </w:rPr>
        <w:t>Теперь нам необходимо зарегистрировать наш первый «блюпринт».</w:t>
      </w:r>
    </w:p>
    <w:p w:rsidR="00062620" w:rsidRPr="00763264" w:rsidRDefault="00011926" w:rsidP="0001192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63264">
        <w:rPr>
          <w:rFonts w:ascii="Times New Roman" w:hAnsi="Times New Roman" w:cs="Times New Roman"/>
          <w:sz w:val="26"/>
          <w:szCs w:val="26"/>
        </w:rPr>
        <w:t xml:space="preserve">Перейдем в файл </w:t>
      </w:r>
      <w:r w:rsidRPr="00763264">
        <w:rPr>
          <w:rFonts w:ascii="Times New Roman" w:hAnsi="Times New Roman" w:cs="Times New Roman"/>
          <w:color w:val="0070C0"/>
          <w:sz w:val="26"/>
          <w:szCs w:val="26"/>
        </w:rPr>
        <w:t>__</w:t>
      </w:r>
      <w:r w:rsidRPr="00763264">
        <w:rPr>
          <w:rFonts w:ascii="Times New Roman" w:hAnsi="Times New Roman" w:cs="Times New Roman"/>
          <w:color w:val="0070C0"/>
          <w:sz w:val="26"/>
          <w:szCs w:val="26"/>
          <w:lang w:val="en-US"/>
        </w:rPr>
        <w:t>init</w:t>
      </w:r>
      <w:r w:rsidRPr="00763264">
        <w:rPr>
          <w:rFonts w:ascii="Times New Roman" w:hAnsi="Times New Roman" w:cs="Times New Roman"/>
          <w:color w:val="0070C0"/>
          <w:sz w:val="26"/>
          <w:szCs w:val="26"/>
        </w:rPr>
        <w:t>__()</w:t>
      </w:r>
      <w:r w:rsidRPr="00763264">
        <w:rPr>
          <w:rFonts w:ascii="Times New Roman" w:hAnsi="Times New Roman" w:cs="Times New Roman"/>
          <w:sz w:val="26"/>
          <w:szCs w:val="26"/>
        </w:rPr>
        <w:t xml:space="preserve"> пакета проекта</w:t>
      </w:r>
      <w:r w:rsidR="000A27A6" w:rsidRPr="00763264">
        <w:rPr>
          <w:rFonts w:ascii="Times New Roman" w:hAnsi="Times New Roman" w:cs="Times New Roman"/>
          <w:sz w:val="26"/>
          <w:szCs w:val="26"/>
        </w:rPr>
        <w:t xml:space="preserve"> и добавим следующие выражения</w:t>
      </w:r>
      <w:r w:rsidR="00763264" w:rsidRPr="00763264">
        <w:rPr>
          <w:rFonts w:ascii="Times New Roman" w:hAnsi="Times New Roman" w:cs="Times New Roman"/>
          <w:sz w:val="26"/>
          <w:szCs w:val="26"/>
        </w:rPr>
        <w:t>:</w:t>
      </w:r>
    </w:p>
    <w:p w:rsidR="0042785D" w:rsidRPr="0042785D" w:rsidRDefault="00011926" w:rsidP="00011926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42785D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42785D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93656D" w:rsidRPr="0042785D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8</w:t>
      </w:r>
      <w:r w:rsidRPr="0042785D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flask_blog/flask_blog/</w:t>
      </w:r>
      <w:r w:rsidRPr="0042785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__init__.py</w:t>
      </w:r>
    </w:p>
    <w:p w:rsidR="0042785D" w:rsidRPr="0042785D" w:rsidRDefault="0042785D" w:rsidP="004278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…</w:t>
      </w:r>
      <w:r w:rsidRPr="004278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78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2785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4278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create_app():</w:t>
      </w:r>
      <w:r w:rsidRPr="004278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app = Flask(__name__)</w:t>
      </w:r>
      <w:r w:rsidRPr="004278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278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2785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4278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flask_blog.main.routes </w:t>
      </w:r>
      <w:r w:rsidRPr="0042785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4278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4278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app.register_blueprint(main)</w:t>
      </w:r>
    </w:p>
    <w:p w:rsidR="0042785D" w:rsidRPr="005D7BE4" w:rsidRDefault="0042785D" w:rsidP="00011926">
      <w:pPr>
        <w:spacing w:line="360" w:lineRule="auto"/>
        <w:rPr>
          <w:color w:val="FF0000"/>
          <w:lang w:val="en-US"/>
        </w:rPr>
      </w:pPr>
    </w:p>
    <w:p w:rsidR="00B11382" w:rsidRPr="00174E55" w:rsidRDefault="002162F6" w:rsidP="0001192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D7BE4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85E6E92" wp14:editId="19C49741">
                <wp:simplePos x="0" y="0"/>
                <wp:positionH relativeFrom="margin">
                  <wp:align>center</wp:align>
                </wp:positionH>
                <wp:positionV relativeFrom="paragraph">
                  <wp:posOffset>-525439</wp:posOffset>
                </wp:positionV>
                <wp:extent cx="6660000" cy="9756000"/>
                <wp:effectExtent l="0" t="0" r="26670" b="17145"/>
                <wp:wrapNone/>
                <wp:docPr id="28" name="Прямоугольник 2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C2A7E" id="Прямоугольник 28" o:spid="_x0000_s1026" style="position:absolute;margin-left:0;margin-top:-41.35pt;width:524.4pt;height:768.2pt;z-index:251863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B11382" w:rsidRPr="00174E55">
        <w:rPr>
          <w:rFonts w:ascii="Times New Roman" w:hAnsi="Times New Roman" w:cs="Times New Roman"/>
          <w:sz w:val="26"/>
          <w:szCs w:val="26"/>
        </w:rPr>
        <w:t xml:space="preserve">Это похоже на то, как мы регистрируем </w:t>
      </w:r>
      <w:r w:rsidR="00AD7ECD" w:rsidRPr="00174E55">
        <w:rPr>
          <w:rFonts w:ascii="Times New Roman" w:hAnsi="Times New Roman" w:cs="Times New Roman"/>
          <w:sz w:val="26"/>
          <w:szCs w:val="26"/>
        </w:rPr>
        <w:t xml:space="preserve">файлы </w:t>
      </w:r>
      <w:r w:rsidR="00AD7ECD" w:rsidRPr="00174E55">
        <w:rPr>
          <w:rFonts w:ascii="Times New Roman" w:hAnsi="Times New Roman" w:cs="Times New Roman"/>
          <w:color w:val="0070C0"/>
          <w:sz w:val="26"/>
          <w:szCs w:val="26"/>
          <w:lang w:val="en-US"/>
        </w:rPr>
        <w:t>urls</w:t>
      </w:r>
      <w:r w:rsidR="00AD7ECD" w:rsidRPr="00174E55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="00AD7ECD" w:rsidRPr="00174E55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="00B11382" w:rsidRPr="00174E55">
        <w:rPr>
          <w:rFonts w:ascii="Times New Roman" w:hAnsi="Times New Roman" w:cs="Times New Roman"/>
          <w:sz w:val="26"/>
          <w:szCs w:val="26"/>
        </w:rPr>
        <w:t xml:space="preserve"> уровня приложений в </w:t>
      </w:r>
      <w:r w:rsidR="00AD7ECD" w:rsidRPr="00174E55">
        <w:rPr>
          <w:rFonts w:ascii="Times New Roman" w:hAnsi="Times New Roman" w:cs="Times New Roman"/>
          <w:sz w:val="26"/>
          <w:szCs w:val="26"/>
        </w:rPr>
        <w:t xml:space="preserve">файле </w:t>
      </w:r>
      <w:r w:rsidR="00AD7ECD" w:rsidRPr="00174E55">
        <w:rPr>
          <w:rFonts w:ascii="Times New Roman" w:hAnsi="Times New Roman" w:cs="Times New Roman"/>
          <w:color w:val="0070C0"/>
          <w:sz w:val="26"/>
          <w:szCs w:val="26"/>
          <w:lang w:val="en-US"/>
        </w:rPr>
        <w:t>urls</w:t>
      </w:r>
      <w:r w:rsidR="00AD7ECD" w:rsidRPr="00174E55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="00AD7ECD" w:rsidRPr="00174E55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="00AD7ECD" w:rsidRPr="00174E55">
        <w:rPr>
          <w:rFonts w:ascii="Times New Roman" w:hAnsi="Times New Roman" w:cs="Times New Roman"/>
          <w:sz w:val="26"/>
          <w:szCs w:val="26"/>
        </w:rPr>
        <w:t xml:space="preserve"> уровня проекта </w:t>
      </w:r>
      <w:r w:rsidR="00B11382" w:rsidRPr="00174E55">
        <w:rPr>
          <w:rFonts w:ascii="Times New Roman" w:hAnsi="Times New Roman" w:cs="Times New Roman"/>
          <w:sz w:val="26"/>
          <w:szCs w:val="26"/>
        </w:rPr>
        <w:t xml:space="preserve">в </w:t>
      </w:r>
      <w:r w:rsidR="00B11382" w:rsidRPr="00174E55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="00B11382" w:rsidRPr="00174E55">
        <w:rPr>
          <w:rFonts w:ascii="Times New Roman" w:hAnsi="Times New Roman" w:cs="Times New Roman"/>
          <w:sz w:val="26"/>
          <w:szCs w:val="26"/>
        </w:rPr>
        <w:t>.</w:t>
      </w:r>
      <w:r w:rsidR="00AD7ECD" w:rsidRPr="00174E55">
        <w:rPr>
          <w:rFonts w:ascii="Times New Roman" w:hAnsi="Times New Roman" w:cs="Times New Roman"/>
          <w:sz w:val="26"/>
          <w:szCs w:val="26"/>
        </w:rPr>
        <w:t xml:space="preserve"> Также можно найти сходством с регистрацией самих приложение в модуле </w:t>
      </w:r>
      <w:r w:rsidR="00AD7ECD" w:rsidRPr="00174E55">
        <w:rPr>
          <w:rFonts w:ascii="Times New Roman" w:hAnsi="Times New Roman" w:cs="Times New Roman"/>
          <w:color w:val="0070C0"/>
          <w:sz w:val="26"/>
          <w:szCs w:val="26"/>
          <w:lang w:val="en-US"/>
        </w:rPr>
        <w:t>settings</w:t>
      </w:r>
      <w:r w:rsidR="00174E55" w:rsidRPr="00174E55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="00174E55" w:rsidRPr="00174E55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="00AD7ECD" w:rsidRPr="00174E55">
        <w:rPr>
          <w:rFonts w:ascii="Times New Roman" w:hAnsi="Times New Roman" w:cs="Times New Roman"/>
          <w:sz w:val="26"/>
          <w:szCs w:val="26"/>
        </w:rPr>
        <w:t xml:space="preserve"> </w:t>
      </w:r>
      <w:r w:rsidR="00AD7ECD" w:rsidRPr="00174E55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="00AD7ECD" w:rsidRPr="00174E55">
        <w:rPr>
          <w:rFonts w:ascii="Times New Roman" w:hAnsi="Times New Roman" w:cs="Times New Roman"/>
          <w:sz w:val="26"/>
          <w:szCs w:val="26"/>
        </w:rPr>
        <w:t>-проекта.</w:t>
      </w:r>
    </w:p>
    <w:p w:rsidR="00B11382" w:rsidRPr="001D2232" w:rsidRDefault="003D6C4D" w:rsidP="0001192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D2232">
        <w:rPr>
          <w:rFonts w:ascii="Times New Roman" w:hAnsi="Times New Roman" w:cs="Times New Roman"/>
          <w:sz w:val="26"/>
          <w:szCs w:val="26"/>
        </w:rPr>
        <w:t>Параллельно подключим</w:t>
      </w:r>
      <w:r w:rsidR="00CF7AB3" w:rsidRPr="001D2232">
        <w:rPr>
          <w:rFonts w:ascii="Times New Roman" w:hAnsi="Times New Roman" w:cs="Times New Roman"/>
          <w:sz w:val="26"/>
          <w:szCs w:val="26"/>
        </w:rPr>
        <w:t xml:space="preserve"> конфигурационный файл для нашего</w:t>
      </w:r>
      <w:r w:rsidRPr="001D2232">
        <w:rPr>
          <w:rFonts w:ascii="Times New Roman" w:hAnsi="Times New Roman" w:cs="Times New Roman"/>
          <w:sz w:val="26"/>
          <w:szCs w:val="26"/>
        </w:rPr>
        <w:t xml:space="preserve"> </w:t>
      </w:r>
      <w:r w:rsidR="00CF7AB3" w:rsidRPr="001D2232">
        <w:rPr>
          <w:rFonts w:ascii="Times New Roman" w:hAnsi="Times New Roman" w:cs="Times New Roman"/>
          <w:sz w:val="26"/>
          <w:szCs w:val="26"/>
        </w:rPr>
        <w:t>проекта</w:t>
      </w:r>
      <w:r w:rsidRPr="001D2232">
        <w:rPr>
          <w:rFonts w:ascii="Times New Roman" w:hAnsi="Times New Roman" w:cs="Times New Roman"/>
          <w:sz w:val="26"/>
          <w:szCs w:val="26"/>
        </w:rPr>
        <w:t xml:space="preserve"> и инициализируем </w:t>
      </w:r>
      <w:r w:rsidR="00E4479B" w:rsidRPr="001D2232">
        <w:rPr>
          <w:rFonts w:ascii="Times New Roman" w:hAnsi="Times New Roman" w:cs="Times New Roman"/>
          <w:sz w:val="26"/>
          <w:szCs w:val="26"/>
        </w:rPr>
        <w:t>взаимодействие проекта с базой данных.</w:t>
      </w:r>
    </w:p>
    <w:p w:rsidR="00E4479B" w:rsidRPr="001D2232" w:rsidRDefault="00680BE6" w:rsidP="001D2232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D2232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1D223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93656D" w:rsidRPr="001D223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9</w:t>
      </w:r>
      <w:r w:rsidRPr="001D223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flask_blog/flask_blog/</w:t>
      </w:r>
      <w:r w:rsidRPr="001D223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__init__.py</w:t>
      </w:r>
    </w:p>
    <w:p w:rsidR="001D2232" w:rsidRPr="00695DB6" w:rsidRDefault="001D2232" w:rsidP="001D2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…</w:t>
      </w:r>
      <w:r w:rsidRPr="001D22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D22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D22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flask_blog.config </w:t>
      </w:r>
      <w:r w:rsidRPr="001D22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</w:t>
      </w:r>
      <w:r w:rsidRPr="001D22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…</w:t>
      </w:r>
      <w:r w:rsidRPr="001D22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D22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1D22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create_app():</w:t>
      </w:r>
      <w:r w:rsidRPr="001D22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…</w:t>
      </w:r>
      <w:r w:rsidRPr="001D22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app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D22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D22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from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D22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D22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…</w:t>
      </w:r>
    </w:p>
    <w:p w:rsidR="00B110F2" w:rsidRPr="001D2232" w:rsidRDefault="009673BA" w:rsidP="001D2232">
      <w:pPr>
        <w:pStyle w:val="1"/>
        <w:spacing w:line="360" w:lineRule="auto"/>
      </w:pPr>
      <w:bookmarkStart w:id="7" w:name="_Toc99033107"/>
      <w:r w:rsidRPr="001D2232">
        <w:t>ПОДКЛЮЧАЕМ ШАБЛОНЫ</w:t>
      </w:r>
      <w:bookmarkEnd w:id="7"/>
      <w:r w:rsidRPr="001D2232">
        <w:t xml:space="preserve"> </w:t>
      </w:r>
    </w:p>
    <w:p w:rsidR="001D2232" w:rsidRDefault="004F4DF5" w:rsidP="00B110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D2232">
        <w:rPr>
          <w:rFonts w:ascii="Times New Roman" w:hAnsi="Times New Roman" w:cs="Times New Roman"/>
          <w:sz w:val="26"/>
          <w:szCs w:val="26"/>
        </w:rPr>
        <w:t xml:space="preserve">Наша цель – сделать больший упор на бэкенд, поэтому </w:t>
      </w:r>
      <w:r w:rsidR="00381BC8" w:rsidRPr="001D2232">
        <w:rPr>
          <w:rFonts w:ascii="Times New Roman" w:hAnsi="Times New Roman" w:cs="Times New Roman"/>
          <w:sz w:val="26"/>
          <w:szCs w:val="26"/>
        </w:rPr>
        <w:t>для реализации интерфейса можно на</w:t>
      </w:r>
      <w:r w:rsidR="001D2232">
        <w:rPr>
          <w:rFonts w:ascii="Times New Roman" w:hAnsi="Times New Roman" w:cs="Times New Roman"/>
          <w:sz w:val="26"/>
          <w:szCs w:val="26"/>
        </w:rPr>
        <w:t>йти и применить готовый шаблон или воспользоваться материалами курса.</w:t>
      </w:r>
    </w:p>
    <w:p w:rsidR="00381BC8" w:rsidRPr="006E7D0F" w:rsidRDefault="00381BC8" w:rsidP="00B110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7D0F">
        <w:rPr>
          <w:rFonts w:ascii="Times New Roman" w:hAnsi="Times New Roman" w:cs="Times New Roman"/>
          <w:sz w:val="26"/>
          <w:szCs w:val="26"/>
        </w:rPr>
        <w:t>С</w:t>
      </w:r>
      <w:r w:rsidR="00A238A0" w:rsidRPr="006E7D0F">
        <w:rPr>
          <w:rFonts w:ascii="Times New Roman" w:hAnsi="Times New Roman" w:cs="Times New Roman"/>
          <w:sz w:val="26"/>
          <w:szCs w:val="26"/>
        </w:rPr>
        <w:t xml:space="preserve">оздадим в пакете проекта </w:t>
      </w:r>
      <w:r w:rsidR="00A238A0" w:rsidRPr="006E7D0F">
        <w:rPr>
          <w:rFonts w:ascii="Times New Roman" w:hAnsi="Times New Roman" w:cs="Times New Roman"/>
          <w:sz w:val="28"/>
          <w:szCs w:val="28"/>
        </w:rPr>
        <w:t xml:space="preserve">директорию </w:t>
      </w:r>
      <w:r w:rsidR="00A238A0" w:rsidRPr="006E7D0F">
        <w:rPr>
          <w:rFonts w:ascii="Times New Roman" w:hAnsi="Times New Roman" w:cs="Times New Roman"/>
          <w:color w:val="0070C0"/>
          <w:sz w:val="28"/>
          <w:szCs w:val="28"/>
          <w:lang w:val="en-US"/>
        </w:rPr>
        <w:t>templates</w:t>
      </w:r>
      <w:r w:rsidR="00A238A0" w:rsidRPr="006E7D0F">
        <w:rPr>
          <w:rFonts w:ascii="Times New Roman" w:hAnsi="Times New Roman" w:cs="Times New Roman"/>
          <w:sz w:val="28"/>
          <w:szCs w:val="28"/>
        </w:rPr>
        <w:t xml:space="preserve">, в которую поместим базовый шаблон </w:t>
      </w:r>
      <w:r w:rsidR="00A1561C" w:rsidRPr="006E7D0F">
        <w:rPr>
          <w:rFonts w:ascii="Times New Roman" w:hAnsi="Times New Roman" w:cs="Times New Roman"/>
          <w:color w:val="0070C0"/>
          <w:sz w:val="28"/>
          <w:szCs w:val="28"/>
          <w:lang w:val="en-US"/>
        </w:rPr>
        <w:t>layout</w:t>
      </w:r>
      <w:r w:rsidR="00A238A0" w:rsidRPr="006E7D0F">
        <w:rPr>
          <w:rFonts w:ascii="Times New Roman" w:hAnsi="Times New Roman" w:cs="Times New Roman"/>
          <w:color w:val="0070C0"/>
          <w:sz w:val="28"/>
          <w:szCs w:val="28"/>
        </w:rPr>
        <w:t>.</w:t>
      </w:r>
      <w:r w:rsidR="00A238A0" w:rsidRPr="006E7D0F">
        <w:rPr>
          <w:rFonts w:ascii="Times New Roman" w:hAnsi="Times New Roman" w:cs="Times New Roman"/>
          <w:color w:val="0070C0"/>
          <w:sz w:val="28"/>
          <w:szCs w:val="28"/>
          <w:lang w:val="en-US"/>
        </w:rPr>
        <w:t>html</w:t>
      </w:r>
      <w:r w:rsidR="00A1561C" w:rsidRPr="006E7D0F">
        <w:rPr>
          <w:rFonts w:ascii="Times New Roman" w:hAnsi="Times New Roman" w:cs="Times New Roman"/>
          <w:sz w:val="28"/>
          <w:szCs w:val="28"/>
        </w:rPr>
        <w:t xml:space="preserve"> и</w:t>
      </w:r>
      <w:r w:rsidR="00A238A0" w:rsidRPr="006E7D0F">
        <w:rPr>
          <w:rFonts w:ascii="Times New Roman" w:hAnsi="Times New Roman" w:cs="Times New Roman"/>
          <w:sz w:val="28"/>
          <w:szCs w:val="28"/>
        </w:rPr>
        <w:t xml:space="preserve"> шаблон-наследник </w:t>
      </w:r>
      <w:r w:rsidR="00A1561C" w:rsidRPr="006E7D0F">
        <w:rPr>
          <w:rFonts w:ascii="Times New Roman" w:hAnsi="Times New Roman" w:cs="Times New Roman"/>
          <w:color w:val="0070C0"/>
          <w:sz w:val="28"/>
          <w:szCs w:val="28"/>
          <w:lang w:val="en-US"/>
        </w:rPr>
        <w:t>home</w:t>
      </w:r>
      <w:r w:rsidR="00A238A0" w:rsidRPr="006E7D0F">
        <w:rPr>
          <w:rFonts w:ascii="Times New Roman" w:hAnsi="Times New Roman" w:cs="Times New Roman"/>
          <w:color w:val="0070C0"/>
          <w:sz w:val="28"/>
          <w:szCs w:val="28"/>
        </w:rPr>
        <w:t>.</w:t>
      </w:r>
      <w:r w:rsidR="00A238A0" w:rsidRPr="006E7D0F">
        <w:rPr>
          <w:rFonts w:ascii="Times New Roman" w:hAnsi="Times New Roman" w:cs="Times New Roman"/>
          <w:color w:val="0070C0"/>
          <w:sz w:val="28"/>
          <w:szCs w:val="28"/>
          <w:lang w:val="en-US"/>
        </w:rPr>
        <w:t>html</w:t>
      </w:r>
      <w:r w:rsidR="00A238A0" w:rsidRPr="006E7D0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75816" w:rsidRPr="002162F6" w:rsidRDefault="001D2232" w:rsidP="00B110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62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60992" behindDoc="1" locked="0" layoutInCell="1" allowOverlap="1" wp14:anchorId="7E72AB7E" wp14:editId="1029F9B6">
            <wp:simplePos x="0" y="0"/>
            <wp:positionH relativeFrom="margin">
              <wp:align>center</wp:align>
            </wp:positionH>
            <wp:positionV relativeFrom="paragraph">
              <wp:posOffset>660239</wp:posOffset>
            </wp:positionV>
            <wp:extent cx="2026285" cy="2260600"/>
            <wp:effectExtent l="19050" t="19050" r="12065" b="25400"/>
            <wp:wrapTight wrapText="bothSides">
              <wp:wrapPolygon edited="0">
                <wp:start x="-203" y="-182"/>
                <wp:lineTo x="-203" y="21661"/>
                <wp:lineTo x="21526" y="21661"/>
                <wp:lineTo x="21526" y="-182"/>
                <wp:lineTo x="-203" y="-182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226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816" w:rsidRPr="002162F6">
        <w:rPr>
          <w:rFonts w:ascii="Times New Roman" w:hAnsi="Times New Roman" w:cs="Times New Roman"/>
          <w:sz w:val="28"/>
          <w:szCs w:val="28"/>
        </w:rPr>
        <w:t>Указанные шаблоны пока можно взять из готового варианта проекта, поскольку вручную их создавать – достаточно трудоемкий процесс.</w:t>
      </w:r>
    </w:p>
    <w:p w:rsidR="005936F7" w:rsidRPr="005D7BE4" w:rsidRDefault="005936F7" w:rsidP="00B110F2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D75816" w:rsidRPr="005D7BE4" w:rsidRDefault="00D75816" w:rsidP="00B110F2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D75816" w:rsidRPr="005D7BE4" w:rsidRDefault="00D75816" w:rsidP="00B110F2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D75816" w:rsidRPr="005D7BE4" w:rsidRDefault="00D75816" w:rsidP="00B110F2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D75816" w:rsidRPr="005D7BE4" w:rsidRDefault="00D75816" w:rsidP="00B110F2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bookmarkStart w:id="8" w:name="_Toc99033108"/>
    <w:bookmarkStart w:id="9" w:name="_GoBack"/>
    <w:p w:rsidR="00D75816" w:rsidRPr="00A842ED" w:rsidRDefault="003E684F" w:rsidP="00A842ED">
      <w:pPr>
        <w:pStyle w:val="1"/>
        <w:spacing w:line="360" w:lineRule="auto"/>
      </w:pPr>
      <w:r w:rsidRPr="005D7BE4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61CD0F4" wp14:editId="0A88E5F4">
                <wp:simplePos x="0" y="0"/>
                <wp:positionH relativeFrom="margin">
                  <wp:align>center</wp:align>
                </wp:positionH>
                <wp:positionV relativeFrom="paragraph">
                  <wp:posOffset>-491812</wp:posOffset>
                </wp:positionV>
                <wp:extent cx="6660000" cy="9756000"/>
                <wp:effectExtent l="0" t="0" r="26670" b="17145"/>
                <wp:wrapNone/>
                <wp:docPr id="29" name="Прямоугольник 2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B4F11" id="Прямоугольник 29" o:spid="_x0000_s1026" style="position:absolute;margin-left:0;margin-top:-38.75pt;width:524.4pt;height:768.2pt;z-index:251865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9673BA" w:rsidRPr="00A842ED">
        <w:t>ВЫПОЛНЯЕМ ТЕСТОВЫЙ ЗАПУСК ПРОЕКТА</w:t>
      </w:r>
      <w:bookmarkEnd w:id="8"/>
      <w:bookmarkEnd w:id="9"/>
    </w:p>
    <w:p w:rsidR="00062620" w:rsidRPr="00A842ED" w:rsidRDefault="00E147E9" w:rsidP="00F942B1">
      <w:pPr>
        <w:spacing w:after="240" w:line="360" w:lineRule="auto"/>
        <w:rPr>
          <w:rFonts w:ascii="Times New Roman" w:hAnsi="Times New Roman" w:cs="Times New Roman"/>
          <w:sz w:val="28"/>
          <w:szCs w:val="28"/>
        </w:rPr>
      </w:pPr>
      <w:r w:rsidRPr="00A842ED">
        <w:rPr>
          <w:rFonts w:ascii="Times New Roman" w:hAnsi="Times New Roman" w:cs="Times New Roman"/>
          <w:sz w:val="28"/>
          <w:szCs w:val="28"/>
        </w:rPr>
        <w:t>З</w:t>
      </w:r>
      <w:r w:rsidR="00F942B1" w:rsidRPr="00A842ED">
        <w:rPr>
          <w:rFonts w:ascii="Times New Roman" w:hAnsi="Times New Roman" w:cs="Times New Roman"/>
          <w:sz w:val="28"/>
          <w:szCs w:val="28"/>
        </w:rPr>
        <w:t xml:space="preserve">апустим проект, </w:t>
      </w:r>
      <w:r w:rsidRPr="00A842ED">
        <w:rPr>
          <w:rFonts w:ascii="Times New Roman" w:hAnsi="Times New Roman" w:cs="Times New Roman"/>
          <w:sz w:val="28"/>
          <w:szCs w:val="28"/>
        </w:rPr>
        <w:t>перейдем на главную страницу</w:t>
      </w:r>
      <w:r w:rsidR="00F942B1" w:rsidRPr="00A842ED">
        <w:rPr>
          <w:rFonts w:ascii="Times New Roman" w:hAnsi="Times New Roman" w:cs="Times New Roman"/>
          <w:sz w:val="28"/>
          <w:szCs w:val="28"/>
        </w:rPr>
        <w:t xml:space="preserve"> увидим ошибку</w:t>
      </w:r>
      <w:r w:rsidRPr="00A842ED">
        <w:rPr>
          <w:rFonts w:ascii="Times New Roman" w:hAnsi="Times New Roman" w:cs="Times New Roman"/>
          <w:sz w:val="28"/>
          <w:szCs w:val="28"/>
        </w:rPr>
        <w:t>:</w:t>
      </w:r>
    </w:p>
    <w:p w:rsidR="002A010C" w:rsidRPr="00A842ED" w:rsidRDefault="00F942B1" w:rsidP="00A842ED">
      <w:pPr>
        <w:spacing w:before="240" w:line="360" w:lineRule="auto"/>
      </w:pPr>
      <w:r w:rsidRPr="00A842ED">
        <w:rPr>
          <w:rFonts w:ascii="Times New Roman" w:hAnsi="Times New Roman" w:cs="Times New Roman"/>
          <w:sz w:val="28"/>
          <w:szCs w:val="28"/>
        </w:rPr>
        <w:t xml:space="preserve">В терминале </w:t>
      </w:r>
      <w:r w:rsidRPr="00A842ED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2A010C" w:rsidRPr="00A842ED">
        <w:rPr>
          <w:rFonts w:ascii="Times New Roman" w:hAnsi="Times New Roman" w:cs="Times New Roman"/>
          <w:sz w:val="28"/>
          <w:szCs w:val="28"/>
        </w:rPr>
        <w:t xml:space="preserve"> более детальная информация об ошибке: </w:t>
      </w:r>
      <w:r w:rsidR="002A010C" w:rsidRPr="00A842ED">
        <w:rPr>
          <w:noProof/>
          <w:lang w:eastAsia="ru-RU"/>
        </w:rPr>
        <w:drawing>
          <wp:anchor distT="0" distB="0" distL="114300" distR="114300" simplePos="0" relativeHeight="251819008" behindDoc="1" locked="0" layoutInCell="1" allowOverlap="1" wp14:anchorId="7DDA3C62" wp14:editId="384B69BF">
            <wp:simplePos x="0" y="0"/>
            <wp:positionH relativeFrom="column">
              <wp:posOffset>0</wp:posOffset>
            </wp:positionH>
            <wp:positionV relativeFrom="paragraph">
              <wp:posOffset>-3023</wp:posOffset>
            </wp:positionV>
            <wp:extent cx="5727700" cy="804545"/>
            <wp:effectExtent l="19050" t="19050" r="25400" b="14605"/>
            <wp:wrapTight wrapText="bothSides">
              <wp:wrapPolygon edited="0">
                <wp:start x="-72" y="-511"/>
                <wp:lineTo x="-72" y="21481"/>
                <wp:lineTo x="21624" y="21481"/>
                <wp:lineTo x="21624" y="-511"/>
                <wp:lineTo x="-72" y="-511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4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42B1" w:rsidRPr="00A842ED" w:rsidRDefault="002A010C" w:rsidP="000626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2ED">
        <w:rPr>
          <w:noProof/>
          <w:lang w:eastAsia="ru-RU"/>
        </w:rPr>
        <w:drawing>
          <wp:anchor distT="0" distB="0" distL="114300" distR="114300" simplePos="0" relativeHeight="251820032" behindDoc="1" locked="0" layoutInCell="1" allowOverlap="1" wp14:anchorId="1788DF71" wp14:editId="78F0B58F">
            <wp:simplePos x="0" y="0"/>
            <wp:positionH relativeFrom="column">
              <wp:posOffset>0</wp:posOffset>
            </wp:positionH>
            <wp:positionV relativeFrom="paragraph">
              <wp:posOffset>-254</wp:posOffset>
            </wp:positionV>
            <wp:extent cx="5727700" cy="394970"/>
            <wp:effectExtent l="19050" t="19050" r="25400" b="24130"/>
            <wp:wrapTight wrapText="bothSides">
              <wp:wrapPolygon edited="0">
                <wp:start x="-72" y="-1042"/>
                <wp:lineTo x="-72" y="21878"/>
                <wp:lineTo x="21624" y="21878"/>
                <wp:lineTo x="21624" y="-1042"/>
                <wp:lineTo x="-72" y="-1042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4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42ED">
        <w:rPr>
          <w:rFonts w:ascii="Times New Roman" w:hAnsi="Times New Roman" w:cs="Times New Roman"/>
          <w:sz w:val="28"/>
          <w:szCs w:val="28"/>
        </w:rPr>
        <w:t>Действительно, в базовом шаблоне</w:t>
      </w:r>
      <w:r w:rsidR="00F942B1" w:rsidRPr="00A842ED">
        <w:rPr>
          <w:rFonts w:ascii="Times New Roman" w:hAnsi="Times New Roman" w:cs="Times New Roman"/>
          <w:sz w:val="28"/>
          <w:szCs w:val="28"/>
        </w:rPr>
        <w:t xml:space="preserve"> </w:t>
      </w:r>
      <w:r w:rsidR="00F942B1" w:rsidRPr="00A842ED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F942B1" w:rsidRPr="00A842ED">
        <w:rPr>
          <w:rFonts w:ascii="Times New Roman" w:hAnsi="Times New Roman" w:cs="Times New Roman"/>
          <w:sz w:val="28"/>
          <w:szCs w:val="28"/>
        </w:rPr>
        <w:t>.</w:t>
      </w:r>
      <w:r w:rsidR="00F942B1" w:rsidRPr="00A842E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842ED">
        <w:rPr>
          <w:rFonts w:ascii="Times New Roman" w:hAnsi="Times New Roman" w:cs="Times New Roman"/>
          <w:sz w:val="28"/>
          <w:szCs w:val="28"/>
        </w:rPr>
        <w:t xml:space="preserve"> при</w:t>
      </w:r>
      <w:r w:rsidR="00A842ED">
        <w:rPr>
          <w:rFonts w:ascii="Times New Roman" w:hAnsi="Times New Roman" w:cs="Times New Roman"/>
          <w:sz w:val="28"/>
          <w:szCs w:val="28"/>
        </w:rPr>
        <w:t xml:space="preserve">сутствует переменная контекста </w:t>
      </w:r>
      <w:r w:rsidRPr="00A842ED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A842ED">
        <w:rPr>
          <w:rFonts w:ascii="Times New Roman" w:hAnsi="Times New Roman" w:cs="Times New Roman"/>
          <w:sz w:val="28"/>
          <w:szCs w:val="28"/>
        </w:rPr>
        <w:t>_</w:t>
      </w:r>
      <w:r w:rsidRPr="00A842E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942B1" w:rsidRPr="00A842ED">
        <w:rPr>
          <w:rFonts w:ascii="Times New Roman" w:hAnsi="Times New Roman" w:cs="Times New Roman"/>
          <w:sz w:val="28"/>
          <w:szCs w:val="28"/>
        </w:rPr>
        <w:t>:</w:t>
      </w:r>
    </w:p>
    <w:p w:rsidR="00F942B1" w:rsidRPr="00A842ED" w:rsidRDefault="00F942B1" w:rsidP="00F942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42ED">
        <w:rPr>
          <w:rFonts w:ascii="Courier New" w:eastAsia="Times New Roman" w:hAnsi="Courier New" w:cs="Courier New"/>
          <w:sz w:val="20"/>
          <w:szCs w:val="20"/>
          <w:lang w:val="en-US" w:eastAsia="ru-RU"/>
        </w:rPr>
        <w:t>{% if current_user.is_authenticated %}</w:t>
      </w:r>
      <w:r w:rsidRPr="00A84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</w:t>
      </w:r>
      <w:r w:rsidRPr="00A842E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A842E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h4</w:t>
      </w:r>
      <w:r w:rsidRPr="00A842E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A842ED">
        <w:rPr>
          <w:rFonts w:ascii="Courier New" w:eastAsia="Times New Roman" w:hAnsi="Courier New" w:cs="Courier New"/>
          <w:sz w:val="20"/>
          <w:szCs w:val="20"/>
          <w:lang w:val="en-US" w:eastAsia="ru-RU"/>
        </w:rPr>
        <w:t>Hello, {{ current_user.username }}!</w:t>
      </w:r>
      <w:r w:rsidRPr="00A842E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A842E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h4</w:t>
      </w:r>
      <w:r w:rsidRPr="00A842E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A84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{% endif %}</w:t>
      </w:r>
    </w:p>
    <w:p w:rsidR="00F942B1" w:rsidRPr="005D7BE4" w:rsidRDefault="00F942B1" w:rsidP="00062620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:rsidR="002A010C" w:rsidRPr="00A842ED" w:rsidRDefault="00F942B1" w:rsidP="000626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2ED">
        <w:rPr>
          <w:rFonts w:ascii="Times New Roman" w:hAnsi="Times New Roman" w:cs="Times New Roman"/>
          <w:sz w:val="28"/>
          <w:szCs w:val="28"/>
        </w:rPr>
        <w:t>Н</w:t>
      </w:r>
      <w:r w:rsidR="002A010C" w:rsidRPr="00A842ED">
        <w:rPr>
          <w:rFonts w:ascii="Times New Roman" w:hAnsi="Times New Roman" w:cs="Times New Roman"/>
          <w:sz w:val="28"/>
          <w:szCs w:val="28"/>
        </w:rPr>
        <w:t xml:space="preserve">о </w:t>
      </w:r>
      <w:r w:rsidRPr="00A842ED"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="002A010C" w:rsidRPr="00A842ED">
        <w:rPr>
          <w:rFonts w:ascii="Times New Roman" w:hAnsi="Times New Roman" w:cs="Times New Roman"/>
          <w:sz w:val="28"/>
          <w:szCs w:val="28"/>
        </w:rPr>
        <w:t>не определяется</w:t>
      </w:r>
      <w:r w:rsidRPr="00A842ED">
        <w:rPr>
          <w:rFonts w:ascii="Times New Roman" w:hAnsi="Times New Roman" w:cs="Times New Roman"/>
          <w:sz w:val="28"/>
          <w:szCs w:val="28"/>
        </w:rPr>
        <w:t>, поэтому мы получаем ошибку.</w:t>
      </w:r>
    </w:p>
    <w:p w:rsidR="006F7950" w:rsidRPr="00A842ED" w:rsidRDefault="006F7950" w:rsidP="006F79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2ED">
        <w:rPr>
          <w:rFonts w:ascii="Times New Roman" w:hAnsi="Times New Roman" w:cs="Times New Roman"/>
          <w:sz w:val="28"/>
          <w:szCs w:val="28"/>
        </w:rPr>
        <w:t>Для решения проблемы нам необходимо выполнить регистрацию логин-менеджера. Объект логин-менеджера мы уже создали ранее.</w:t>
      </w:r>
    </w:p>
    <w:p w:rsidR="004D5553" w:rsidRPr="00A842ED" w:rsidRDefault="006F7950" w:rsidP="004D555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842ED">
        <w:rPr>
          <w:rFonts w:ascii="Times New Roman" w:hAnsi="Times New Roman" w:cs="Times New Roman"/>
          <w:sz w:val="28"/>
          <w:szCs w:val="28"/>
        </w:rPr>
        <w:t>В</w:t>
      </w:r>
      <w:r w:rsidR="004D5553" w:rsidRPr="00A842ED">
        <w:rPr>
          <w:rFonts w:ascii="Times New Roman" w:hAnsi="Times New Roman" w:cs="Times New Roman"/>
          <w:sz w:val="26"/>
          <w:szCs w:val="26"/>
        </w:rPr>
        <w:t xml:space="preserve"> </w:t>
      </w:r>
      <w:r w:rsidRPr="00A842ED">
        <w:rPr>
          <w:rFonts w:ascii="Times New Roman" w:hAnsi="Times New Roman" w:cs="Times New Roman"/>
          <w:sz w:val="26"/>
          <w:szCs w:val="26"/>
        </w:rPr>
        <w:t>файл</w:t>
      </w:r>
      <w:r w:rsidR="004D5553" w:rsidRPr="00A842ED">
        <w:rPr>
          <w:rFonts w:ascii="Times New Roman" w:hAnsi="Times New Roman" w:cs="Times New Roman"/>
          <w:sz w:val="26"/>
          <w:szCs w:val="26"/>
        </w:rPr>
        <w:t xml:space="preserve"> </w:t>
      </w:r>
      <w:r w:rsidR="004D5553" w:rsidRPr="00A842ED">
        <w:rPr>
          <w:rFonts w:ascii="Times New Roman" w:hAnsi="Times New Roman" w:cs="Times New Roman"/>
          <w:color w:val="0070C0"/>
          <w:sz w:val="26"/>
          <w:szCs w:val="26"/>
        </w:rPr>
        <w:t>__</w:t>
      </w:r>
      <w:r w:rsidR="004D5553" w:rsidRPr="00A842ED">
        <w:rPr>
          <w:rFonts w:ascii="Times New Roman" w:hAnsi="Times New Roman" w:cs="Times New Roman"/>
          <w:color w:val="0070C0"/>
          <w:sz w:val="26"/>
          <w:szCs w:val="26"/>
          <w:lang w:val="en-US"/>
        </w:rPr>
        <w:t>init</w:t>
      </w:r>
      <w:r w:rsidR="004D5553" w:rsidRPr="00A842ED">
        <w:rPr>
          <w:rFonts w:ascii="Times New Roman" w:hAnsi="Times New Roman" w:cs="Times New Roman"/>
          <w:color w:val="0070C0"/>
          <w:sz w:val="26"/>
          <w:szCs w:val="26"/>
        </w:rPr>
        <w:t>__.</w:t>
      </w:r>
      <w:r w:rsidR="004D5553" w:rsidRPr="00A842ED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="004D5553" w:rsidRPr="00A842ED">
        <w:rPr>
          <w:rFonts w:ascii="Times New Roman" w:hAnsi="Times New Roman" w:cs="Times New Roman"/>
          <w:sz w:val="26"/>
          <w:szCs w:val="26"/>
        </w:rPr>
        <w:t xml:space="preserve"> добавим следующие выражения:</w:t>
      </w:r>
    </w:p>
    <w:p w:rsidR="00A842ED" w:rsidRDefault="006F7950" w:rsidP="00A842ED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842ED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A842ED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0C2C26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10</w:t>
      </w:r>
      <w:r w:rsidRPr="00A842ED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flask_blog/flask_blog/</w:t>
      </w:r>
      <w:r w:rsidRPr="00A842E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__init__.py</w:t>
      </w:r>
    </w:p>
    <w:p w:rsidR="00A842ED" w:rsidRPr="00695DB6" w:rsidRDefault="00A842ED" w:rsidP="003E68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A84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flask_login </w:t>
      </w:r>
      <w:r w:rsidRPr="00A84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LoginManager</w:t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…</w:t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login_manager = LoginManager()</w:t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84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create_app():</w:t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…</w:t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login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manager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init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84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695DB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95DB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   …</w:t>
      </w:r>
    </w:p>
    <w:p w:rsidR="003E684F" w:rsidRDefault="003E684F" w:rsidP="00062620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E147E9" w:rsidRPr="004944F5" w:rsidRDefault="00F339FA" w:rsidP="00062620">
      <w:pPr>
        <w:spacing w:line="360" w:lineRule="auto"/>
      </w:pPr>
      <w:r w:rsidRPr="005D7BE4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3DE9267" wp14:editId="4CA3458B">
                <wp:simplePos x="0" y="0"/>
                <wp:positionH relativeFrom="margin">
                  <wp:align>center</wp:align>
                </wp:positionH>
                <wp:positionV relativeFrom="paragraph">
                  <wp:posOffset>-457200</wp:posOffset>
                </wp:positionV>
                <wp:extent cx="6660000" cy="9756000"/>
                <wp:effectExtent l="0" t="0" r="26670" b="17145"/>
                <wp:wrapNone/>
                <wp:docPr id="30" name="Прямоугольник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1F7AE" id="Прямоугольник 30" o:spid="_x0000_s1026" style="position:absolute;margin-left:0;margin-top:-36pt;width:524.4pt;height:768.2pt;z-index:251867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" filled="f" strokecolor="#2f5496 [2404]" strokeweight="1pt">
                <w10:wrap anchorx="margin"/>
              </v:rect>
            </w:pict>
          </mc:Fallback>
        </mc:AlternateContent>
      </w:r>
      <w:r w:rsidR="004944F5" w:rsidRPr="005D7BE4">
        <w:rPr>
          <w:noProof/>
          <w:color w:val="FF0000"/>
          <w:lang w:eastAsia="ru-RU"/>
        </w:rPr>
        <w:drawing>
          <wp:anchor distT="0" distB="0" distL="114300" distR="114300" simplePos="0" relativeHeight="251821056" behindDoc="1" locked="0" layoutInCell="1" allowOverlap="1" wp14:anchorId="202901BF" wp14:editId="6034CF41">
            <wp:simplePos x="0" y="0"/>
            <wp:positionH relativeFrom="column">
              <wp:posOffset>1460188</wp:posOffset>
            </wp:positionH>
            <wp:positionV relativeFrom="paragraph">
              <wp:posOffset>341185</wp:posOffset>
            </wp:positionV>
            <wp:extent cx="3228975" cy="626110"/>
            <wp:effectExtent l="19050" t="19050" r="28575" b="21590"/>
            <wp:wrapTight wrapText="bothSides">
              <wp:wrapPolygon edited="0">
                <wp:start x="-127" y="-657"/>
                <wp:lineTo x="-127" y="21688"/>
                <wp:lineTo x="21664" y="21688"/>
                <wp:lineTo x="21664" y="-657"/>
                <wp:lineTo x="-127" y="-657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626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553" w:rsidRPr="004944F5">
        <w:rPr>
          <w:rFonts w:ascii="Times New Roman" w:hAnsi="Times New Roman" w:cs="Times New Roman"/>
          <w:sz w:val="28"/>
          <w:szCs w:val="28"/>
        </w:rPr>
        <w:t>Теперь при запуске возникает другая ошибка:</w:t>
      </w:r>
    </w:p>
    <w:p w:rsidR="004D5553" w:rsidRPr="005D7BE4" w:rsidRDefault="004D5553" w:rsidP="00062620">
      <w:pPr>
        <w:spacing w:line="360" w:lineRule="auto"/>
        <w:rPr>
          <w:color w:val="FF0000"/>
        </w:rPr>
      </w:pPr>
    </w:p>
    <w:p w:rsidR="004944F5" w:rsidRPr="005D7BE4" w:rsidRDefault="004944F5" w:rsidP="00062620">
      <w:pPr>
        <w:spacing w:line="360" w:lineRule="auto"/>
        <w:rPr>
          <w:color w:val="FF0000"/>
        </w:rPr>
      </w:pPr>
    </w:p>
    <w:p w:rsidR="00062620" w:rsidRPr="004944F5" w:rsidRDefault="00022222" w:rsidP="000626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44F5">
        <w:rPr>
          <w:rFonts w:ascii="Times New Roman" w:hAnsi="Times New Roman" w:cs="Times New Roman"/>
          <w:sz w:val="28"/>
          <w:szCs w:val="28"/>
        </w:rPr>
        <w:t>Нам нужно добавить еще один блок кода в модуль с моделями.</w:t>
      </w:r>
    </w:p>
    <w:p w:rsidR="00022222" w:rsidRPr="004944F5" w:rsidRDefault="000025A9" w:rsidP="0006262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4944F5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4944F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11. 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flask_blog/flask_blog/</w:t>
      </w:r>
      <w:r w:rsidRPr="004944F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models.py</w:t>
      </w:r>
    </w:p>
    <w:p w:rsidR="004944F5" w:rsidRPr="004944F5" w:rsidRDefault="004944F5" w:rsidP="004944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944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4944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flask_blog </w:t>
      </w:r>
      <w:r w:rsidRPr="004944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db, login_manager</w:t>
      </w:r>
      <w:r w:rsidRPr="004944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944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944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944F5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@login_manager.user_loader</w:t>
      </w:r>
      <w:r w:rsidRPr="004944F5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4944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4944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load_user(user_id):</w:t>
      </w:r>
      <w:r w:rsidRPr="004944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944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4944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User.query.get(</w:t>
      </w:r>
      <w:r w:rsidRPr="004944F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4944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(user_id))</w:t>
      </w:r>
    </w:p>
    <w:p w:rsidR="006C00CD" w:rsidRPr="004944F5" w:rsidRDefault="006C00CD" w:rsidP="004944F5">
      <w:pPr>
        <w:spacing w:before="240" w:line="360" w:lineRule="auto"/>
      </w:pPr>
      <w:r w:rsidRPr="004944F5">
        <w:rPr>
          <w:rFonts w:ascii="Times New Roman" w:hAnsi="Times New Roman" w:cs="Times New Roman"/>
          <w:sz w:val="26"/>
          <w:szCs w:val="26"/>
        </w:rPr>
        <w:t xml:space="preserve">А также добавим импорт модели пользователя в модуль </w:t>
      </w:r>
      <w:r w:rsidRPr="004944F5">
        <w:rPr>
          <w:rFonts w:ascii="Times New Roman" w:hAnsi="Times New Roman" w:cs="Times New Roman"/>
          <w:color w:val="0070C0"/>
          <w:sz w:val="26"/>
          <w:szCs w:val="26"/>
          <w:lang w:val="en-US"/>
        </w:rPr>
        <w:t>routes</w:t>
      </w:r>
      <w:r w:rsidRPr="004944F5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4944F5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="000025A9" w:rsidRPr="004944F5">
        <w:rPr>
          <w:rFonts w:ascii="Times New Roman" w:hAnsi="Times New Roman" w:cs="Times New Roman"/>
          <w:sz w:val="26"/>
          <w:szCs w:val="26"/>
        </w:rPr>
        <w:t xml:space="preserve"> директории </w:t>
      </w:r>
      <w:r w:rsidR="000025A9" w:rsidRPr="004944F5">
        <w:rPr>
          <w:rFonts w:ascii="Times New Roman" w:hAnsi="Times New Roman" w:cs="Times New Roman"/>
          <w:color w:val="0070C0"/>
          <w:sz w:val="26"/>
          <w:szCs w:val="26"/>
          <w:lang w:val="en-US"/>
        </w:rPr>
        <w:t>main</w:t>
      </w:r>
      <w:r w:rsidR="000025A9" w:rsidRPr="004944F5">
        <w:rPr>
          <w:rFonts w:ascii="Times New Roman" w:hAnsi="Times New Roman" w:cs="Times New Roman"/>
          <w:sz w:val="26"/>
          <w:szCs w:val="26"/>
        </w:rPr>
        <w:t>.</w:t>
      </w:r>
    </w:p>
    <w:p w:rsidR="000025A9" w:rsidRPr="00F8024D" w:rsidRDefault="000025A9" w:rsidP="000025A9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F8024D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F8024D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12. </w:t>
      </w:r>
      <w:r w:rsidR="000C2C26" w:rsidRPr="00B7722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flask_blog/flask_blog/</w:t>
      </w:r>
      <w:r w:rsidRPr="00F8024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main/routes.py</w:t>
      </w:r>
    </w:p>
    <w:p w:rsidR="00F8024D" w:rsidRPr="00F8024D" w:rsidRDefault="00F8024D" w:rsidP="00F802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8024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8024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flask_blog.models </w:t>
      </w:r>
      <w:r w:rsidRPr="00F8024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F8024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</w:p>
    <w:p w:rsidR="00C32065" w:rsidRPr="00F8024D" w:rsidRDefault="00C32065" w:rsidP="00F8024D">
      <w:pPr>
        <w:spacing w:before="240" w:line="360" w:lineRule="auto"/>
      </w:pPr>
      <w:r w:rsidRPr="00F8024D">
        <w:rPr>
          <w:rFonts w:ascii="Times New Roman" w:hAnsi="Times New Roman" w:cs="Times New Roman"/>
          <w:sz w:val="26"/>
          <w:szCs w:val="26"/>
        </w:rPr>
        <w:t>Это необходимо для того, чтобы при загрузке страницы отработал наш декоратор</w:t>
      </w:r>
      <w:r w:rsidRPr="00F8024D">
        <w:t>:</w:t>
      </w:r>
    </w:p>
    <w:p w:rsidR="00B03813" w:rsidRPr="00F8024D" w:rsidRDefault="00B03813" w:rsidP="00B03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8024D">
        <w:rPr>
          <w:rFonts w:ascii="Courier New" w:eastAsia="Times New Roman" w:hAnsi="Courier New" w:cs="Courier New"/>
          <w:sz w:val="20"/>
          <w:szCs w:val="20"/>
          <w:lang w:eastAsia="ru-RU"/>
        </w:rPr>
        <w:t>@login_manager.user_loader</w:t>
      </w:r>
    </w:p>
    <w:p w:rsidR="00C32065" w:rsidRPr="00F8024D" w:rsidRDefault="00A32024" w:rsidP="00F8024D">
      <w:pPr>
        <w:spacing w:before="240" w:line="360" w:lineRule="auto"/>
      </w:pPr>
      <w:r w:rsidRPr="00F8024D">
        <w:rPr>
          <w:rFonts w:ascii="Times New Roman" w:hAnsi="Times New Roman" w:cs="Times New Roman"/>
          <w:sz w:val="26"/>
          <w:szCs w:val="26"/>
        </w:rPr>
        <w:t>Перезапустим приложение и перейдем на главную страницу:</w:t>
      </w:r>
    </w:p>
    <w:p w:rsidR="00A32024" w:rsidRPr="005D7BE4" w:rsidRDefault="00224A93" w:rsidP="00062620">
      <w:pPr>
        <w:spacing w:line="360" w:lineRule="auto"/>
        <w:rPr>
          <w:color w:val="FF0000"/>
        </w:rPr>
      </w:pPr>
      <w:r>
        <w:rPr>
          <w:noProof/>
          <w:color w:val="FF0000"/>
          <w:lang w:eastAsia="ru-RU"/>
        </w:rPr>
        <w:drawing>
          <wp:anchor distT="0" distB="0" distL="114300" distR="114300" simplePos="0" relativeHeight="2518681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-2549</wp:posOffset>
            </wp:positionV>
            <wp:extent cx="5732145" cy="2968625"/>
            <wp:effectExtent l="19050" t="19050" r="20955" b="22225"/>
            <wp:wrapTight wrapText="bothSides">
              <wp:wrapPolygon edited="0">
                <wp:start x="-72" y="-139"/>
                <wp:lineTo x="-72" y="21623"/>
                <wp:lineTo x="21607" y="21623"/>
                <wp:lineTo x="21607" y="-139"/>
                <wp:lineTo x="-72" y="-139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6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10" w:name="_Toc71813733"/>
    <w:bookmarkStart w:id="11" w:name="_Toc99033109"/>
    <w:p w:rsidR="004575C4" w:rsidRPr="007538DF" w:rsidRDefault="005744FB" w:rsidP="007538DF">
      <w:pPr>
        <w:pStyle w:val="1"/>
      </w:pPr>
      <w:r w:rsidRPr="007538DF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0F0E98B" wp14:editId="253C58E2">
                <wp:simplePos x="0" y="0"/>
                <wp:positionH relativeFrom="margin">
                  <wp:align>center</wp:align>
                </wp:positionH>
                <wp:positionV relativeFrom="paragraph">
                  <wp:posOffset>-460486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435E" w:rsidRPr="005744FB" w:rsidRDefault="0026435E" w:rsidP="00F00819">
                            <w:pPr>
                              <w:jc w:val="center"/>
                              <w:rPr>
                                <w:b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0E98B" id="Прямоугольник 64" o:spid="_x0000_s1028" style="position:absolute;left:0;text-align:left;margin-left:0;margin-top:-36.25pt;width:524.4pt;height:768.2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8o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" filled="f" strokecolor="#2f5496 [2404]" strokeweight="1pt">
                <v:textbox>
                  <w:txbxContent>
                    <w:p w:rsidR="0026435E" w:rsidRPr="005744FB" w:rsidRDefault="0026435E" w:rsidP="00F00819">
                      <w:pPr>
                        <w:jc w:val="center"/>
                        <w:rPr>
                          <w:b/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10"/>
      <w:r w:rsidR="006512AE" w:rsidRPr="007538DF">
        <w:rPr>
          <w:noProof/>
          <w:lang w:eastAsia="ru-RU"/>
        </w:rPr>
        <w:drawing>
          <wp:anchor distT="0" distB="0" distL="114300" distR="114300" simplePos="0" relativeHeight="251656191" behindDoc="1" locked="0" layoutInCell="1" allowOverlap="1" wp14:anchorId="172A9259" wp14:editId="573D154E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2" w:name="_Toc95491212"/>
      <w:r w:rsidR="004575C4" w:rsidRPr="007538DF">
        <w:rPr>
          <w:noProof/>
          <w:lang w:eastAsia="ru-RU"/>
        </w:rPr>
        <w:drawing>
          <wp:anchor distT="0" distB="0" distL="114300" distR="114300" simplePos="0" relativeHeight="251845632" behindDoc="1" locked="0" layoutInCell="1" allowOverlap="1" wp14:anchorId="5D673B48" wp14:editId="5C5A3337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6" name="Рисунок 6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5C4" w:rsidRPr="007538DF">
        <w:t>ЗАКЛЮЧЕНИЕ</w:t>
      </w:r>
      <w:bookmarkEnd w:id="11"/>
      <w:bookmarkEnd w:id="12"/>
    </w:p>
    <w:p w:rsidR="004575C4" w:rsidRPr="005D7BE4" w:rsidRDefault="004575C4" w:rsidP="004575C4">
      <w:pPr>
        <w:rPr>
          <w:noProof/>
          <w:color w:val="FF0000"/>
        </w:rPr>
      </w:pPr>
    </w:p>
    <w:p w:rsidR="004575C4" w:rsidRPr="007538DF" w:rsidRDefault="00C34CA7" w:rsidP="004575C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7538DF">
        <w:rPr>
          <w:rFonts w:ascii="Times New Roman" w:hAnsi="Times New Roman" w:cs="Times New Roman"/>
          <w:noProof/>
          <w:sz w:val="26"/>
          <w:szCs w:val="26"/>
        </w:rPr>
        <w:t>По итогам второго урока мы подготовили наши первые классы-модели, создали, настроили и подключили перв</w:t>
      </w:r>
      <w:r w:rsidR="007538DF" w:rsidRPr="007538DF">
        <w:rPr>
          <w:rFonts w:ascii="Times New Roman" w:hAnsi="Times New Roman" w:cs="Times New Roman"/>
          <w:noProof/>
          <w:sz w:val="26"/>
          <w:szCs w:val="26"/>
        </w:rPr>
        <w:t xml:space="preserve">ое приложение </w:t>
      </w:r>
      <w:r w:rsidRPr="007538DF">
        <w:rPr>
          <w:rFonts w:ascii="Times New Roman" w:hAnsi="Times New Roman" w:cs="Times New Roman"/>
          <w:noProof/>
          <w:sz w:val="26"/>
          <w:szCs w:val="26"/>
        </w:rPr>
        <w:t>проекта.</w:t>
      </w:r>
      <w:r w:rsidR="007538DF" w:rsidRPr="007538DF">
        <w:rPr>
          <w:rFonts w:ascii="Times New Roman" w:hAnsi="Times New Roman" w:cs="Times New Roman"/>
          <w:noProof/>
          <w:sz w:val="26"/>
          <w:szCs w:val="26"/>
        </w:rPr>
        <w:t xml:space="preserve"> Для этого приложения мы создали макет – «блюпринт».</w:t>
      </w:r>
      <w:r w:rsidRPr="007538DF">
        <w:rPr>
          <w:rFonts w:ascii="Times New Roman" w:hAnsi="Times New Roman" w:cs="Times New Roman"/>
          <w:noProof/>
          <w:sz w:val="26"/>
          <w:szCs w:val="26"/>
        </w:rPr>
        <w:t xml:space="preserve"> Настроили простейший контроллер и маршрутизацию для него. Мы подготовили несколько первых шаблонов. Также мы выполнили тестовый запуск проекта, выявили и устранили несколько ошибок.</w:t>
      </w:r>
    </w:p>
    <w:p w:rsidR="004575C4" w:rsidRPr="007538DF" w:rsidRDefault="004575C4" w:rsidP="004575C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7538DF">
        <w:rPr>
          <w:rFonts w:ascii="Times New Roman" w:hAnsi="Times New Roman" w:cs="Times New Roman"/>
          <w:noProof/>
          <w:sz w:val="26"/>
          <w:szCs w:val="26"/>
        </w:rPr>
        <w:t>Текущая структура проекта приведена на рис. 1.</w:t>
      </w:r>
    </w:p>
    <w:p w:rsidR="00C34CA7" w:rsidRPr="005D7BE4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  <w:r w:rsidRPr="005D7BE4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846656" behindDoc="1" locked="0" layoutInCell="1" allowOverlap="1" wp14:anchorId="711F7382" wp14:editId="5E9F4054">
            <wp:simplePos x="0" y="0"/>
            <wp:positionH relativeFrom="margin">
              <wp:align>center</wp:align>
            </wp:positionH>
            <wp:positionV relativeFrom="paragraph">
              <wp:posOffset>30836</wp:posOffset>
            </wp:positionV>
            <wp:extent cx="1726565" cy="2311400"/>
            <wp:effectExtent l="19050" t="19050" r="26035" b="12700"/>
            <wp:wrapTight wrapText="bothSides">
              <wp:wrapPolygon edited="0">
                <wp:start x="-238" y="-178"/>
                <wp:lineTo x="-238" y="21541"/>
                <wp:lineTo x="21687" y="21541"/>
                <wp:lineTo x="21687" y="-178"/>
                <wp:lineTo x="-238" y="-178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231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CA7" w:rsidRPr="005D7BE4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5D7BE4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5D7BE4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5D7BE4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5D7BE4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5D7BE4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5D7BE4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5D7BE4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4575C4" w:rsidRPr="007538DF" w:rsidRDefault="004575C4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7538DF">
        <w:rPr>
          <w:rFonts w:ascii="Times New Roman" w:hAnsi="Times New Roman" w:cs="Times New Roman"/>
          <w:noProof/>
          <w:sz w:val="26"/>
          <w:szCs w:val="26"/>
        </w:rPr>
        <w:t>Рис. 1. Структура проекта</w:t>
      </w:r>
    </w:p>
    <w:p w:rsidR="00966747" w:rsidRPr="005D7BE4" w:rsidRDefault="00966747" w:rsidP="00966747">
      <w:pPr>
        <w:pStyle w:val="a0"/>
        <w:numPr>
          <w:ilvl w:val="0"/>
          <w:numId w:val="0"/>
        </w:numPr>
        <w:ind w:left="360" w:hanging="360"/>
        <w:rPr>
          <w:noProof/>
          <w:color w:val="FF0000"/>
        </w:rPr>
      </w:pPr>
    </w:p>
    <w:sectPr w:rsidR="00966747" w:rsidRPr="005D7BE4" w:rsidSect="00E65EE1">
      <w:footerReference w:type="default" r:id="rId19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43DD" w:rsidRDefault="001F43DD" w:rsidP="00706D60">
      <w:r>
        <w:separator/>
      </w:r>
    </w:p>
  </w:endnote>
  <w:endnote w:type="continuationSeparator" w:id="0">
    <w:p w:rsidR="001F43DD" w:rsidRDefault="001F43DD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26435E" w:rsidRPr="00CE1E92" w:rsidRDefault="0026435E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810B5A">
          <w:rPr>
            <w:noProof/>
            <w:lang w:bidi="ru-RU"/>
          </w:rPr>
          <w:t>2</w:t>
        </w:r>
        <w:r w:rsidRPr="00CE1E92">
          <w:rPr>
            <w:noProof/>
            <w:lang w:bidi="ru-RU"/>
          </w:rPr>
          <w:fldChar w:fldCharType="end"/>
        </w:r>
      </w:p>
    </w:sdtContent>
  </w:sdt>
  <w:p w:rsidR="0026435E" w:rsidRPr="00CE1E92" w:rsidRDefault="0026435E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43DD" w:rsidRDefault="001F43DD" w:rsidP="00706D60">
      <w:r>
        <w:separator/>
      </w:r>
    </w:p>
  </w:footnote>
  <w:footnote w:type="continuationSeparator" w:id="0">
    <w:p w:rsidR="001F43DD" w:rsidRDefault="001F43DD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442B7732"/>
    <w:multiLevelType w:val="multilevel"/>
    <w:tmpl w:val="11984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6">
    <w:nsid w:val="57661A6A"/>
    <w:multiLevelType w:val="multilevel"/>
    <w:tmpl w:val="1EF89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4BA0113"/>
    <w:multiLevelType w:val="multilevel"/>
    <w:tmpl w:val="BB227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9"/>
  </w:num>
  <w:num w:numId="4">
    <w:abstractNumId w:val="12"/>
  </w:num>
  <w:num w:numId="5">
    <w:abstractNumId w:val="18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21"/>
  </w:num>
  <w:num w:numId="17">
    <w:abstractNumId w:val="22"/>
  </w:num>
  <w:num w:numId="18">
    <w:abstractNumId w:val="17"/>
  </w:num>
  <w:num w:numId="19">
    <w:abstractNumId w:val="23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6"/>
  </w:num>
  <w:num w:numId="23">
    <w:abstractNumId w:val="14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18F2"/>
    <w:rsid w:val="000025A9"/>
    <w:rsid w:val="000029FA"/>
    <w:rsid w:val="00011926"/>
    <w:rsid w:val="00020FC9"/>
    <w:rsid w:val="00022164"/>
    <w:rsid w:val="00022222"/>
    <w:rsid w:val="00026050"/>
    <w:rsid w:val="000411DF"/>
    <w:rsid w:val="000433F6"/>
    <w:rsid w:val="00052764"/>
    <w:rsid w:val="00056B28"/>
    <w:rsid w:val="00057000"/>
    <w:rsid w:val="00060BF2"/>
    <w:rsid w:val="00062620"/>
    <w:rsid w:val="00067DCB"/>
    <w:rsid w:val="00072813"/>
    <w:rsid w:val="0008174B"/>
    <w:rsid w:val="000851F6"/>
    <w:rsid w:val="000861D4"/>
    <w:rsid w:val="00086D2F"/>
    <w:rsid w:val="00090E57"/>
    <w:rsid w:val="00092BE7"/>
    <w:rsid w:val="000A20BE"/>
    <w:rsid w:val="000A27A6"/>
    <w:rsid w:val="000A3547"/>
    <w:rsid w:val="000B1C7F"/>
    <w:rsid w:val="000B5E2F"/>
    <w:rsid w:val="000C2C26"/>
    <w:rsid w:val="000D35F6"/>
    <w:rsid w:val="000E1266"/>
    <w:rsid w:val="000E1F7F"/>
    <w:rsid w:val="000E27F0"/>
    <w:rsid w:val="000F38B5"/>
    <w:rsid w:val="000F4D5C"/>
    <w:rsid w:val="000F5CE0"/>
    <w:rsid w:val="0010378D"/>
    <w:rsid w:val="00104CC6"/>
    <w:rsid w:val="00117083"/>
    <w:rsid w:val="00124E86"/>
    <w:rsid w:val="00131D8A"/>
    <w:rsid w:val="00136DDD"/>
    <w:rsid w:val="00143E97"/>
    <w:rsid w:val="00144A45"/>
    <w:rsid w:val="00145612"/>
    <w:rsid w:val="00145EE3"/>
    <w:rsid w:val="00151A39"/>
    <w:rsid w:val="001561DC"/>
    <w:rsid w:val="00165112"/>
    <w:rsid w:val="00174E55"/>
    <w:rsid w:val="00180DC3"/>
    <w:rsid w:val="001812BC"/>
    <w:rsid w:val="00181CF2"/>
    <w:rsid w:val="00182344"/>
    <w:rsid w:val="00184A71"/>
    <w:rsid w:val="00190A64"/>
    <w:rsid w:val="001A0417"/>
    <w:rsid w:val="001A0439"/>
    <w:rsid w:val="001A70F2"/>
    <w:rsid w:val="001B2514"/>
    <w:rsid w:val="001B500E"/>
    <w:rsid w:val="001C2430"/>
    <w:rsid w:val="001C3D24"/>
    <w:rsid w:val="001D2232"/>
    <w:rsid w:val="001D6DFE"/>
    <w:rsid w:val="001D6F2F"/>
    <w:rsid w:val="001E5CE9"/>
    <w:rsid w:val="001E61E5"/>
    <w:rsid w:val="001E7642"/>
    <w:rsid w:val="001F34FA"/>
    <w:rsid w:val="001F378E"/>
    <w:rsid w:val="001F43DD"/>
    <w:rsid w:val="00200DDE"/>
    <w:rsid w:val="002053A5"/>
    <w:rsid w:val="00207771"/>
    <w:rsid w:val="00212ACF"/>
    <w:rsid w:val="002162F6"/>
    <w:rsid w:val="0022046C"/>
    <w:rsid w:val="0022457A"/>
    <w:rsid w:val="00224A93"/>
    <w:rsid w:val="00232B87"/>
    <w:rsid w:val="00235151"/>
    <w:rsid w:val="002360DB"/>
    <w:rsid w:val="00236591"/>
    <w:rsid w:val="00241E79"/>
    <w:rsid w:val="002437EF"/>
    <w:rsid w:val="002441F5"/>
    <w:rsid w:val="002465DB"/>
    <w:rsid w:val="002538C5"/>
    <w:rsid w:val="00255091"/>
    <w:rsid w:val="00256EF2"/>
    <w:rsid w:val="00257C85"/>
    <w:rsid w:val="00257D1E"/>
    <w:rsid w:val="00261829"/>
    <w:rsid w:val="0026435E"/>
    <w:rsid w:val="00265551"/>
    <w:rsid w:val="00265C6D"/>
    <w:rsid w:val="002755A5"/>
    <w:rsid w:val="00284321"/>
    <w:rsid w:val="00285458"/>
    <w:rsid w:val="002974C8"/>
    <w:rsid w:val="002A010C"/>
    <w:rsid w:val="002A3F69"/>
    <w:rsid w:val="002B0616"/>
    <w:rsid w:val="002B2BB5"/>
    <w:rsid w:val="002B31A6"/>
    <w:rsid w:val="002B5D98"/>
    <w:rsid w:val="002B6301"/>
    <w:rsid w:val="002C5772"/>
    <w:rsid w:val="002D0CB3"/>
    <w:rsid w:val="002D35F1"/>
    <w:rsid w:val="002D574F"/>
    <w:rsid w:val="002E47E0"/>
    <w:rsid w:val="002E58CD"/>
    <w:rsid w:val="002F0D0B"/>
    <w:rsid w:val="002F4E07"/>
    <w:rsid w:val="003024F2"/>
    <w:rsid w:val="003113B8"/>
    <w:rsid w:val="003161E7"/>
    <w:rsid w:val="00331EA3"/>
    <w:rsid w:val="00332890"/>
    <w:rsid w:val="00332DCD"/>
    <w:rsid w:val="00334708"/>
    <w:rsid w:val="00336336"/>
    <w:rsid w:val="0034423D"/>
    <w:rsid w:val="00352EB2"/>
    <w:rsid w:val="00381BC8"/>
    <w:rsid w:val="00384A7F"/>
    <w:rsid w:val="0039075C"/>
    <w:rsid w:val="00390B74"/>
    <w:rsid w:val="003A33FE"/>
    <w:rsid w:val="003A7F2A"/>
    <w:rsid w:val="003B06AD"/>
    <w:rsid w:val="003B3954"/>
    <w:rsid w:val="003C4558"/>
    <w:rsid w:val="003D6C4D"/>
    <w:rsid w:val="003E684F"/>
    <w:rsid w:val="003F4F2E"/>
    <w:rsid w:val="003F58A4"/>
    <w:rsid w:val="004009BB"/>
    <w:rsid w:val="00403454"/>
    <w:rsid w:val="0040525F"/>
    <w:rsid w:val="00414ED0"/>
    <w:rsid w:val="00416074"/>
    <w:rsid w:val="0042569F"/>
    <w:rsid w:val="0042785D"/>
    <w:rsid w:val="00427ABE"/>
    <w:rsid w:val="00431E39"/>
    <w:rsid w:val="004363E6"/>
    <w:rsid w:val="00436794"/>
    <w:rsid w:val="00440FA9"/>
    <w:rsid w:val="00441E7C"/>
    <w:rsid w:val="00444828"/>
    <w:rsid w:val="00450AE2"/>
    <w:rsid w:val="00453531"/>
    <w:rsid w:val="004575C4"/>
    <w:rsid w:val="00482B22"/>
    <w:rsid w:val="00483303"/>
    <w:rsid w:val="004835B3"/>
    <w:rsid w:val="004848E4"/>
    <w:rsid w:val="00490C73"/>
    <w:rsid w:val="004944F5"/>
    <w:rsid w:val="00495972"/>
    <w:rsid w:val="00497899"/>
    <w:rsid w:val="004A025E"/>
    <w:rsid w:val="004A2B47"/>
    <w:rsid w:val="004A6C7E"/>
    <w:rsid w:val="004B37D9"/>
    <w:rsid w:val="004B624E"/>
    <w:rsid w:val="004C0743"/>
    <w:rsid w:val="004C0E81"/>
    <w:rsid w:val="004C0F6A"/>
    <w:rsid w:val="004C46B6"/>
    <w:rsid w:val="004C4F93"/>
    <w:rsid w:val="004D5553"/>
    <w:rsid w:val="004F1D2C"/>
    <w:rsid w:val="004F392D"/>
    <w:rsid w:val="004F472C"/>
    <w:rsid w:val="004F4DF5"/>
    <w:rsid w:val="004F5F91"/>
    <w:rsid w:val="004F6EDD"/>
    <w:rsid w:val="00512EC1"/>
    <w:rsid w:val="00516FA2"/>
    <w:rsid w:val="0052049A"/>
    <w:rsid w:val="0052523A"/>
    <w:rsid w:val="00542F7A"/>
    <w:rsid w:val="00552B8C"/>
    <w:rsid w:val="0055359D"/>
    <w:rsid w:val="00564BC4"/>
    <w:rsid w:val="005744FB"/>
    <w:rsid w:val="00576B76"/>
    <w:rsid w:val="0058503B"/>
    <w:rsid w:val="0058590E"/>
    <w:rsid w:val="00586D8C"/>
    <w:rsid w:val="00586EB9"/>
    <w:rsid w:val="005875F7"/>
    <w:rsid w:val="00590D82"/>
    <w:rsid w:val="005936F7"/>
    <w:rsid w:val="0059724B"/>
    <w:rsid w:val="005A04DF"/>
    <w:rsid w:val="005A4517"/>
    <w:rsid w:val="005A4955"/>
    <w:rsid w:val="005B425A"/>
    <w:rsid w:val="005B43EE"/>
    <w:rsid w:val="005B7EC8"/>
    <w:rsid w:val="005C0074"/>
    <w:rsid w:val="005C0683"/>
    <w:rsid w:val="005C1636"/>
    <w:rsid w:val="005C4F9F"/>
    <w:rsid w:val="005D217A"/>
    <w:rsid w:val="005D48DA"/>
    <w:rsid w:val="005D7BE4"/>
    <w:rsid w:val="005D7DB2"/>
    <w:rsid w:val="005E2BE2"/>
    <w:rsid w:val="005E640A"/>
    <w:rsid w:val="005F1695"/>
    <w:rsid w:val="005F28E9"/>
    <w:rsid w:val="005F671F"/>
    <w:rsid w:val="005F72CB"/>
    <w:rsid w:val="005F7465"/>
    <w:rsid w:val="00602268"/>
    <w:rsid w:val="006030F9"/>
    <w:rsid w:val="00612BB1"/>
    <w:rsid w:val="0061787C"/>
    <w:rsid w:val="006328D3"/>
    <w:rsid w:val="00633063"/>
    <w:rsid w:val="00634296"/>
    <w:rsid w:val="00637ACF"/>
    <w:rsid w:val="006500BD"/>
    <w:rsid w:val="006512AE"/>
    <w:rsid w:val="00653174"/>
    <w:rsid w:val="00656438"/>
    <w:rsid w:val="00661772"/>
    <w:rsid w:val="00663977"/>
    <w:rsid w:val="0067643F"/>
    <w:rsid w:val="006778E3"/>
    <w:rsid w:val="00680BE6"/>
    <w:rsid w:val="006862D1"/>
    <w:rsid w:val="00687FE3"/>
    <w:rsid w:val="006946BF"/>
    <w:rsid w:val="00695454"/>
    <w:rsid w:val="00695DB6"/>
    <w:rsid w:val="00696265"/>
    <w:rsid w:val="006A116F"/>
    <w:rsid w:val="006B6867"/>
    <w:rsid w:val="006B7AF9"/>
    <w:rsid w:val="006C00CD"/>
    <w:rsid w:val="006D396E"/>
    <w:rsid w:val="006D3FD3"/>
    <w:rsid w:val="006D6A7F"/>
    <w:rsid w:val="006E6A37"/>
    <w:rsid w:val="006E7D0F"/>
    <w:rsid w:val="006F5049"/>
    <w:rsid w:val="006F6453"/>
    <w:rsid w:val="006F7950"/>
    <w:rsid w:val="0070206E"/>
    <w:rsid w:val="007038B9"/>
    <w:rsid w:val="00704CAB"/>
    <w:rsid w:val="00706D60"/>
    <w:rsid w:val="00710767"/>
    <w:rsid w:val="00710E9A"/>
    <w:rsid w:val="007163DA"/>
    <w:rsid w:val="00716413"/>
    <w:rsid w:val="00721B67"/>
    <w:rsid w:val="007279FB"/>
    <w:rsid w:val="00730140"/>
    <w:rsid w:val="00731EC4"/>
    <w:rsid w:val="0073241F"/>
    <w:rsid w:val="0073372F"/>
    <w:rsid w:val="00746993"/>
    <w:rsid w:val="007538DF"/>
    <w:rsid w:val="007553F5"/>
    <w:rsid w:val="00763264"/>
    <w:rsid w:val="0076465D"/>
    <w:rsid w:val="00770D3B"/>
    <w:rsid w:val="00775976"/>
    <w:rsid w:val="00782007"/>
    <w:rsid w:val="007840A2"/>
    <w:rsid w:val="0079570F"/>
    <w:rsid w:val="007958E5"/>
    <w:rsid w:val="00796019"/>
    <w:rsid w:val="007A3AE0"/>
    <w:rsid w:val="007A4FB8"/>
    <w:rsid w:val="007D08C9"/>
    <w:rsid w:val="007D0BC4"/>
    <w:rsid w:val="007E363C"/>
    <w:rsid w:val="007E7EB7"/>
    <w:rsid w:val="007F5A4F"/>
    <w:rsid w:val="007F6E90"/>
    <w:rsid w:val="008060FD"/>
    <w:rsid w:val="00810B5A"/>
    <w:rsid w:val="00811928"/>
    <w:rsid w:val="00821E61"/>
    <w:rsid w:val="008327CF"/>
    <w:rsid w:val="00836D77"/>
    <w:rsid w:val="008402C0"/>
    <w:rsid w:val="00840651"/>
    <w:rsid w:val="0084131E"/>
    <w:rsid w:val="00843904"/>
    <w:rsid w:val="0084612F"/>
    <w:rsid w:val="00846E48"/>
    <w:rsid w:val="008538DE"/>
    <w:rsid w:val="008637B4"/>
    <w:rsid w:val="008667B6"/>
    <w:rsid w:val="00866B2E"/>
    <w:rsid w:val="00867CCF"/>
    <w:rsid w:val="00873804"/>
    <w:rsid w:val="00875493"/>
    <w:rsid w:val="008805CE"/>
    <w:rsid w:val="00880BBD"/>
    <w:rsid w:val="00893712"/>
    <w:rsid w:val="008A2CD7"/>
    <w:rsid w:val="008B454E"/>
    <w:rsid w:val="008B45F8"/>
    <w:rsid w:val="008B678D"/>
    <w:rsid w:val="008C0E08"/>
    <w:rsid w:val="008C2825"/>
    <w:rsid w:val="008D5A54"/>
    <w:rsid w:val="008D6F37"/>
    <w:rsid w:val="008E133D"/>
    <w:rsid w:val="008E44E1"/>
    <w:rsid w:val="008E4CD9"/>
    <w:rsid w:val="008E6870"/>
    <w:rsid w:val="008E68A6"/>
    <w:rsid w:val="008F12F6"/>
    <w:rsid w:val="008F6DD9"/>
    <w:rsid w:val="008F7B78"/>
    <w:rsid w:val="00905E78"/>
    <w:rsid w:val="00910038"/>
    <w:rsid w:val="009151C9"/>
    <w:rsid w:val="00931074"/>
    <w:rsid w:val="009314CB"/>
    <w:rsid w:val="009339EF"/>
    <w:rsid w:val="00934DDB"/>
    <w:rsid w:val="0093656D"/>
    <w:rsid w:val="00951EC5"/>
    <w:rsid w:val="00952F3A"/>
    <w:rsid w:val="00961C60"/>
    <w:rsid w:val="00964828"/>
    <w:rsid w:val="00964B1E"/>
    <w:rsid w:val="00966747"/>
    <w:rsid w:val="009673BA"/>
    <w:rsid w:val="0096777A"/>
    <w:rsid w:val="0097024E"/>
    <w:rsid w:val="009743DB"/>
    <w:rsid w:val="00974552"/>
    <w:rsid w:val="0098005E"/>
    <w:rsid w:val="009803CB"/>
    <w:rsid w:val="00991819"/>
    <w:rsid w:val="009A4930"/>
    <w:rsid w:val="009A4A40"/>
    <w:rsid w:val="009B24E6"/>
    <w:rsid w:val="009B52A6"/>
    <w:rsid w:val="009B658F"/>
    <w:rsid w:val="009C36C5"/>
    <w:rsid w:val="009C3E0C"/>
    <w:rsid w:val="009C4D78"/>
    <w:rsid w:val="009D1DE6"/>
    <w:rsid w:val="009D2CE3"/>
    <w:rsid w:val="009D5081"/>
    <w:rsid w:val="009E689C"/>
    <w:rsid w:val="009F2AF9"/>
    <w:rsid w:val="009F4024"/>
    <w:rsid w:val="00A01A5D"/>
    <w:rsid w:val="00A05709"/>
    <w:rsid w:val="00A1561C"/>
    <w:rsid w:val="00A238A0"/>
    <w:rsid w:val="00A277FD"/>
    <w:rsid w:val="00A32024"/>
    <w:rsid w:val="00A32562"/>
    <w:rsid w:val="00A37847"/>
    <w:rsid w:val="00A47318"/>
    <w:rsid w:val="00A518CA"/>
    <w:rsid w:val="00A61BA5"/>
    <w:rsid w:val="00A66B18"/>
    <w:rsid w:val="00A75551"/>
    <w:rsid w:val="00A82D56"/>
    <w:rsid w:val="00A842ED"/>
    <w:rsid w:val="00A8445B"/>
    <w:rsid w:val="00A87E94"/>
    <w:rsid w:val="00A94749"/>
    <w:rsid w:val="00A94864"/>
    <w:rsid w:val="00AA0B59"/>
    <w:rsid w:val="00AA6FC5"/>
    <w:rsid w:val="00AB08DF"/>
    <w:rsid w:val="00AC6EFC"/>
    <w:rsid w:val="00AD1D06"/>
    <w:rsid w:val="00AD480A"/>
    <w:rsid w:val="00AD67DA"/>
    <w:rsid w:val="00AD6D56"/>
    <w:rsid w:val="00AD7ECD"/>
    <w:rsid w:val="00AE00DE"/>
    <w:rsid w:val="00AE0D86"/>
    <w:rsid w:val="00AE742B"/>
    <w:rsid w:val="00AF5066"/>
    <w:rsid w:val="00B02326"/>
    <w:rsid w:val="00B03813"/>
    <w:rsid w:val="00B110F2"/>
    <w:rsid w:val="00B11382"/>
    <w:rsid w:val="00B13456"/>
    <w:rsid w:val="00B1441A"/>
    <w:rsid w:val="00B272BC"/>
    <w:rsid w:val="00B3760D"/>
    <w:rsid w:val="00B40E70"/>
    <w:rsid w:val="00B504A2"/>
    <w:rsid w:val="00B50A20"/>
    <w:rsid w:val="00B55C6D"/>
    <w:rsid w:val="00B563ED"/>
    <w:rsid w:val="00B60B63"/>
    <w:rsid w:val="00B6557F"/>
    <w:rsid w:val="00B66CD9"/>
    <w:rsid w:val="00B67BAE"/>
    <w:rsid w:val="00B73C61"/>
    <w:rsid w:val="00B75A1E"/>
    <w:rsid w:val="00B77225"/>
    <w:rsid w:val="00B8559A"/>
    <w:rsid w:val="00B934E3"/>
    <w:rsid w:val="00B95C91"/>
    <w:rsid w:val="00B9702E"/>
    <w:rsid w:val="00BA3A1E"/>
    <w:rsid w:val="00BA3EB1"/>
    <w:rsid w:val="00BA4112"/>
    <w:rsid w:val="00BB19D4"/>
    <w:rsid w:val="00BB71FB"/>
    <w:rsid w:val="00BD3DBA"/>
    <w:rsid w:val="00BD4880"/>
    <w:rsid w:val="00BD7F72"/>
    <w:rsid w:val="00BE4825"/>
    <w:rsid w:val="00BF2CA3"/>
    <w:rsid w:val="00C03BCD"/>
    <w:rsid w:val="00C10F84"/>
    <w:rsid w:val="00C11691"/>
    <w:rsid w:val="00C13838"/>
    <w:rsid w:val="00C15EC6"/>
    <w:rsid w:val="00C32065"/>
    <w:rsid w:val="00C32BFE"/>
    <w:rsid w:val="00C34CA7"/>
    <w:rsid w:val="00C35A8B"/>
    <w:rsid w:val="00C35E36"/>
    <w:rsid w:val="00C36FCE"/>
    <w:rsid w:val="00C411AC"/>
    <w:rsid w:val="00C44EA7"/>
    <w:rsid w:val="00C47447"/>
    <w:rsid w:val="00C56C55"/>
    <w:rsid w:val="00C57BA9"/>
    <w:rsid w:val="00C60FE3"/>
    <w:rsid w:val="00C61976"/>
    <w:rsid w:val="00C6497B"/>
    <w:rsid w:val="00C6701C"/>
    <w:rsid w:val="00C70ACC"/>
    <w:rsid w:val="00C71C81"/>
    <w:rsid w:val="00C7287A"/>
    <w:rsid w:val="00C838FE"/>
    <w:rsid w:val="00C85251"/>
    <w:rsid w:val="00C8545C"/>
    <w:rsid w:val="00C85F33"/>
    <w:rsid w:val="00CA34B0"/>
    <w:rsid w:val="00CA722F"/>
    <w:rsid w:val="00CC1C38"/>
    <w:rsid w:val="00CC2206"/>
    <w:rsid w:val="00CC3D04"/>
    <w:rsid w:val="00CC691B"/>
    <w:rsid w:val="00CD0D77"/>
    <w:rsid w:val="00CE021A"/>
    <w:rsid w:val="00CE1E92"/>
    <w:rsid w:val="00CE5719"/>
    <w:rsid w:val="00CE7841"/>
    <w:rsid w:val="00CF0087"/>
    <w:rsid w:val="00CF7AB3"/>
    <w:rsid w:val="00D024D8"/>
    <w:rsid w:val="00D059FB"/>
    <w:rsid w:val="00D06EAB"/>
    <w:rsid w:val="00D13197"/>
    <w:rsid w:val="00D216E6"/>
    <w:rsid w:val="00D25B00"/>
    <w:rsid w:val="00D26120"/>
    <w:rsid w:val="00D26CED"/>
    <w:rsid w:val="00D422E2"/>
    <w:rsid w:val="00D44948"/>
    <w:rsid w:val="00D50434"/>
    <w:rsid w:val="00D50EF1"/>
    <w:rsid w:val="00D54B79"/>
    <w:rsid w:val="00D65714"/>
    <w:rsid w:val="00D70FB7"/>
    <w:rsid w:val="00D727A7"/>
    <w:rsid w:val="00D72E19"/>
    <w:rsid w:val="00D75816"/>
    <w:rsid w:val="00D8773E"/>
    <w:rsid w:val="00D91E2C"/>
    <w:rsid w:val="00D92464"/>
    <w:rsid w:val="00D94E08"/>
    <w:rsid w:val="00D97765"/>
    <w:rsid w:val="00DA022C"/>
    <w:rsid w:val="00DA0B43"/>
    <w:rsid w:val="00DA0B78"/>
    <w:rsid w:val="00DA25BD"/>
    <w:rsid w:val="00DA6728"/>
    <w:rsid w:val="00DA6894"/>
    <w:rsid w:val="00DC487D"/>
    <w:rsid w:val="00DD207D"/>
    <w:rsid w:val="00DD29E4"/>
    <w:rsid w:val="00DD49CB"/>
    <w:rsid w:val="00DE1F23"/>
    <w:rsid w:val="00DE212C"/>
    <w:rsid w:val="00DE4347"/>
    <w:rsid w:val="00DE504F"/>
    <w:rsid w:val="00DF158A"/>
    <w:rsid w:val="00DF4BB0"/>
    <w:rsid w:val="00E1198E"/>
    <w:rsid w:val="00E147E9"/>
    <w:rsid w:val="00E1681B"/>
    <w:rsid w:val="00E235E0"/>
    <w:rsid w:val="00E2621B"/>
    <w:rsid w:val="00E3054A"/>
    <w:rsid w:val="00E3115B"/>
    <w:rsid w:val="00E405B6"/>
    <w:rsid w:val="00E4321D"/>
    <w:rsid w:val="00E4479B"/>
    <w:rsid w:val="00E541C4"/>
    <w:rsid w:val="00E554A8"/>
    <w:rsid w:val="00E55C29"/>
    <w:rsid w:val="00E653C0"/>
    <w:rsid w:val="00E65950"/>
    <w:rsid w:val="00E65EE1"/>
    <w:rsid w:val="00E6643A"/>
    <w:rsid w:val="00E84960"/>
    <w:rsid w:val="00E85041"/>
    <w:rsid w:val="00E905DC"/>
    <w:rsid w:val="00E930ED"/>
    <w:rsid w:val="00E94994"/>
    <w:rsid w:val="00E95505"/>
    <w:rsid w:val="00E96235"/>
    <w:rsid w:val="00EA0478"/>
    <w:rsid w:val="00EB318B"/>
    <w:rsid w:val="00EC00CF"/>
    <w:rsid w:val="00EC3301"/>
    <w:rsid w:val="00EC3BA5"/>
    <w:rsid w:val="00EC4394"/>
    <w:rsid w:val="00ED13A7"/>
    <w:rsid w:val="00ED3088"/>
    <w:rsid w:val="00EE479E"/>
    <w:rsid w:val="00EE6F37"/>
    <w:rsid w:val="00EF19E4"/>
    <w:rsid w:val="00F00263"/>
    <w:rsid w:val="00F00819"/>
    <w:rsid w:val="00F01492"/>
    <w:rsid w:val="00F07770"/>
    <w:rsid w:val="00F16FEB"/>
    <w:rsid w:val="00F21306"/>
    <w:rsid w:val="00F25FC9"/>
    <w:rsid w:val="00F339FA"/>
    <w:rsid w:val="00F363CB"/>
    <w:rsid w:val="00F421C1"/>
    <w:rsid w:val="00F42360"/>
    <w:rsid w:val="00F43844"/>
    <w:rsid w:val="00F44E5F"/>
    <w:rsid w:val="00F463DB"/>
    <w:rsid w:val="00F5245D"/>
    <w:rsid w:val="00F55CCD"/>
    <w:rsid w:val="00F8024D"/>
    <w:rsid w:val="00F81E93"/>
    <w:rsid w:val="00F8364E"/>
    <w:rsid w:val="00F84F24"/>
    <w:rsid w:val="00F8576E"/>
    <w:rsid w:val="00F903E0"/>
    <w:rsid w:val="00F91429"/>
    <w:rsid w:val="00F942B1"/>
    <w:rsid w:val="00F959F4"/>
    <w:rsid w:val="00F96C55"/>
    <w:rsid w:val="00FA2508"/>
    <w:rsid w:val="00FA591C"/>
    <w:rsid w:val="00FC3576"/>
    <w:rsid w:val="00FC65A4"/>
    <w:rsid w:val="00FD413C"/>
    <w:rsid w:val="00FE3DA9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  <w:style w:type="character" w:customStyle="1" w:styleId="n">
    <w:name w:val="n"/>
    <w:basedOn w:val="a3"/>
    <w:rsid w:val="00961C60"/>
  </w:style>
  <w:style w:type="character" w:customStyle="1" w:styleId="o">
    <w:name w:val="o"/>
    <w:basedOn w:val="a3"/>
    <w:rsid w:val="00961C60"/>
  </w:style>
  <w:style w:type="character" w:customStyle="1" w:styleId="kc">
    <w:name w:val="kc"/>
    <w:basedOn w:val="a3"/>
    <w:rsid w:val="00961C60"/>
  </w:style>
  <w:style w:type="character" w:customStyle="1" w:styleId="p">
    <w:name w:val="p"/>
    <w:basedOn w:val="a3"/>
    <w:rsid w:val="00961C60"/>
  </w:style>
  <w:style w:type="character" w:customStyle="1" w:styleId="xref">
    <w:name w:val="xref"/>
    <w:basedOn w:val="a3"/>
    <w:rsid w:val="00C11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BD32325-0D3B-4FD1-AF0F-596B6D8DD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</Pages>
  <Words>1833</Words>
  <Characters>10449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2022-04-07T11:06:00Z</dcterms:modified>
</cp:coreProperties>
</file>