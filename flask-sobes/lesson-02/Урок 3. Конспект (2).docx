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9F13E1" w:rsidRDefault="00E65EE1" w:rsidP="00706D60">
      <w:pPr>
        <w:rPr>
          <w:noProof/>
          <w:color w:val="FF0000"/>
        </w:rPr>
      </w:pPr>
      <w:r w:rsidRPr="009F13E1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7AC69A8B" wp14:editId="3023B804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9F13E1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572C1F" wp14:editId="5C4483B7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F25" w:rsidRPr="00F00819" w:rsidRDefault="00A56F25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A56F25" w:rsidRDefault="00A56F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2C1F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" filled="f" strokecolor="#2f5496 [2404]" strokeweight="1pt">
                <v:textbox>
                  <w:txbxContent>
                    <w:p w:rsidR="00A56F25" w:rsidRPr="00F00819" w:rsidRDefault="00A56F25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A56F25" w:rsidRDefault="00A56F25"/>
                  </w:txbxContent>
                </v:textbox>
                <w10:wrap anchorx="page"/>
              </v:rect>
            </w:pict>
          </mc:Fallback>
        </mc:AlternateContent>
      </w: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B67BAE" w:rsidRPr="009F13E1" w:rsidRDefault="00B67BAE" w:rsidP="002B5D98">
      <w:pPr>
        <w:rPr>
          <w:noProof/>
          <w:color w:val="FF0000"/>
        </w:rPr>
      </w:pPr>
    </w:p>
    <w:p w:rsidR="002B5D98" w:rsidRPr="0088647B" w:rsidRDefault="00731EC4" w:rsidP="0088647B">
      <w:pPr>
        <w:pStyle w:val="af3"/>
      </w:pPr>
      <w:r w:rsidRPr="0088647B">
        <w:t xml:space="preserve">Урок </w:t>
      </w:r>
      <w:r w:rsidR="00E6757C" w:rsidRPr="0088647B">
        <w:t>3</w:t>
      </w:r>
      <w:r w:rsidRPr="0088647B">
        <w:t>.</w:t>
      </w:r>
      <w:r w:rsidR="003113B8" w:rsidRPr="0088647B">
        <w:t xml:space="preserve"> </w:t>
      </w:r>
      <w:r w:rsidR="00AD6D56" w:rsidRPr="0088647B">
        <w:t>Создаем приложение</w:t>
      </w:r>
      <w:r w:rsidR="00140CEE" w:rsidRPr="0088647B">
        <w:t xml:space="preserve"> для работы с пользователями</w:t>
      </w: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2B5D98" w:rsidRPr="009F13E1" w:rsidRDefault="002B5D98" w:rsidP="002B5D98">
      <w:pPr>
        <w:rPr>
          <w:noProof/>
          <w:color w:val="FF0000"/>
        </w:rPr>
      </w:pPr>
    </w:p>
    <w:p w:rsidR="00710767" w:rsidRPr="009F13E1" w:rsidRDefault="0073372F" w:rsidP="002B5D98">
      <w:pPr>
        <w:pStyle w:val="af1"/>
        <w:rPr>
          <w:noProof/>
          <w:color w:val="FF0000"/>
        </w:rPr>
      </w:pPr>
      <w:r w:rsidRPr="009F13E1">
        <w:rPr>
          <w:noProof/>
          <w:color w:val="FF0000"/>
          <w:lang w:bidi="ru-RU"/>
        </w:rPr>
        <w:fldChar w:fldCharType="begin"/>
      </w:r>
      <w:r w:rsidRPr="009F13E1">
        <w:rPr>
          <w:noProof/>
          <w:color w:val="FF0000"/>
          <w:lang w:bidi="ru-RU"/>
        </w:rPr>
        <w:instrText xml:space="preserve"> AUTHOR  Author  \* MERGEFORMAT </w:instrText>
      </w:r>
      <w:r w:rsidRPr="009F13E1">
        <w:rPr>
          <w:noProof/>
          <w:color w:val="FF0000"/>
          <w:lang w:bidi="ru-RU"/>
        </w:rPr>
        <w:fldChar w:fldCharType="end"/>
      </w:r>
    </w:p>
    <w:p w:rsidR="00E96235" w:rsidRPr="009F13E1" w:rsidRDefault="002974C8" w:rsidP="00706D60">
      <w:pPr>
        <w:rPr>
          <w:noProof/>
          <w:color w:val="FF0000"/>
        </w:rPr>
      </w:pPr>
      <w:r w:rsidRPr="009F13E1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9F13E1" w:rsidRDefault="00B67BAE" w:rsidP="00B67BAE">
          <w:pPr>
            <w:rPr>
              <w:noProof/>
              <w:color w:val="FF0000"/>
            </w:rPr>
          </w:pPr>
        </w:p>
        <w:p w:rsidR="00E96235" w:rsidRPr="00A56F25" w:rsidRDefault="001A0417" w:rsidP="00A56F25">
          <w:pPr>
            <w:pStyle w:val="1"/>
            <w:jc w:val="center"/>
          </w:pPr>
          <w:bookmarkStart w:id="0" w:name="_Toc99367885"/>
          <w:r w:rsidRPr="00A56F25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B7DF73F" wp14:editId="3A82F7B7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56F25" w:rsidRPr="00F00819" w:rsidRDefault="00A56F25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B7DF73F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" filled="f" strokecolor="#2f5496 [2404]" strokeweight="1pt">
                    <v:textbox>
                      <w:txbxContent>
                        <w:p w:rsidR="00A56F25" w:rsidRPr="00F00819" w:rsidRDefault="00A56F25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A56F25">
            <w:t>ОГЛАВЛЕНИЕ</w:t>
          </w:r>
          <w:bookmarkEnd w:id="0"/>
        </w:p>
        <w:p w:rsidR="00136DDD" w:rsidRPr="009F13E1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9F13E1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9F13E1" w:rsidRDefault="00136DDD" w:rsidP="00706D60">
          <w:pPr>
            <w:pStyle w:val="11"/>
            <w:rPr>
              <w:noProof/>
              <w:color w:val="FF0000"/>
            </w:rPr>
          </w:pPr>
        </w:p>
        <w:p w:rsidR="0088647B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9F13E1">
            <w:rPr>
              <w:b/>
              <w:noProof/>
              <w:color w:val="FF0000"/>
              <w:lang w:bidi="ru-RU"/>
            </w:rPr>
            <w:fldChar w:fldCharType="begin"/>
          </w:r>
          <w:r w:rsidRPr="009F13E1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9F13E1">
            <w:rPr>
              <w:b/>
              <w:noProof/>
              <w:color w:val="FF0000"/>
              <w:lang w:bidi="ru-RU"/>
            </w:rPr>
            <w:fldChar w:fldCharType="separate"/>
          </w:r>
          <w:hyperlink w:anchor="_Toc99367885" w:history="1">
            <w:r w:rsidR="0088647B" w:rsidRPr="00186676">
              <w:rPr>
                <w:rStyle w:val="a8"/>
                <w:noProof/>
              </w:rPr>
              <w:t>ОГЛАВЛЕНИЕ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_Toc99367885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2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86" w:history="1">
            <w:r w:rsidR="0088647B" w:rsidRPr="00186676">
              <w:rPr>
                <w:rStyle w:val="a8"/>
                <w:noProof/>
              </w:rPr>
              <w:t>ВВЕДЕНИЕ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_Toc99367886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3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87" w:history="1">
            <w:r w:rsidR="0088647B" w:rsidRPr="00186676">
              <w:rPr>
                <w:rStyle w:val="a8"/>
                <w:noProof/>
              </w:rPr>
              <w:t>СОЗДАЕМ ФОРМЫ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_Toc99367887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3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88" w:history="1">
            <w:r w:rsidR="0088647B" w:rsidRPr="00186676">
              <w:rPr>
                <w:rStyle w:val="a8"/>
                <w:noProof/>
              </w:rPr>
              <w:t>форма регистрации нового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_Toc99367888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4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89" w:history="1">
            <w:r w:rsidR="0088647B" w:rsidRPr="00186676">
              <w:rPr>
                <w:rStyle w:val="a8"/>
                <w:noProof/>
              </w:rPr>
              <w:t>форма аутентификации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_Toc99367889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6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0" w:history="1">
            <w:r w:rsidR="0088647B" w:rsidRPr="00186676">
              <w:rPr>
                <w:rStyle w:val="a8"/>
                <w:noProof/>
              </w:rPr>
              <w:t>форма обновления параметров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_Toc99367890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6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1" w:history="1">
            <w:r w:rsidR="0088647B" w:rsidRPr="00186676">
              <w:rPr>
                <w:rStyle w:val="a8"/>
                <w:noProof/>
              </w:rPr>
              <w:t>форма запроса на обновление параметров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_Toc99367891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7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2" w:history="1">
            <w:r w:rsidR="0088647B" w:rsidRPr="00186676">
              <w:rPr>
                <w:rStyle w:val="a8"/>
                <w:noProof/>
              </w:rPr>
              <w:t>форма изменения пароля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_Toc99367892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8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3" w:history="1">
            <w:r w:rsidR="0088647B" w:rsidRPr="00186676">
              <w:rPr>
                <w:rStyle w:val="a8"/>
                <w:noProof/>
              </w:rPr>
              <w:t>СОЗДАЕМ СЛУЖЕБНЫЕ УТИЛИТЫ ПРИЛОЖЕНИЯ USERS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_Toc99367893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8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4" w:history="1">
            <w:r w:rsidR="0088647B" w:rsidRPr="00186676">
              <w:rPr>
                <w:rStyle w:val="a8"/>
                <w:noProof/>
              </w:rPr>
              <w:t>функция изменения аватарки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_Toc99367894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8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5" w:history="1">
            <w:r w:rsidR="0088647B" w:rsidRPr="00186676">
              <w:rPr>
                <w:rStyle w:val="a8"/>
                <w:noProof/>
              </w:rPr>
              <w:t>НАСТРАИВАЕМ РЕГИСТРАЦИЮ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_Toc99367895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9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6" w:history="1">
            <w:r w:rsidR="0088647B" w:rsidRPr="00186676">
              <w:rPr>
                <w:rStyle w:val="a8"/>
                <w:noProof/>
              </w:rPr>
              <w:t>функция регистрации нового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_Toc99367896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10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7" w:history="1">
            <w:r w:rsidR="0088647B" w:rsidRPr="00186676">
              <w:rPr>
                <w:rStyle w:val="a8"/>
                <w:noProof/>
              </w:rPr>
              <w:t>шаблон регистрации нового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_Toc99367897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12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8" w:history="1">
            <w:r w:rsidR="0088647B" w:rsidRPr="00186676">
              <w:rPr>
                <w:rStyle w:val="a8"/>
                <w:noProof/>
              </w:rPr>
              <w:t>ВЫПОЛНЯЕМ РЕГИСТРАЦИЮ ПРИЛОЖЕНИЯ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_Toc99367898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13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899" w:history="1">
            <w:r w:rsidR="0088647B" w:rsidRPr="00186676">
              <w:rPr>
                <w:rStyle w:val="a8"/>
                <w:noProof/>
              </w:rPr>
              <w:t>ПРОВЕРЯЕМ РАБОТУ ПРИЛОЖЕНИЯ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_Toc99367899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14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900" w:history="1">
            <w:r w:rsidR="0088647B" w:rsidRPr="00186676">
              <w:rPr>
                <w:rStyle w:val="a8"/>
                <w:noProof/>
              </w:rPr>
              <w:t>РЕАЛИЗУЕМ АВТОРИЗАЦИЮ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_Toc99367900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17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901" w:history="1">
            <w:r w:rsidR="0088647B" w:rsidRPr="00186676">
              <w:rPr>
                <w:rStyle w:val="a8"/>
                <w:noProof/>
              </w:rPr>
              <w:t>ПРОВЕРЯЕМ РАБОТУ ПРИЛОЖЕНИЯ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_Toc99367901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19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902" w:history="1">
            <w:r w:rsidR="0088647B" w:rsidRPr="00186676">
              <w:rPr>
                <w:rStyle w:val="a8"/>
                <w:noProof/>
              </w:rPr>
              <w:t>РЕАЛИЗУЕМ ПРОФИЛЬ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_Toc99367902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20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903" w:history="1">
            <w:r w:rsidR="0088647B" w:rsidRPr="00186676">
              <w:rPr>
                <w:rStyle w:val="a8"/>
                <w:noProof/>
              </w:rPr>
              <w:t>РЕАЛИЗУЕМ ЗАВЕРШЕНИЕ СЕССИИ ПОЛЬЗОВАТЕЛЯ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_Toc99367903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23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88647B" w:rsidRDefault="007D5CE9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367904" w:history="1">
            <w:r w:rsidR="0088647B" w:rsidRPr="00186676">
              <w:rPr>
                <w:rStyle w:val="a8"/>
                <w:noProof/>
              </w:rPr>
              <w:t>ЗАКЛЮЧЕНИЕ</w:t>
            </w:r>
            <w:r w:rsidR="0088647B">
              <w:rPr>
                <w:noProof/>
                <w:webHidden/>
              </w:rPr>
              <w:tab/>
            </w:r>
            <w:r w:rsidR="0088647B">
              <w:rPr>
                <w:noProof/>
                <w:webHidden/>
              </w:rPr>
              <w:fldChar w:fldCharType="begin"/>
            </w:r>
            <w:r w:rsidR="0088647B">
              <w:rPr>
                <w:noProof/>
                <w:webHidden/>
              </w:rPr>
              <w:instrText xml:space="preserve"> PAGEREF _Toc99367904 \h </w:instrText>
            </w:r>
            <w:r w:rsidR="0088647B">
              <w:rPr>
                <w:noProof/>
                <w:webHidden/>
              </w:rPr>
            </w:r>
            <w:r w:rsidR="0088647B">
              <w:rPr>
                <w:noProof/>
                <w:webHidden/>
              </w:rPr>
              <w:fldChar w:fldCharType="separate"/>
            </w:r>
            <w:r w:rsidR="0039226C">
              <w:rPr>
                <w:noProof/>
                <w:webHidden/>
              </w:rPr>
              <w:t>25</w:t>
            </w:r>
            <w:r w:rsidR="0088647B">
              <w:rPr>
                <w:noProof/>
                <w:webHidden/>
              </w:rPr>
              <w:fldChar w:fldCharType="end"/>
            </w:r>
          </w:hyperlink>
        </w:p>
        <w:p w:rsidR="00F421C1" w:rsidRPr="009F13E1" w:rsidRDefault="00E96235" w:rsidP="00706D60">
          <w:pPr>
            <w:rPr>
              <w:noProof/>
              <w:color w:val="FF0000"/>
            </w:rPr>
          </w:pPr>
          <w:r w:rsidRPr="009F13E1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9F13E1" w:rsidRDefault="00C85251" w:rsidP="00706D60">
      <w:pPr>
        <w:rPr>
          <w:noProof/>
          <w:color w:val="FF0000"/>
        </w:rPr>
      </w:pPr>
      <w:r w:rsidRPr="009F13E1">
        <w:rPr>
          <w:noProof/>
          <w:color w:val="FF0000"/>
          <w:lang w:bidi="ru-RU"/>
        </w:rPr>
        <w:br w:type="page"/>
      </w:r>
    </w:p>
    <w:p w:rsidR="00706D60" w:rsidRPr="009F13E1" w:rsidRDefault="00893712" w:rsidP="00706D60">
      <w:pPr>
        <w:rPr>
          <w:noProof/>
          <w:color w:val="FF0000"/>
        </w:rPr>
      </w:pPr>
      <w:r w:rsidRPr="009F13E1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65FA6D" wp14:editId="5C45045C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9F13E1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5EC51250" wp14:editId="495C7F8C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9F13E1" w:rsidRDefault="00C11691" w:rsidP="00C411AC">
      <w:pPr>
        <w:pStyle w:val="1"/>
        <w:rPr>
          <w:color w:val="FF0000"/>
        </w:rPr>
      </w:pPr>
    </w:p>
    <w:p w:rsidR="00C11691" w:rsidRPr="009F13E1" w:rsidRDefault="00C11691" w:rsidP="00C411AC">
      <w:pPr>
        <w:pStyle w:val="1"/>
        <w:rPr>
          <w:color w:val="FF0000"/>
        </w:rPr>
      </w:pPr>
    </w:p>
    <w:p w:rsidR="00C11691" w:rsidRPr="009F13E1" w:rsidRDefault="00C11691" w:rsidP="00C411AC">
      <w:pPr>
        <w:pStyle w:val="1"/>
        <w:rPr>
          <w:color w:val="FF0000"/>
        </w:rPr>
      </w:pPr>
    </w:p>
    <w:p w:rsidR="00C11691" w:rsidRPr="009F13E1" w:rsidRDefault="00C11691" w:rsidP="00C411AC">
      <w:pPr>
        <w:pStyle w:val="1"/>
        <w:rPr>
          <w:color w:val="FF0000"/>
        </w:rPr>
      </w:pPr>
    </w:p>
    <w:p w:rsidR="00C11691" w:rsidRPr="009F13E1" w:rsidRDefault="00C11691" w:rsidP="00C411AC">
      <w:pPr>
        <w:pStyle w:val="1"/>
        <w:rPr>
          <w:color w:val="FF0000"/>
        </w:rPr>
      </w:pPr>
    </w:p>
    <w:p w:rsidR="00774F02" w:rsidRPr="00FD00BB" w:rsidRDefault="00A56F25" w:rsidP="00FD00BB">
      <w:pPr>
        <w:pStyle w:val="1"/>
        <w:spacing w:line="360" w:lineRule="auto"/>
      </w:pPr>
      <w:bookmarkStart w:id="1" w:name="_Toc99367886"/>
      <w:r w:rsidRPr="00FD00BB">
        <w:rPr>
          <w:caps w:val="0"/>
        </w:rPr>
        <w:t>ВВЕДЕНИЕ</w:t>
      </w:r>
      <w:bookmarkEnd w:id="1"/>
    </w:p>
    <w:p w:rsidR="00774F02" w:rsidRPr="00FD00BB" w:rsidRDefault="00774F02" w:rsidP="00774F02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D00BB">
        <w:rPr>
          <w:rFonts w:ascii="Times New Roman" w:hAnsi="Times New Roman" w:cs="Times New Roman"/>
          <w:sz w:val="26"/>
          <w:szCs w:val="26"/>
        </w:rPr>
        <w:t>В рамках второго урока мы создали наш</w:t>
      </w:r>
      <w:r w:rsidR="009F13E1" w:rsidRPr="00FD00BB">
        <w:rPr>
          <w:rFonts w:ascii="Times New Roman" w:hAnsi="Times New Roman" w:cs="Times New Roman"/>
          <w:sz w:val="26"/>
          <w:szCs w:val="26"/>
        </w:rPr>
        <w:t>е первое приложение и для него –</w:t>
      </w:r>
      <w:r w:rsidRPr="00FD00BB">
        <w:rPr>
          <w:rFonts w:ascii="Times New Roman" w:hAnsi="Times New Roman" w:cs="Times New Roman"/>
          <w:sz w:val="26"/>
          <w:szCs w:val="26"/>
        </w:rPr>
        <w:t xml:space="preserve"> </w:t>
      </w:r>
      <w:r w:rsidR="009F13E1" w:rsidRPr="00FD00BB">
        <w:rPr>
          <w:rFonts w:ascii="Times New Roman" w:hAnsi="Times New Roman" w:cs="Times New Roman"/>
          <w:sz w:val="26"/>
          <w:szCs w:val="26"/>
        </w:rPr>
        <w:t>соответствующий макет</w:t>
      </w:r>
      <w:r w:rsidRPr="00FD00BB">
        <w:rPr>
          <w:rFonts w:ascii="Times New Roman" w:hAnsi="Times New Roman" w:cs="Times New Roman"/>
          <w:sz w:val="26"/>
          <w:szCs w:val="26"/>
        </w:rPr>
        <w:t xml:space="preserve"> </w:t>
      </w:r>
      <w:r w:rsidR="009F13E1" w:rsidRPr="00FD00BB">
        <w:rPr>
          <w:rFonts w:ascii="Times New Roman" w:hAnsi="Times New Roman" w:cs="Times New Roman"/>
          <w:sz w:val="26"/>
          <w:szCs w:val="26"/>
        </w:rPr>
        <w:t>(</w:t>
      </w:r>
      <w:r w:rsidRPr="00FD00BB">
        <w:rPr>
          <w:rFonts w:ascii="Times New Roman" w:hAnsi="Times New Roman" w:cs="Times New Roman"/>
          <w:sz w:val="26"/>
          <w:szCs w:val="26"/>
        </w:rPr>
        <w:t>«блюпринт»</w:t>
      </w:r>
      <w:r w:rsidR="009F13E1" w:rsidRPr="00FD00BB">
        <w:rPr>
          <w:rFonts w:ascii="Times New Roman" w:hAnsi="Times New Roman" w:cs="Times New Roman"/>
          <w:sz w:val="26"/>
          <w:szCs w:val="26"/>
        </w:rPr>
        <w:t>)</w:t>
      </w:r>
      <w:r w:rsidRPr="00FD00BB">
        <w:rPr>
          <w:rFonts w:ascii="Times New Roman" w:hAnsi="Times New Roman" w:cs="Times New Roman"/>
          <w:sz w:val="26"/>
          <w:szCs w:val="26"/>
        </w:rPr>
        <w:t xml:space="preserve">. </w:t>
      </w:r>
      <w:r w:rsidR="00E7265E" w:rsidRPr="00FD00BB">
        <w:rPr>
          <w:rFonts w:ascii="Times New Roman" w:hAnsi="Times New Roman" w:cs="Times New Roman"/>
          <w:sz w:val="26"/>
          <w:szCs w:val="26"/>
        </w:rPr>
        <w:t>Теперь в нашем проекте реализовано</w:t>
      </w:r>
      <w:r w:rsidRPr="00FD00BB">
        <w:rPr>
          <w:rFonts w:ascii="Times New Roman" w:hAnsi="Times New Roman" w:cs="Times New Roman"/>
          <w:sz w:val="26"/>
          <w:szCs w:val="26"/>
        </w:rPr>
        <w:t xml:space="preserve"> отображени</w:t>
      </w:r>
      <w:r w:rsidR="00E7265E" w:rsidRPr="00FD00BB">
        <w:rPr>
          <w:rFonts w:ascii="Times New Roman" w:hAnsi="Times New Roman" w:cs="Times New Roman"/>
          <w:sz w:val="26"/>
          <w:szCs w:val="26"/>
        </w:rPr>
        <w:t>е</w:t>
      </w:r>
      <w:r w:rsidRPr="00FD00BB">
        <w:rPr>
          <w:rFonts w:ascii="Times New Roman" w:hAnsi="Times New Roman" w:cs="Times New Roman"/>
          <w:sz w:val="26"/>
          <w:szCs w:val="26"/>
        </w:rPr>
        <w:t xml:space="preserve"> содержимого главной страницы блога. </w:t>
      </w:r>
      <w:r w:rsidR="00FD00BB" w:rsidRPr="00FD00BB">
        <w:rPr>
          <w:rFonts w:ascii="Times New Roman" w:hAnsi="Times New Roman" w:cs="Times New Roman"/>
          <w:sz w:val="26"/>
          <w:szCs w:val="26"/>
        </w:rPr>
        <w:t>Далее</w:t>
      </w:r>
      <w:r w:rsidRPr="00FD00BB">
        <w:rPr>
          <w:rFonts w:ascii="Times New Roman" w:hAnsi="Times New Roman" w:cs="Times New Roman"/>
          <w:sz w:val="26"/>
          <w:szCs w:val="26"/>
        </w:rPr>
        <w:t xml:space="preserve"> наша задача подготовить второй «блюпринт», функционал которого призван обеспечить работу подсистемы пользователей. Т.е. необходимо реализовать возможность регистрации пользователя блога, его </w:t>
      </w:r>
      <w:r w:rsidR="006F793F" w:rsidRPr="00FD00BB">
        <w:rPr>
          <w:rFonts w:ascii="Times New Roman" w:hAnsi="Times New Roman" w:cs="Times New Roman"/>
          <w:sz w:val="26"/>
          <w:szCs w:val="26"/>
        </w:rPr>
        <w:t>авторизации</w:t>
      </w:r>
      <w:r w:rsidRPr="00FD00BB">
        <w:rPr>
          <w:rFonts w:ascii="Times New Roman" w:hAnsi="Times New Roman" w:cs="Times New Roman"/>
          <w:sz w:val="26"/>
          <w:szCs w:val="26"/>
        </w:rPr>
        <w:t xml:space="preserve"> и т.д.</w:t>
      </w:r>
    </w:p>
    <w:p w:rsidR="001221ED" w:rsidRPr="00A56F25" w:rsidRDefault="00A56F25" w:rsidP="00A56F25">
      <w:pPr>
        <w:pStyle w:val="1"/>
        <w:spacing w:line="360" w:lineRule="auto"/>
      </w:pPr>
      <w:bookmarkStart w:id="2" w:name="_Toc99367887"/>
      <w:r w:rsidRPr="00A56F25">
        <w:rPr>
          <w:caps w:val="0"/>
        </w:rPr>
        <w:t>СОЗДАЕМ ФОРМЫ</w:t>
      </w:r>
      <w:bookmarkEnd w:id="2"/>
    </w:p>
    <w:p w:rsidR="001221ED" w:rsidRPr="00712FB9" w:rsidRDefault="00D54CD1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12FB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847680" behindDoc="1" locked="0" layoutInCell="1" allowOverlap="1" wp14:anchorId="2DACC8E7" wp14:editId="58A40A2D">
            <wp:simplePos x="0" y="0"/>
            <wp:positionH relativeFrom="margin">
              <wp:posOffset>2361537</wp:posOffset>
            </wp:positionH>
            <wp:positionV relativeFrom="paragraph">
              <wp:posOffset>786957</wp:posOffset>
            </wp:positionV>
            <wp:extent cx="1065390" cy="2258171"/>
            <wp:effectExtent l="19050" t="19050" r="20955" b="8890"/>
            <wp:wrapTight wrapText="bothSides">
              <wp:wrapPolygon edited="0">
                <wp:start x="-386" y="-182"/>
                <wp:lineTo x="-386" y="21503"/>
                <wp:lineTo x="21639" y="21503"/>
                <wp:lineTo x="21639" y="-182"/>
                <wp:lineTo x="-386" y="-182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90" cy="2258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1ED" w:rsidRPr="00712FB9">
        <w:rPr>
          <w:rFonts w:ascii="Times New Roman" w:hAnsi="Times New Roman" w:cs="Times New Roman"/>
          <w:sz w:val="26"/>
          <w:szCs w:val="26"/>
        </w:rPr>
        <w:t xml:space="preserve">Добавим в пакет проекта </w:t>
      </w:r>
      <w:r w:rsidR="001221ED" w:rsidRPr="00712FB9">
        <w:rPr>
          <w:rFonts w:ascii="Times New Roman" w:hAnsi="Times New Roman" w:cs="Times New Roman"/>
          <w:color w:val="0070C0"/>
          <w:sz w:val="26"/>
          <w:szCs w:val="26"/>
        </w:rPr>
        <w:t xml:space="preserve">flask_blog </w:t>
      </w:r>
      <w:r w:rsidR="001221ED" w:rsidRPr="00712FB9">
        <w:rPr>
          <w:rFonts w:ascii="Times New Roman" w:hAnsi="Times New Roman" w:cs="Times New Roman"/>
          <w:sz w:val="26"/>
          <w:szCs w:val="26"/>
        </w:rPr>
        <w:t>нов</w:t>
      </w:r>
      <w:r w:rsidR="00893E28" w:rsidRPr="00712FB9">
        <w:rPr>
          <w:rFonts w:ascii="Times New Roman" w:hAnsi="Times New Roman" w:cs="Times New Roman"/>
          <w:sz w:val="26"/>
          <w:szCs w:val="26"/>
        </w:rPr>
        <w:t xml:space="preserve">ую директорию </w:t>
      </w:r>
      <w:r w:rsidR="001221ED" w:rsidRPr="00712FB9">
        <w:rPr>
          <w:rFonts w:ascii="Times New Roman" w:hAnsi="Times New Roman" w:cs="Times New Roman"/>
          <w:sz w:val="26"/>
          <w:szCs w:val="26"/>
          <w:lang w:val="en-US"/>
        </w:rPr>
        <w:t>users</w:t>
      </w:r>
      <w:r w:rsidR="00893E28" w:rsidRPr="00712FB9">
        <w:rPr>
          <w:rFonts w:ascii="Times New Roman" w:hAnsi="Times New Roman" w:cs="Times New Roman"/>
          <w:sz w:val="26"/>
          <w:szCs w:val="26"/>
        </w:rPr>
        <w:t xml:space="preserve">, оформим ее </w:t>
      </w:r>
      <w:r w:rsidR="00712FB9" w:rsidRPr="00712FB9">
        <w:rPr>
          <w:rFonts w:ascii="Times New Roman" w:hAnsi="Times New Roman" w:cs="Times New Roman"/>
          <w:sz w:val="26"/>
          <w:szCs w:val="26"/>
        </w:rPr>
        <w:t xml:space="preserve">также </w:t>
      </w:r>
      <w:r w:rsidR="00893E28" w:rsidRPr="00712FB9">
        <w:rPr>
          <w:rFonts w:ascii="Times New Roman" w:hAnsi="Times New Roman" w:cs="Times New Roman"/>
          <w:sz w:val="26"/>
          <w:szCs w:val="26"/>
        </w:rPr>
        <w:t>в качестве пакета</w:t>
      </w:r>
      <w:r w:rsidR="001221ED" w:rsidRPr="00712FB9">
        <w:rPr>
          <w:rFonts w:ascii="Times New Roman" w:hAnsi="Times New Roman" w:cs="Times New Roman"/>
          <w:sz w:val="26"/>
          <w:szCs w:val="26"/>
        </w:rPr>
        <w:t xml:space="preserve">. Кроме того, добавим модуль, который будет содержать программный код экранных форм </w:t>
      </w:r>
      <w:r w:rsidR="00893E28" w:rsidRPr="00712FB9">
        <w:rPr>
          <w:rFonts w:ascii="Times New Roman" w:hAnsi="Times New Roman" w:cs="Times New Roman"/>
          <w:sz w:val="26"/>
          <w:szCs w:val="26"/>
        </w:rPr>
        <w:t>блога для работы с пользователями</w:t>
      </w:r>
      <w:r w:rsidR="001221ED" w:rsidRPr="00712FB9">
        <w:rPr>
          <w:rFonts w:ascii="Times New Roman" w:hAnsi="Times New Roman" w:cs="Times New Roman"/>
          <w:sz w:val="26"/>
          <w:szCs w:val="26"/>
        </w:rPr>
        <w:t>.</w:t>
      </w: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3" w:name="_Toc99367888"/>
    <w:p w:rsidR="0043095E" w:rsidRPr="00712FB9" w:rsidRDefault="0036156D" w:rsidP="00712FB9">
      <w:pPr>
        <w:pStyle w:val="21"/>
      </w:pPr>
      <w:r w:rsidRPr="00712FB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800BB31" wp14:editId="7F1A31F2">
                <wp:simplePos x="0" y="0"/>
                <wp:positionH relativeFrom="margin">
                  <wp:align>center</wp:align>
                </wp:positionH>
                <wp:positionV relativeFrom="paragraph">
                  <wp:posOffset>-519379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6457A" id="Прямоугольник 12" o:spid="_x0000_s1026" style="position:absolute;margin-left:0;margin-top:-40.9pt;width:524.4pt;height:768.2pt;z-index:251849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43095E" w:rsidRPr="00712FB9">
        <w:t>форма регистрации нового пользователя</w:t>
      </w:r>
      <w:bookmarkEnd w:id="3"/>
    </w:p>
    <w:p w:rsidR="0043095E" w:rsidRPr="00AC7184" w:rsidRDefault="0043095E" w:rsidP="0043095E">
      <w:pPr>
        <w:pStyle w:val="21"/>
        <w:spacing w:before="0" w:line="240" w:lineRule="auto"/>
        <w:rPr>
          <w:color w:val="FF0000"/>
        </w:rPr>
      </w:pPr>
    </w:p>
    <w:p w:rsidR="001221ED" w:rsidRPr="00712FB9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12FB9">
        <w:rPr>
          <w:rFonts w:ascii="Times New Roman" w:hAnsi="Times New Roman" w:cs="Times New Roman"/>
          <w:sz w:val="26"/>
          <w:szCs w:val="26"/>
        </w:rPr>
        <w:t>Начнем с первой формы для регистрации нового пользователя.</w:t>
      </w:r>
    </w:p>
    <w:p w:rsidR="001221ED" w:rsidRPr="00AC7184" w:rsidRDefault="001221ED" w:rsidP="001221ED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C7184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AC718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r w:rsidRPr="00AC718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103E58" w:rsidRPr="00103E58" w:rsidRDefault="00103E58" w:rsidP="00103E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flask_wtf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FlaskForm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flask_wtf.file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FileField, FileAllowed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wtforms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StringField, PasswordField, SubmitField, BooleanField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wtforms.validators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DataRequired, Length, Email, EqualTo, \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ValidationError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test_flask.models </w:t>
      </w:r>
      <w:r w:rsidRPr="00103E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103E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</w:p>
    <w:p w:rsidR="00103E58" w:rsidRDefault="00103E58" w:rsidP="00103E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615078" w:rsidRPr="00615078" w:rsidRDefault="00615078" w:rsidP="00103E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RegistrationForm(FlaskForm):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username = StringField(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пользователя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Length(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min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507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61507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StringField(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'Email:'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 Email()])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PasswordField(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=[DataRequired()])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confirm_password = PasswordField(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Подтвердить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EqualTo(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SubmitField(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Зарегистрироваться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validate_username(</w:t>
      </w:r>
      <w:r w:rsidRPr="00615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username):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User.query.filter_by(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=username.data).first()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занято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выберите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другое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.'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validate_email(</w:t>
      </w:r>
      <w:r w:rsidRPr="00615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email):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User.query.filter_by(</w:t>
      </w:r>
      <w:r w:rsidRPr="0061507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=email.data).first()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Этот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email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Пожалуйста, выберите другой.'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221ED" w:rsidRPr="00615078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5F1F4B" w:rsidRDefault="001221ED" w:rsidP="001221ED">
      <w:pPr>
        <w:pStyle w:val="HTML9"/>
        <w:shd w:val="clear" w:color="auto" w:fill="FFFFFF"/>
        <w:spacing w:line="360" w:lineRule="auto"/>
        <w:rPr>
          <w:rFonts w:ascii="Courier New" w:eastAsia="Times New Roman" w:hAnsi="Courier New" w:cs="Courier New"/>
          <w:lang w:eastAsia="ru-RU"/>
        </w:rPr>
      </w:pPr>
      <w:r w:rsidRPr="005F1F4B">
        <w:rPr>
          <w:rFonts w:ascii="Times New Roman" w:hAnsi="Times New Roman" w:cs="Times New Roman"/>
          <w:sz w:val="26"/>
          <w:szCs w:val="26"/>
        </w:rPr>
        <w:t>Класс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</w:rPr>
        <w:t>формы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</w:rPr>
        <w:t>наследует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</w:rPr>
        <w:t>интерфейс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</w:rPr>
        <w:t>встроенного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</w:rPr>
        <w:t>класса</w:t>
      </w:r>
      <w:r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Pr="00615078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FlaskForm</w:t>
      </w:r>
      <w:r w:rsidRPr="00615078">
        <w:rPr>
          <w:rFonts w:ascii="Courier New" w:eastAsia="Times New Roman" w:hAnsi="Courier New" w:cs="Courier New"/>
          <w:lang w:eastAsia="ru-RU"/>
        </w:rPr>
        <w:t xml:space="preserve">. </w:t>
      </w:r>
      <w:r w:rsidRPr="005F1F4B">
        <w:rPr>
          <w:rFonts w:ascii="Times New Roman" w:hAnsi="Times New Roman" w:cs="Times New Roman"/>
          <w:sz w:val="26"/>
          <w:szCs w:val="26"/>
        </w:rPr>
        <w:t>Это прост</w:t>
      </w:r>
      <w:r w:rsidR="009468F3" w:rsidRPr="005F1F4B">
        <w:rPr>
          <w:rFonts w:ascii="Times New Roman" w:hAnsi="Times New Roman" w:cs="Times New Roman"/>
          <w:sz w:val="26"/>
          <w:szCs w:val="26"/>
        </w:rPr>
        <w:t>ая</w:t>
      </w:r>
      <w:r w:rsidRPr="005F1F4B">
        <w:rPr>
          <w:rFonts w:ascii="Times New Roman" w:hAnsi="Times New Roman" w:cs="Times New Roman"/>
          <w:sz w:val="26"/>
          <w:szCs w:val="26"/>
        </w:rPr>
        <w:t xml:space="preserve"> </w:t>
      </w:r>
      <w:r w:rsidRPr="005F1F4B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5F1F4B">
        <w:rPr>
          <w:rFonts w:ascii="Times New Roman" w:hAnsi="Times New Roman" w:cs="Times New Roman"/>
          <w:sz w:val="26"/>
          <w:szCs w:val="26"/>
        </w:rPr>
        <w:t>-форм</w:t>
      </w:r>
      <w:r w:rsidR="005F1F4B" w:rsidRPr="005F1F4B">
        <w:rPr>
          <w:rFonts w:ascii="Times New Roman" w:hAnsi="Times New Roman" w:cs="Times New Roman"/>
          <w:sz w:val="26"/>
          <w:szCs w:val="26"/>
        </w:rPr>
        <w:t>а</w:t>
      </w:r>
      <w:r w:rsidRPr="005F1F4B">
        <w:rPr>
          <w:rFonts w:ascii="Times New Roman" w:hAnsi="Times New Roman" w:cs="Times New Roman"/>
          <w:sz w:val="26"/>
          <w:szCs w:val="26"/>
        </w:rPr>
        <w:t xml:space="preserve"> с возможностью валидации полей.</w:t>
      </w:r>
    </w:p>
    <w:p w:rsidR="001221ED" w:rsidRPr="0076143F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6143F">
        <w:rPr>
          <w:rFonts w:ascii="Times New Roman" w:hAnsi="Times New Roman" w:cs="Times New Roman"/>
          <w:sz w:val="26"/>
          <w:szCs w:val="26"/>
        </w:rPr>
        <w:t xml:space="preserve">Совершенно новый для нас код. Разберем </w:t>
      </w:r>
      <w:r w:rsidR="005F1F4B" w:rsidRPr="0076143F">
        <w:rPr>
          <w:rFonts w:ascii="Times New Roman" w:hAnsi="Times New Roman" w:cs="Times New Roman"/>
          <w:sz w:val="26"/>
          <w:szCs w:val="26"/>
        </w:rPr>
        <w:t>каждое его</w:t>
      </w:r>
      <w:r w:rsidRPr="0076143F">
        <w:rPr>
          <w:rFonts w:ascii="Times New Roman" w:hAnsi="Times New Roman" w:cs="Times New Roman"/>
          <w:sz w:val="26"/>
          <w:szCs w:val="26"/>
        </w:rPr>
        <w:t xml:space="preserve"> выражени</w:t>
      </w:r>
      <w:r w:rsidR="005F1F4B" w:rsidRPr="0076143F">
        <w:rPr>
          <w:rFonts w:ascii="Times New Roman" w:hAnsi="Times New Roman" w:cs="Times New Roman"/>
          <w:sz w:val="26"/>
          <w:szCs w:val="26"/>
        </w:rPr>
        <w:t>е</w:t>
      </w:r>
      <w:r w:rsidRPr="0076143F">
        <w:rPr>
          <w:rFonts w:ascii="Times New Roman" w:hAnsi="Times New Roman" w:cs="Times New Roman"/>
          <w:sz w:val="26"/>
          <w:szCs w:val="26"/>
        </w:rPr>
        <w:t>.</w:t>
      </w:r>
    </w:p>
    <w:p w:rsidR="0076143F" w:rsidRPr="003C5784" w:rsidRDefault="0076143F" w:rsidP="00761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StringField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C578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6143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3C578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6143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пользователя</w:t>
      </w:r>
      <w:r w:rsidRPr="003C578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DataRequired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min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C578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3C5784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</w:p>
    <w:p w:rsidR="001221ED" w:rsidRPr="003C5784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1221ED" w:rsidRPr="0076143F" w:rsidRDefault="0076143F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6143F">
        <w:rPr>
          <w:rFonts w:ascii="Times New Roman" w:hAnsi="Times New Roman" w:cs="Times New Roman"/>
          <w:sz w:val="26"/>
          <w:szCs w:val="26"/>
        </w:rPr>
        <w:t>Это п</w:t>
      </w:r>
      <w:r w:rsidR="001221ED" w:rsidRPr="0076143F">
        <w:rPr>
          <w:rFonts w:ascii="Times New Roman" w:hAnsi="Times New Roman" w:cs="Times New Roman"/>
          <w:sz w:val="26"/>
          <w:szCs w:val="26"/>
        </w:rPr>
        <w:t xml:space="preserve">оле, </w:t>
      </w:r>
      <w:r w:rsidR="009468F3" w:rsidRPr="0076143F">
        <w:rPr>
          <w:rFonts w:ascii="Times New Roman" w:hAnsi="Times New Roman" w:cs="Times New Roman"/>
          <w:sz w:val="26"/>
          <w:szCs w:val="26"/>
        </w:rPr>
        <w:t>через</w:t>
      </w:r>
      <w:r w:rsidR="001221ED" w:rsidRPr="0076143F">
        <w:rPr>
          <w:rFonts w:ascii="Times New Roman" w:hAnsi="Times New Roman" w:cs="Times New Roman"/>
          <w:sz w:val="26"/>
          <w:szCs w:val="26"/>
        </w:rPr>
        <w:t xml:space="preserve"> которое мы можем ввести текстовое значение минимальной длиной в два символа и максимальной в двадцать символов. Это имя пользователя.</w:t>
      </w:r>
    </w:p>
    <w:p w:rsidR="001221ED" w:rsidRPr="00EA66DC" w:rsidRDefault="00103E58" w:rsidP="001221ED">
      <w:pPr>
        <w:tabs>
          <w:tab w:val="left" w:pos="701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1DAEEC" wp14:editId="34CC82EE">
                <wp:simplePos x="0" y="0"/>
                <wp:positionH relativeFrom="margin">
                  <wp:posOffset>-477272</wp:posOffset>
                </wp:positionH>
                <wp:positionV relativeFrom="paragraph">
                  <wp:posOffset>-471087</wp:posOffset>
                </wp:positionV>
                <wp:extent cx="6660000" cy="9756000"/>
                <wp:effectExtent l="0" t="0" r="26670" b="17145"/>
                <wp:wrapNone/>
                <wp:docPr id="2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353E4" id="Прямоугольник 12" o:spid="_x0000_s1026" style="position:absolute;margin-left:-37.6pt;margin-top:-37.1pt;width:524.4pt;height:768.2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D0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u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1221ED" w:rsidRPr="00EA66DC">
        <w:rPr>
          <w:rFonts w:ascii="Times New Roman" w:hAnsi="Times New Roman" w:cs="Times New Roman"/>
          <w:sz w:val="26"/>
          <w:szCs w:val="26"/>
        </w:rPr>
        <w:t xml:space="preserve">Для </w:t>
      </w:r>
      <w:r w:rsidR="009468F3" w:rsidRPr="00EA66DC">
        <w:rPr>
          <w:rFonts w:ascii="Times New Roman" w:hAnsi="Times New Roman" w:cs="Times New Roman"/>
          <w:sz w:val="26"/>
          <w:szCs w:val="26"/>
        </w:rPr>
        <w:t>данного</w:t>
      </w:r>
      <w:r w:rsidR="001221ED" w:rsidRPr="00EA66DC">
        <w:rPr>
          <w:rFonts w:ascii="Times New Roman" w:hAnsi="Times New Roman" w:cs="Times New Roman"/>
          <w:sz w:val="26"/>
          <w:szCs w:val="26"/>
        </w:rPr>
        <w:t xml:space="preserve"> поля установлен валидатор </w:t>
      </w:r>
      <w:r w:rsidR="001221ED" w:rsidRPr="00EA66DC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DataRequired</w:t>
      </w:r>
      <w:r w:rsidR="001221ED" w:rsidRPr="00EA66DC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()</w:t>
      </w:r>
      <w:r w:rsidR="001221ED" w:rsidRPr="00EA66DC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 счет которого проверяется наличие содержимого в поле, иначе выво</w:t>
      </w:r>
      <w:r w:rsidR="00EA66DC">
        <w:rPr>
          <w:rFonts w:ascii="Times New Roman" w:eastAsia="Times New Roman" w:hAnsi="Times New Roman" w:cs="Times New Roman"/>
          <w:sz w:val="28"/>
          <w:szCs w:val="28"/>
          <w:lang w:eastAsia="ru-RU"/>
        </w:rPr>
        <w:t>дится сообщение об ошибке:</w:t>
      </w:r>
    </w:p>
    <w:p w:rsidR="00EA66DC" w:rsidRPr="00EA66DC" w:rsidRDefault="00EA66DC" w:rsidP="00EA6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 = StringField(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'Email:'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EA66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 Email()])</w:t>
      </w:r>
    </w:p>
    <w:p w:rsidR="001221ED" w:rsidRPr="0039226C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EA66DC">
        <w:rPr>
          <w:rFonts w:ascii="Times New Roman" w:hAnsi="Times New Roman" w:cs="Times New Roman"/>
          <w:sz w:val="26"/>
          <w:szCs w:val="26"/>
        </w:rPr>
        <w:t xml:space="preserve">Дополнительный валидатор </w:t>
      </w:r>
      <w:r w:rsidRPr="00EA66DC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Email</w:t>
      </w:r>
      <w:r w:rsidRPr="00EA66DC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()</w:t>
      </w:r>
      <w:r w:rsidRPr="00EA66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проверку указанного </w:t>
      </w:r>
      <w:r w:rsidRPr="00EA66D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="00EA66DC">
        <w:rPr>
          <w:rFonts w:ascii="Times New Roman" w:eastAsia="Times New Roman" w:hAnsi="Times New Roman" w:cs="Times New Roman"/>
          <w:sz w:val="28"/>
          <w:szCs w:val="28"/>
          <w:lang w:eastAsia="ru-RU"/>
        </w:rPr>
        <w:t>-адреса:</w:t>
      </w:r>
    </w:p>
    <w:p w:rsidR="00EA66DC" w:rsidRPr="00EA66DC" w:rsidRDefault="00EA66DC" w:rsidP="00EA6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 = PasswordField(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A66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=[DataRequired()])</w:t>
      </w:r>
    </w:p>
    <w:p w:rsidR="001221ED" w:rsidRPr="00EA66DC" w:rsidRDefault="001221ED" w:rsidP="001221ED">
      <w:pPr>
        <w:tabs>
          <w:tab w:val="left" w:pos="701"/>
        </w:tabs>
        <w:spacing w:after="0" w:line="360" w:lineRule="auto"/>
        <w:jc w:val="left"/>
        <w:rPr>
          <w:rFonts w:ascii="Times New Roman" w:hAnsi="Times New Roman" w:cs="Times New Roman"/>
          <w:color w:val="0070C0"/>
          <w:sz w:val="26"/>
          <w:szCs w:val="26"/>
          <w:lang w:val="en-US"/>
        </w:rPr>
      </w:pPr>
    </w:p>
    <w:p w:rsidR="001221ED" w:rsidRPr="00EA66DC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r w:rsidRPr="00EA66DC">
        <w:rPr>
          <w:rFonts w:ascii="Times New Roman" w:hAnsi="Times New Roman" w:cs="Times New Roman"/>
          <w:color w:val="0070C0"/>
          <w:sz w:val="26"/>
          <w:szCs w:val="26"/>
        </w:rPr>
        <w:t>Поле, предназначенное д</w:t>
      </w:r>
      <w:r w:rsidR="00EA66DC" w:rsidRPr="00EA66DC">
        <w:rPr>
          <w:rFonts w:ascii="Times New Roman" w:hAnsi="Times New Roman" w:cs="Times New Roman"/>
          <w:color w:val="0070C0"/>
          <w:sz w:val="26"/>
          <w:szCs w:val="26"/>
        </w:rPr>
        <w:t>ля указания пароля пользователя:</w:t>
      </w:r>
    </w:p>
    <w:p w:rsidR="00EA66DC" w:rsidRPr="00EA66DC" w:rsidRDefault="00EA66DC" w:rsidP="00EA6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confirm_password = PasswordField(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Подтвердить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</w:t>
      </w:r>
      <w:r w:rsidRPr="00EA66D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EqualTo(</w:t>
      </w:r>
      <w:r w:rsidRPr="00EA66D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EA66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1221ED" w:rsidRPr="005C5F90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 xml:space="preserve">Поле, которое предназначено для подтверждения пароля с целью проверки его соответствия первоначально введенному паролю. </w:t>
      </w:r>
    </w:p>
    <w:p w:rsidR="001221ED" w:rsidRPr="005C5F90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 xml:space="preserve">Проверку соответствия обеспечивает валидатор </w:t>
      </w:r>
      <w:r w:rsidRPr="005C5F90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EqualTo</w:t>
      </w:r>
      <w:r w:rsidRPr="005C5F90">
        <w:rPr>
          <w:rFonts w:ascii="Times New Roman" w:eastAsia="Times New Roman" w:hAnsi="Times New Roman" w:cs="Times New Roman"/>
          <w:sz w:val="26"/>
          <w:szCs w:val="26"/>
          <w:lang w:eastAsia="ru-RU"/>
        </w:rPr>
        <w:t>(</w:t>
      </w:r>
      <w:r w:rsidRPr="005C5F90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'</w:t>
      </w:r>
      <w:r w:rsidRPr="005C5F90">
        <w:rPr>
          <w:rFonts w:ascii="Times New Roman" w:eastAsia="Times New Roman" w:hAnsi="Times New Roman" w:cs="Times New Roman"/>
          <w:bCs/>
          <w:sz w:val="26"/>
          <w:szCs w:val="26"/>
          <w:lang w:val="en-US" w:eastAsia="ru-RU"/>
        </w:rPr>
        <w:t>password</w:t>
      </w:r>
      <w:r w:rsidRPr="005C5F90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'</w:t>
      </w:r>
      <w:r w:rsidRPr="005C5F90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  <w:r w:rsidRPr="005C5F90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:rsidR="005C5F90" w:rsidRPr="005C5F90" w:rsidRDefault="005C5F90" w:rsidP="005C5F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C5F9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submit = SubmitField(</w:t>
      </w:r>
      <w:r w:rsidRPr="005C5F9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'Зарегистрироваться'</w:t>
      </w:r>
      <w:r w:rsidRPr="005C5F9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221ED" w:rsidRPr="009F13E1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221ED" w:rsidRPr="005C5F90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>Поле, соответствующее элементу управления – кнопке, для подтверждения регистрации пользователя.</w:t>
      </w:r>
    </w:p>
    <w:p w:rsidR="001221ED" w:rsidRPr="005C5F90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>Также добавим в класс формы два пользовательских метода валидации имени пользова</w:t>
      </w:r>
      <w:r w:rsidR="005C5F90" w:rsidRPr="005C5F90">
        <w:rPr>
          <w:rFonts w:ascii="Times New Roman" w:hAnsi="Times New Roman" w:cs="Times New Roman"/>
          <w:sz w:val="26"/>
          <w:szCs w:val="26"/>
        </w:rPr>
        <w:t>теля и адреса электронной почты.</w:t>
      </w:r>
    </w:p>
    <w:p w:rsidR="00F71345" w:rsidRPr="00F71345" w:rsidRDefault="00F71345" w:rsidP="00F71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validate_username(</w:t>
      </w:r>
      <w:r w:rsidRPr="00F71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username):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 = User.query.filter_by(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=username.data).first()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занято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Пожалуйста, выберите другое.'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221ED" w:rsidRPr="005C5F90" w:rsidRDefault="001221ED" w:rsidP="00F71345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>Данный метод обеспечивае</w:t>
      </w:r>
      <w:r w:rsidR="00BA60D8" w:rsidRPr="005C5F90">
        <w:rPr>
          <w:rFonts w:ascii="Times New Roman" w:hAnsi="Times New Roman" w:cs="Times New Roman"/>
          <w:sz w:val="26"/>
          <w:szCs w:val="26"/>
        </w:rPr>
        <w:t xml:space="preserve">т получение записи из таблицы </w:t>
      </w:r>
      <w:r w:rsidRPr="005C5F90">
        <w:rPr>
          <w:rFonts w:ascii="Times New Roman" w:hAnsi="Times New Roman" w:cs="Times New Roman"/>
          <w:sz w:val="26"/>
          <w:szCs w:val="26"/>
        </w:rPr>
        <w:t xml:space="preserve">по логину пользователя и представление этой записи в виде объекта модели-класса </w:t>
      </w:r>
      <w:r w:rsidRPr="005C5F90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C5F90">
        <w:rPr>
          <w:rFonts w:ascii="Times New Roman" w:hAnsi="Times New Roman" w:cs="Times New Roman"/>
          <w:sz w:val="26"/>
          <w:szCs w:val="26"/>
        </w:rPr>
        <w:t>.</w:t>
      </w:r>
      <w:r w:rsidR="00BA60D8" w:rsidRPr="005C5F90">
        <w:rPr>
          <w:rFonts w:ascii="Times New Roman" w:hAnsi="Times New Roman" w:cs="Times New Roman"/>
          <w:sz w:val="26"/>
          <w:szCs w:val="26"/>
        </w:rPr>
        <w:t xml:space="preserve"> Если запись с тем именем, которое ввел пользователь, уже существует в базе данных, возникает генерация сообщения об ошибке.</w:t>
      </w:r>
    </w:p>
    <w:p w:rsidR="00F71345" w:rsidRPr="00F71345" w:rsidRDefault="00F71345" w:rsidP="00F71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validate_email(</w:t>
      </w:r>
      <w:r w:rsidRPr="00F71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email):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 = User.query.filter_by(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=email.data).first()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Этот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email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Пожалуйста, выберите другой.'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221ED" w:rsidRPr="00DF770C" w:rsidRDefault="00F71345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004D8DA" wp14:editId="24FFE18A">
                <wp:simplePos x="0" y="0"/>
                <wp:positionH relativeFrom="margin">
                  <wp:posOffset>-453543</wp:posOffset>
                </wp:positionH>
                <wp:positionV relativeFrom="paragraph">
                  <wp:posOffset>-542137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BBA8E" id="Прямоугольник 12" o:spid="_x0000_s1026" style="position:absolute;margin-left:-35.7pt;margin-top:-42.7pt;width:524.4pt;height:768.2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1221ED" w:rsidRPr="005C5F90" w:rsidRDefault="001221ED" w:rsidP="001221E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C5F90">
        <w:rPr>
          <w:rFonts w:ascii="Times New Roman" w:hAnsi="Times New Roman" w:cs="Times New Roman"/>
          <w:sz w:val="26"/>
          <w:szCs w:val="26"/>
        </w:rPr>
        <w:t xml:space="preserve">Аналогичным образом работает метод для </w:t>
      </w:r>
      <w:r w:rsidR="00BA60D8" w:rsidRPr="005C5F90">
        <w:rPr>
          <w:rFonts w:ascii="Times New Roman" w:hAnsi="Times New Roman" w:cs="Times New Roman"/>
          <w:sz w:val="26"/>
          <w:szCs w:val="26"/>
        </w:rPr>
        <w:t>проверки возможности использования указанного</w:t>
      </w:r>
      <w:r w:rsidRPr="005C5F90">
        <w:rPr>
          <w:rFonts w:ascii="Times New Roman" w:hAnsi="Times New Roman" w:cs="Times New Roman"/>
          <w:sz w:val="26"/>
          <w:szCs w:val="26"/>
        </w:rPr>
        <w:t xml:space="preserve"> адреса электронной почты пользователя.</w:t>
      </w:r>
    </w:p>
    <w:p w:rsidR="00E55544" w:rsidRPr="00850A23" w:rsidRDefault="00E55544" w:rsidP="00850A23">
      <w:pPr>
        <w:pStyle w:val="21"/>
        <w:spacing w:after="240"/>
      </w:pPr>
      <w:bookmarkStart w:id="4" w:name="_Toc99367889"/>
      <w:r w:rsidRPr="00850A23">
        <w:t xml:space="preserve">форма </w:t>
      </w:r>
      <w:r w:rsidR="008314E9">
        <w:t>авторизации</w:t>
      </w:r>
      <w:r w:rsidRPr="00850A23">
        <w:t xml:space="preserve"> пользователя</w:t>
      </w:r>
      <w:bookmarkEnd w:id="4"/>
    </w:p>
    <w:p w:rsidR="00E55544" w:rsidRPr="00850A23" w:rsidRDefault="00E55544" w:rsidP="00E55544">
      <w:pPr>
        <w:tabs>
          <w:tab w:val="left" w:pos="701"/>
        </w:tabs>
        <w:spacing w:after="0" w:line="480" w:lineRule="auto"/>
        <w:rPr>
          <w:rFonts w:ascii="Times New Roman" w:hAnsi="Times New Roman" w:cs="Times New Roman"/>
          <w:sz w:val="26"/>
          <w:szCs w:val="26"/>
        </w:rPr>
      </w:pPr>
      <w:r w:rsidRPr="00850A23">
        <w:rPr>
          <w:rFonts w:ascii="Times New Roman" w:hAnsi="Times New Roman" w:cs="Times New Roman"/>
          <w:sz w:val="26"/>
          <w:szCs w:val="26"/>
        </w:rPr>
        <w:t xml:space="preserve">После регистрации нового пользователя требуется процедура </w:t>
      </w:r>
      <w:r w:rsidR="0096104C" w:rsidRPr="00850A23">
        <w:rPr>
          <w:rFonts w:ascii="Times New Roman" w:hAnsi="Times New Roman" w:cs="Times New Roman"/>
          <w:sz w:val="26"/>
          <w:szCs w:val="26"/>
        </w:rPr>
        <w:t>авторизации</w:t>
      </w:r>
      <w:r w:rsidRPr="00850A23">
        <w:rPr>
          <w:rFonts w:ascii="Times New Roman" w:hAnsi="Times New Roman" w:cs="Times New Roman"/>
          <w:sz w:val="26"/>
          <w:szCs w:val="26"/>
        </w:rPr>
        <w:t xml:space="preserve">, которую мы </w:t>
      </w:r>
      <w:r w:rsidR="0096104C" w:rsidRPr="00850A23">
        <w:rPr>
          <w:rFonts w:ascii="Times New Roman" w:hAnsi="Times New Roman" w:cs="Times New Roman"/>
          <w:sz w:val="26"/>
          <w:szCs w:val="26"/>
        </w:rPr>
        <w:t xml:space="preserve">реализуем через соответствующую </w:t>
      </w:r>
      <w:r w:rsidRPr="00850A23">
        <w:rPr>
          <w:rFonts w:ascii="Times New Roman" w:hAnsi="Times New Roman" w:cs="Times New Roman"/>
          <w:sz w:val="26"/>
          <w:szCs w:val="26"/>
        </w:rPr>
        <w:t>форму.</w:t>
      </w:r>
    </w:p>
    <w:p w:rsidR="00E55544" w:rsidRPr="00850A23" w:rsidRDefault="0096104C" w:rsidP="00E5554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50A23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850A23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2. </w:t>
      </w:r>
      <w:r w:rsidRPr="00850A23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850A23" w:rsidRPr="00850A23" w:rsidRDefault="00850A23" w:rsidP="0085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5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LoginForm(FlaskForm):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StringField(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'Email:'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850A2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 Email()])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PasswordField(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850A2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=[DataRequired()])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remember = BooleanField(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Напомнить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SubmitField(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Войти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E55544" w:rsidRPr="00850A23" w:rsidRDefault="00E55544" w:rsidP="00E5554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E55544" w:rsidRPr="00850A23" w:rsidRDefault="00E55544" w:rsidP="00E5554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50A23">
        <w:rPr>
          <w:rFonts w:ascii="Times New Roman" w:hAnsi="Times New Roman" w:cs="Times New Roman"/>
          <w:sz w:val="26"/>
          <w:szCs w:val="26"/>
        </w:rPr>
        <w:t>Каждое из представленных полей нам уже знакомо за исключением поля:</w:t>
      </w:r>
    </w:p>
    <w:p w:rsidR="00850A23" w:rsidRPr="00850A23" w:rsidRDefault="00850A23" w:rsidP="00850A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remember = BooleanField(</w:t>
      </w:r>
      <w:r w:rsidRPr="0085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'Напомнить пароль'</w:t>
      </w:r>
      <w:r w:rsidRPr="00850A2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E55544" w:rsidRPr="009F13E1" w:rsidRDefault="00E55544" w:rsidP="00E5554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55544" w:rsidRPr="00850A23" w:rsidRDefault="00E55544" w:rsidP="00E5554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50A23">
        <w:rPr>
          <w:rFonts w:ascii="Times New Roman" w:hAnsi="Times New Roman" w:cs="Times New Roman"/>
          <w:sz w:val="26"/>
          <w:szCs w:val="26"/>
        </w:rPr>
        <w:t>По сути это поле-флажок, через которое мы реализуем возможность напоминания пользователю о его забытом пароле.</w:t>
      </w:r>
    </w:p>
    <w:p w:rsidR="00212EE8" w:rsidRPr="00850A23" w:rsidRDefault="00212EE8" w:rsidP="00850A23">
      <w:pPr>
        <w:pStyle w:val="21"/>
        <w:spacing w:line="360" w:lineRule="auto"/>
      </w:pPr>
      <w:bookmarkStart w:id="5" w:name="_Toc99367890"/>
      <w:r w:rsidRPr="00850A23">
        <w:t>форма обновления параметров пользователя</w:t>
      </w:r>
      <w:bookmarkEnd w:id="5"/>
    </w:p>
    <w:p w:rsidR="00212EE8" w:rsidRPr="00F2679E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2679E">
        <w:rPr>
          <w:rFonts w:ascii="Times New Roman" w:hAnsi="Times New Roman" w:cs="Times New Roman"/>
          <w:sz w:val="26"/>
          <w:szCs w:val="26"/>
        </w:rPr>
        <w:t>Реализуем также форму редактирования параметров зарегистрированного пользователя.</w:t>
      </w:r>
    </w:p>
    <w:p w:rsidR="00212EE8" w:rsidRPr="00F6022A" w:rsidRDefault="00212EE8" w:rsidP="00212EE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6022A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F6022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3. </w:t>
      </w:r>
      <w:r w:rsidRPr="00F6022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F71345" w:rsidRPr="00F71345" w:rsidRDefault="00F71345" w:rsidP="00F713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UpdateAccountForm(FlaskForm):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username = StringField(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пользователя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Length(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min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7134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71345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StringField(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 Email()])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picture = FileField(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Обновить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фото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профиля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=[FileAllowed([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'jpg'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'png'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])])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SubmitField(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Обновить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validate_username(</w:t>
      </w:r>
      <w:r w:rsidRPr="00F71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username):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username.data != current_user.username: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user = User.query.filter_by(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=username.data).first()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занято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. 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выберите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другой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validate_email(</w:t>
      </w:r>
      <w:r w:rsidRPr="00F7134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email):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AA6A0ED" wp14:editId="55786FC6">
                <wp:simplePos x="0" y="0"/>
                <wp:positionH relativeFrom="margin">
                  <wp:align>center</wp:align>
                </wp:positionH>
                <wp:positionV relativeFrom="paragraph">
                  <wp:posOffset>-534009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EAA39" id="Прямоугольник 12" o:spid="_x0000_s1026" style="position:absolute;margin-left:0;margin-top:-42.05pt;width:524.4pt;height:768.2pt;z-index:25197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Q9NhVd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email.data != current_user.email: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user = User.query.filter_by(</w:t>
      </w:r>
      <w:r w:rsidRPr="00F71345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=email.data).first()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7134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Этот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email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'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выберите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другой</w:t>
      </w:r>
      <w:r w:rsidRPr="00F7134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7134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212EE8" w:rsidRPr="009F13E1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212EE8" w:rsidRPr="00F6022A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6022A">
        <w:rPr>
          <w:rFonts w:ascii="Times New Roman" w:hAnsi="Times New Roman" w:cs="Times New Roman"/>
          <w:sz w:val="26"/>
          <w:szCs w:val="26"/>
        </w:rPr>
        <w:t>Класс-форм</w:t>
      </w:r>
      <w:r w:rsidR="00157B0E" w:rsidRPr="00F6022A">
        <w:rPr>
          <w:rFonts w:ascii="Times New Roman" w:hAnsi="Times New Roman" w:cs="Times New Roman"/>
          <w:sz w:val="26"/>
          <w:szCs w:val="26"/>
        </w:rPr>
        <w:t>а</w:t>
      </w:r>
      <w:r w:rsidRPr="00F6022A">
        <w:rPr>
          <w:rFonts w:ascii="Times New Roman" w:hAnsi="Times New Roman" w:cs="Times New Roman"/>
          <w:sz w:val="26"/>
          <w:szCs w:val="26"/>
        </w:rPr>
        <w:t xml:space="preserve"> </w:t>
      </w:r>
      <w:r w:rsidRPr="00F6022A">
        <w:rPr>
          <w:rFonts w:ascii="Times New Roman" w:eastAsia="Times New Roman" w:hAnsi="Times New Roman" w:cs="Times New Roman"/>
          <w:color w:val="0070C0"/>
          <w:sz w:val="26"/>
          <w:szCs w:val="26"/>
          <w:lang w:val="en-US" w:eastAsia="ru-RU"/>
        </w:rPr>
        <w:t>UpdateAccountForm</w:t>
      </w:r>
      <w:r w:rsidRPr="00F6022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F6022A"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="00030E40" w:rsidRPr="00F6022A">
        <w:rPr>
          <w:rFonts w:ascii="Times New Roman" w:hAnsi="Times New Roman" w:cs="Times New Roman"/>
          <w:sz w:val="26"/>
          <w:szCs w:val="26"/>
        </w:rPr>
        <w:t xml:space="preserve">уже знакомые нам </w:t>
      </w:r>
      <w:r w:rsidRPr="00F6022A">
        <w:rPr>
          <w:rFonts w:ascii="Times New Roman" w:hAnsi="Times New Roman" w:cs="Times New Roman"/>
          <w:sz w:val="26"/>
          <w:szCs w:val="26"/>
        </w:rPr>
        <w:t xml:space="preserve">поля. </w:t>
      </w:r>
    </w:p>
    <w:p w:rsidR="00212EE8" w:rsidRPr="00F6022A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6022A">
        <w:rPr>
          <w:rFonts w:ascii="Times New Roman" w:hAnsi="Times New Roman" w:cs="Times New Roman"/>
          <w:sz w:val="26"/>
          <w:szCs w:val="26"/>
        </w:rPr>
        <w:t>Новый атрибут</w:t>
      </w:r>
      <w:r w:rsidR="00030E40" w:rsidRPr="00F6022A">
        <w:rPr>
          <w:rFonts w:ascii="Times New Roman" w:hAnsi="Times New Roman" w:cs="Times New Roman"/>
          <w:sz w:val="26"/>
          <w:szCs w:val="26"/>
        </w:rPr>
        <w:t>-поле</w:t>
      </w:r>
      <w:r w:rsidRPr="00F6022A">
        <w:rPr>
          <w:rFonts w:ascii="Times New Roman" w:hAnsi="Times New Roman" w:cs="Times New Roman"/>
          <w:sz w:val="26"/>
          <w:szCs w:val="26"/>
        </w:rPr>
        <w:t xml:space="preserve"> данного класса:</w:t>
      </w:r>
    </w:p>
    <w:p w:rsidR="00F6022A" w:rsidRPr="00F6022A" w:rsidRDefault="00F6022A" w:rsidP="00F602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picture = FileField(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Обновить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фото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профиля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F6022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=[FileAllowed([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'jpg'</w:t>
      </w: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6022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'png'</w:t>
      </w:r>
      <w:r w:rsidRPr="00F602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])])</w:t>
      </w:r>
    </w:p>
    <w:p w:rsidR="00212EE8" w:rsidRPr="009F13E1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212EE8" w:rsidRPr="00CB484F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B484F">
        <w:rPr>
          <w:rFonts w:ascii="Times New Roman" w:hAnsi="Times New Roman" w:cs="Times New Roman"/>
          <w:sz w:val="26"/>
          <w:szCs w:val="26"/>
        </w:rPr>
        <w:t xml:space="preserve">Данное поле обеспечивает возможность выбора фото профиля пользователя. Контроль типа данных фото обеспечивает валидатор </w:t>
      </w:r>
      <w:r w:rsidRPr="00CB484F">
        <w:rPr>
          <w:rFonts w:ascii="Times New Roman" w:hAnsi="Times New Roman" w:cs="Times New Roman"/>
          <w:color w:val="0070C0"/>
          <w:sz w:val="26"/>
          <w:szCs w:val="26"/>
          <w:lang w:val="en-US"/>
        </w:rPr>
        <w:t>FileAllowed</w:t>
      </w:r>
      <w:r w:rsidRPr="00CB484F">
        <w:rPr>
          <w:rFonts w:ascii="Times New Roman" w:hAnsi="Times New Roman" w:cs="Times New Roman"/>
          <w:sz w:val="26"/>
          <w:szCs w:val="26"/>
        </w:rPr>
        <w:t xml:space="preserve">. В данном случае допустимы типы файлов: </w:t>
      </w:r>
      <w:r w:rsidRPr="00CB484F">
        <w:rPr>
          <w:rFonts w:ascii="Times New Roman" w:hAnsi="Times New Roman" w:cs="Times New Roman"/>
          <w:sz w:val="26"/>
          <w:szCs w:val="26"/>
          <w:lang w:val="en-US"/>
        </w:rPr>
        <w:t>jpg</w:t>
      </w:r>
      <w:r w:rsidRPr="00CB484F">
        <w:rPr>
          <w:rFonts w:ascii="Times New Roman" w:hAnsi="Times New Roman" w:cs="Times New Roman"/>
          <w:sz w:val="26"/>
          <w:szCs w:val="26"/>
        </w:rPr>
        <w:t xml:space="preserve"> и </w:t>
      </w:r>
      <w:r w:rsidRPr="00CB484F">
        <w:rPr>
          <w:rFonts w:ascii="Times New Roman" w:hAnsi="Times New Roman" w:cs="Times New Roman"/>
          <w:sz w:val="26"/>
          <w:szCs w:val="26"/>
          <w:lang w:val="en-US"/>
        </w:rPr>
        <w:t>png</w:t>
      </w:r>
      <w:r w:rsidRPr="00CB484F">
        <w:rPr>
          <w:rFonts w:ascii="Times New Roman" w:hAnsi="Times New Roman" w:cs="Times New Roman"/>
          <w:sz w:val="26"/>
          <w:szCs w:val="26"/>
        </w:rPr>
        <w:t>.</w:t>
      </w:r>
    </w:p>
    <w:p w:rsidR="006A1193" w:rsidRPr="00CB484F" w:rsidRDefault="00212EE8" w:rsidP="00212EE8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B484F">
        <w:rPr>
          <w:rFonts w:ascii="Times New Roman" w:hAnsi="Times New Roman" w:cs="Times New Roman"/>
          <w:sz w:val="26"/>
          <w:szCs w:val="26"/>
        </w:rPr>
        <w:t>Методы валидации имени пользователя и адреса электронной почты мы уже разобрали ранее.</w:t>
      </w:r>
    </w:p>
    <w:p w:rsidR="008814B1" w:rsidRPr="00D1248E" w:rsidRDefault="008814B1" w:rsidP="00D1248E">
      <w:pPr>
        <w:pStyle w:val="21"/>
        <w:spacing w:line="360" w:lineRule="auto"/>
      </w:pPr>
      <w:bookmarkStart w:id="6" w:name="_Toc99367891"/>
      <w:r w:rsidRPr="00D1248E">
        <w:t>форма запроса на обновление параметров пользователя</w:t>
      </w:r>
      <w:bookmarkEnd w:id="6"/>
    </w:p>
    <w:p w:rsidR="008814B1" w:rsidRPr="00CA5452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A5452">
        <w:rPr>
          <w:rFonts w:ascii="Times New Roman" w:hAnsi="Times New Roman" w:cs="Times New Roman"/>
          <w:sz w:val="26"/>
          <w:szCs w:val="26"/>
        </w:rPr>
        <w:t>На тот случай, если пользователь решит изменить свои регистрационные данные, в частности, пароль, нам нужно реализовать отдельную форму для запроса на редактирование.</w:t>
      </w:r>
    </w:p>
    <w:p w:rsidR="008814B1" w:rsidRPr="00CA5452" w:rsidRDefault="008814B1" w:rsidP="008814B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A545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CA545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4. </w:t>
      </w:r>
      <w:r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EE2FFE" w:rsidRPr="00EE2FFE" w:rsidRDefault="00EE2FFE" w:rsidP="00EE2F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EE2F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class 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RequestResetForm(FlaskForm):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email = StringField(</w:t>
      </w:r>
      <w:r w:rsidRPr="00EE2FF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'Email'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,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EE2FFE">
        <w:rPr>
          <w:rFonts w:ascii="Consolas" w:eastAsia="Times New Roman" w:hAnsi="Consolas" w:cs="Courier New"/>
          <w:color w:val="660099"/>
          <w:sz w:val="20"/>
          <w:szCs w:val="20"/>
          <w:lang w:eastAsia="ru-RU"/>
        </w:rPr>
        <w:t>validators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=[DataRequired(), Email()])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submit = SubmitField(</w:t>
      </w:r>
      <w:r w:rsidRPr="00EE2FF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'Изменить пароль'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EE2F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def 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validate_email(</w:t>
      </w:r>
      <w:r w:rsidRPr="00EE2FFE">
        <w:rPr>
          <w:rFonts w:ascii="Consolas" w:eastAsia="Times New Roman" w:hAnsi="Consolas" w:cs="Courier New"/>
          <w:color w:val="94558D"/>
          <w:sz w:val="20"/>
          <w:szCs w:val="20"/>
          <w:lang w:eastAsia="ru-RU"/>
        </w:rPr>
        <w:t>self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, email):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user = User.query.filter_by(</w:t>
      </w:r>
      <w:r w:rsidRPr="00EE2FFE">
        <w:rPr>
          <w:rFonts w:ascii="Consolas" w:eastAsia="Times New Roman" w:hAnsi="Consolas" w:cs="Courier New"/>
          <w:color w:val="660099"/>
          <w:sz w:val="20"/>
          <w:szCs w:val="20"/>
          <w:lang w:eastAsia="ru-RU"/>
        </w:rPr>
        <w:t>email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=email.data).first()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EE2F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user </w:t>
      </w:r>
      <w:r w:rsidRPr="00EE2F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is None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: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EE2FF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raise 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ValidationError(</w:t>
      </w:r>
      <w:r w:rsidRPr="00EE2FF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'Аккаунт с данным email-адресом '</w:t>
      </w:r>
      <w:r w:rsidRPr="00EE2FF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'отсутствует. '</w:t>
      </w:r>
      <w:r w:rsidRPr="00EE2FF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    'Вы можете зарегистрировать его'</w:t>
      </w:r>
      <w:r w:rsidRPr="00EE2FF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</w:p>
    <w:p w:rsidR="008814B1" w:rsidRPr="009F13E1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bookmarkStart w:id="7" w:name="_GoBack"/>
      <w:bookmarkEnd w:id="7"/>
    </w:p>
    <w:p w:rsidR="008814B1" w:rsidRPr="00CA5452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A5452">
        <w:rPr>
          <w:rFonts w:ascii="Times New Roman" w:hAnsi="Times New Roman" w:cs="Times New Roman"/>
          <w:sz w:val="26"/>
          <w:szCs w:val="26"/>
        </w:rPr>
        <w:t xml:space="preserve">Данная форма позволит пользователю указать </w:t>
      </w:r>
      <w:r w:rsidRPr="00CA5452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CA5452">
        <w:rPr>
          <w:rFonts w:ascii="Times New Roman" w:hAnsi="Times New Roman" w:cs="Times New Roman"/>
          <w:sz w:val="26"/>
          <w:szCs w:val="26"/>
        </w:rPr>
        <w:t>-адрес и выполнить запрос на редактирование параметров пользователя.</w:t>
      </w:r>
    </w:p>
    <w:p w:rsidR="008814B1" w:rsidRPr="00CA5452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A5452">
        <w:rPr>
          <w:rFonts w:ascii="Times New Roman" w:hAnsi="Times New Roman" w:cs="Times New Roman"/>
          <w:sz w:val="26"/>
          <w:szCs w:val="26"/>
        </w:rPr>
        <w:t xml:space="preserve">При этом, если мы введем </w:t>
      </w:r>
      <w:r w:rsidRPr="00CA5452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CA5452">
        <w:rPr>
          <w:rFonts w:ascii="Times New Roman" w:hAnsi="Times New Roman" w:cs="Times New Roman"/>
          <w:sz w:val="26"/>
          <w:szCs w:val="26"/>
        </w:rPr>
        <w:t>-адрес, который отсутствует в базе данных, будет отправлено предложение зарегистрировать новый аккаунт с этим адресом.</w:t>
      </w:r>
    </w:p>
    <w:p w:rsidR="008814B1" w:rsidRPr="00CA5452" w:rsidRDefault="008814B1" w:rsidP="00CA5452">
      <w:pPr>
        <w:pStyle w:val="21"/>
        <w:spacing w:line="360" w:lineRule="auto"/>
      </w:pPr>
      <w:bookmarkStart w:id="8" w:name="_Toc99367892"/>
      <w:r w:rsidRPr="00CA5452">
        <w:lastRenderedPageBreak/>
        <w:t>форма изменения пароля пользователя</w:t>
      </w:r>
      <w:bookmarkEnd w:id="8"/>
    </w:p>
    <w:p w:rsidR="008814B1" w:rsidRDefault="005C17FA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A5452">
        <w:rPr>
          <w:rFonts w:ascii="Times New Roman" w:hAnsi="Times New Roman" w:cs="Times New Roman"/>
          <w:sz w:val="26"/>
          <w:szCs w:val="26"/>
        </w:rPr>
        <w:t>Итак, мы создали форму для того, чтобы отправить запрос на изменение пароля. Теперь д</w:t>
      </w:r>
      <w:r w:rsidR="008814B1" w:rsidRPr="00CA5452">
        <w:rPr>
          <w:rFonts w:ascii="Times New Roman" w:hAnsi="Times New Roman" w:cs="Times New Roman"/>
          <w:sz w:val="26"/>
          <w:szCs w:val="26"/>
        </w:rPr>
        <w:t xml:space="preserve">обавим </w:t>
      </w:r>
      <w:r w:rsidRPr="00CA5452">
        <w:rPr>
          <w:rFonts w:ascii="Times New Roman" w:hAnsi="Times New Roman" w:cs="Times New Roman"/>
          <w:sz w:val="26"/>
          <w:szCs w:val="26"/>
        </w:rPr>
        <w:t>непосредственно</w:t>
      </w:r>
      <w:r w:rsidR="008814B1" w:rsidRPr="00CA5452">
        <w:rPr>
          <w:rFonts w:ascii="Times New Roman" w:hAnsi="Times New Roman" w:cs="Times New Roman"/>
          <w:sz w:val="26"/>
          <w:szCs w:val="26"/>
        </w:rPr>
        <w:t xml:space="preserve"> форму редактирования пароля пользователя. </w:t>
      </w:r>
    </w:p>
    <w:p w:rsidR="00F71345" w:rsidRPr="00CA5452" w:rsidRDefault="00F71345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8814B1" w:rsidRPr="00F71345" w:rsidRDefault="00F71345" w:rsidP="008814B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8C45D03" wp14:editId="30310C1D">
                <wp:simplePos x="0" y="0"/>
                <wp:positionH relativeFrom="margin">
                  <wp:align>center</wp:align>
                </wp:positionH>
                <wp:positionV relativeFrom="paragraph">
                  <wp:posOffset>-555955</wp:posOffset>
                </wp:positionV>
                <wp:extent cx="6660000" cy="9756000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7E7A" id="Прямоугольник 12" o:spid="_x0000_s1026" style="position:absolute;margin-left:0;margin-top:-43.8pt;width:524.4pt;height:768.2pt;z-index:25197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QA/AIAABU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4A3E9D" w:rsidRPr="00CA545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="004A3E9D" w:rsidRPr="00F7134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5. </w:t>
      </w:r>
      <w:r w:rsidR="004A3E9D"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="004A3E9D" w:rsidRPr="00F713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4A3E9D"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="004A3E9D" w:rsidRPr="00F713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4A3E9D"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users</w:t>
      </w:r>
      <w:r w:rsidR="004A3E9D" w:rsidRPr="00F713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4A3E9D"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forms</w:t>
      </w:r>
      <w:r w:rsidR="004A3E9D" w:rsidRPr="00F713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4A3E9D" w:rsidRPr="00CA545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CA5452" w:rsidRPr="00EE2FFE" w:rsidRDefault="00CA5452" w:rsidP="00CA5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E2F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ResetPasswordForm(FlaskForm):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password = PasswordField(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A545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:'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EE2FF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=[DataRequired()])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confirm_password = PasswordField(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A545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Подтвердите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A545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</w:t>
      </w:r>
      <w:r w:rsidRPr="00EE2FF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EqualTo(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'password'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SubmitField(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CA545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Переустановить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CA545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EE2F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EE2F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8814B1" w:rsidRPr="00EE2FFE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8814B1" w:rsidRPr="009F13E1" w:rsidRDefault="008814B1" w:rsidP="008814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CA5452">
        <w:rPr>
          <w:rFonts w:ascii="Times New Roman" w:hAnsi="Times New Roman" w:cs="Times New Roman"/>
          <w:sz w:val="26"/>
          <w:szCs w:val="26"/>
        </w:rPr>
        <w:t>Данная форма позволит нам изменить пароль.</w:t>
      </w:r>
    </w:p>
    <w:p w:rsidR="000F16F4" w:rsidRPr="00C7677B" w:rsidRDefault="00A56F25" w:rsidP="00C7677B">
      <w:pPr>
        <w:pStyle w:val="1"/>
        <w:spacing w:line="360" w:lineRule="auto"/>
      </w:pPr>
      <w:bookmarkStart w:id="9" w:name="_Toc99367893"/>
      <w:r w:rsidRPr="00C7677B">
        <w:rPr>
          <w:caps w:val="0"/>
        </w:rPr>
        <w:t>СОЗДАЕМ СЛУЖЕБНЫЕ УТИЛИТЫ ПРИЛОЖЕНИЯ USERS</w:t>
      </w:r>
      <w:bookmarkEnd w:id="9"/>
    </w:p>
    <w:p w:rsidR="000F16F4" w:rsidRPr="00C7677B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7677B">
        <w:rPr>
          <w:rFonts w:ascii="Times New Roman" w:hAnsi="Times New Roman" w:cs="Times New Roman"/>
          <w:sz w:val="26"/>
          <w:szCs w:val="26"/>
        </w:rPr>
        <w:t xml:space="preserve">Создадим в </w:t>
      </w:r>
      <w:r w:rsidR="001711A7" w:rsidRPr="00C7677B">
        <w:rPr>
          <w:rFonts w:ascii="Times New Roman" w:hAnsi="Times New Roman" w:cs="Times New Roman"/>
          <w:sz w:val="26"/>
          <w:szCs w:val="26"/>
        </w:rPr>
        <w:t>директории</w:t>
      </w:r>
      <w:r w:rsidRPr="00C7677B">
        <w:rPr>
          <w:rFonts w:ascii="Times New Roman" w:hAnsi="Times New Roman" w:cs="Times New Roman"/>
          <w:sz w:val="26"/>
          <w:szCs w:val="26"/>
        </w:rPr>
        <w:t xml:space="preserve"> </w:t>
      </w:r>
      <w:r w:rsidRPr="00C7677B">
        <w:rPr>
          <w:rFonts w:ascii="Times New Roman" w:hAnsi="Times New Roman" w:cs="Times New Roman"/>
          <w:sz w:val="26"/>
          <w:szCs w:val="26"/>
          <w:lang w:val="en-US"/>
        </w:rPr>
        <w:t>users</w:t>
      </w:r>
      <w:r w:rsidRPr="00C7677B">
        <w:rPr>
          <w:rFonts w:ascii="Times New Roman" w:hAnsi="Times New Roman" w:cs="Times New Roman"/>
          <w:sz w:val="26"/>
          <w:szCs w:val="26"/>
        </w:rPr>
        <w:t xml:space="preserve"> дополнительный модуль с кодом служебных утилит.</w:t>
      </w:r>
    </w:p>
    <w:p w:rsidR="000F16F4" w:rsidRPr="00C7677B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7677B">
        <w:rPr>
          <w:rFonts w:ascii="Times New Roman" w:hAnsi="Times New Roman" w:cs="Times New Roman"/>
          <w:sz w:val="26"/>
          <w:szCs w:val="26"/>
        </w:rPr>
        <w:t>Он будет содержать код функци</w:t>
      </w:r>
      <w:r w:rsidR="001711A7" w:rsidRPr="00C7677B">
        <w:rPr>
          <w:rFonts w:ascii="Times New Roman" w:hAnsi="Times New Roman" w:cs="Times New Roman"/>
          <w:sz w:val="26"/>
          <w:szCs w:val="26"/>
        </w:rPr>
        <w:t>и, которая</w:t>
      </w:r>
      <w:r w:rsidRPr="00C7677B">
        <w:rPr>
          <w:rFonts w:ascii="Times New Roman" w:hAnsi="Times New Roman" w:cs="Times New Roman"/>
          <w:sz w:val="26"/>
          <w:szCs w:val="26"/>
        </w:rPr>
        <w:t xml:space="preserve"> обеспечивает </w:t>
      </w:r>
      <w:r w:rsidR="001711A7" w:rsidRPr="00C7677B">
        <w:rPr>
          <w:rFonts w:ascii="Times New Roman" w:hAnsi="Times New Roman" w:cs="Times New Roman"/>
          <w:sz w:val="26"/>
          <w:szCs w:val="26"/>
        </w:rPr>
        <w:t>изменение аватарки пользователя</w:t>
      </w:r>
      <w:r w:rsidRPr="00C7677B">
        <w:rPr>
          <w:rFonts w:ascii="Times New Roman" w:hAnsi="Times New Roman" w:cs="Times New Roman"/>
          <w:sz w:val="26"/>
          <w:szCs w:val="26"/>
        </w:rPr>
        <w:t>.</w:t>
      </w:r>
    </w:p>
    <w:p w:rsidR="000F16F4" w:rsidRPr="00C7677B" w:rsidRDefault="000F16F4" w:rsidP="00C7677B">
      <w:pPr>
        <w:pStyle w:val="21"/>
        <w:spacing w:line="360" w:lineRule="auto"/>
      </w:pPr>
      <w:bookmarkStart w:id="10" w:name="_Toc99367894"/>
      <w:r w:rsidRPr="00C7677B">
        <w:t>функция изменения аватарки пользователя</w:t>
      </w:r>
      <w:bookmarkEnd w:id="10"/>
    </w:p>
    <w:p w:rsidR="000F16F4" w:rsidRPr="00C7677B" w:rsidRDefault="000F16F4" w:rsidP="000F16F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7677B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Листинг 6. 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users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utils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C7677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C7677B" w:rsidRDefault="00C7677B" w:rsidP="00C76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secrets </w:t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token_hex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PIL </w:t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url_for, current_app</w:t>
      </w:r>
      <w:r w:rsidRPr="00C767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save_picture(form_picture):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random_hex = token_hex(</w:t>
      </w:r>
      <w:r w:rsidRPr="00C7677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_, f_ext = os.path.splitext(form_picture.filename)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picture_fn = random_hex + f_ext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picture_path = os.path.join(current_app.root_path, </w:t>
      </w:r>
    </w:p>
    <w:p w:rsidR="00C7677B" w:rsidRPr="00C7677B" w:rsidRDefault="00C7677B" w:rsidP="00C76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C7677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'static/profile_pics'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picture_fn)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output_size = (</w:t>
      </w:r>
      <w:r w:rsidRPr="00C7677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7677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 = Image.open(form_picture)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i.thumbnail(output_size)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i.save(picture_path)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7677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C7677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picture_fn</w:t>
      </w:r>
    </w:p>
    <w:p w:rsidR="000F16F4" w:rsidRPr="009F13E1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0F16F4" w:rsidRPr="00C7677B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7677B">
        <w:rPr>
          <w:rFonts w:ascii="Times New Roman" w:hAnsi="Times New Roman" w:cs="Times New Roman"/>
          <w:sz w:val="26"/>
          <w:szCs w:val="26"/>
        </w:rPr>
        <w:lastRenderedPageBreak/>
        <w:t>В данном коде два важных импорта.</w:t>
      </w:r>
    </w:p>
    <w:p w:rsidR="00C7677B" w:rsidRPr="00DD5350" w:rsidRDefault="00C7677B" w:rsidP="00C767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r w:rsidRPr="00DD53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secrets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DD535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token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hex</w:t>
      </w:r>
    </w:p>
    <w:p w:rsidR="000F16F4" w:rsidRPr="00DD5350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0F16F4" w:rsidRPr="003E33AD" w:rsidRDefault="00F71345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2A3035A" wp14:editId="32C45243">
                <wp:simplePos x="0" y="0"/>
                <wp:positionH relativeFrom="margin">
                  <wp:align>center</wp:align>
                </wp:positionH>
                <wp:positionV relativeFrom="paragraph">
                  <wp:posOffset>-570027</wp:posOffset>
                </wp:positionV>
                <wp:extent cx="6660000" cy="9756000"/>
                <wp:effectExtent l="0" t="0" r="26670" b="17145"/>
                <wp:wrapNone/>
                <wp:docPr id="7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130D7" id="Прямоугольник 12" o:spid="_x0000_s1026" style="position:absolute;margin-left:0;margin-top:-44.9pt;width:524.4pt;height:768.2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0F16F4" w:rsidRPr="003E33AD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="000F16F4" w:rsidRPr="003E33AD">
        <w:rPr>
          <w:rFonts w:ascii="Times New Roman" w:hAnsi="Times New Roman" w:cs="Times New Roman"/>
          <w:color w:val="0070C0"/>
          <w:sz w:val="26"/>
          <w:szCs w:val="26"/>
          <w:lang w:val="en-US"/>
        </w:rPr>
        <w:t>token</w:t>
      </w:r>
      <w:r w:rsidR="000F16F4" w:rsidRPr="003E33AD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="000F16F4" w:rsidRPr="003E33AD">
        <w:rPr>
          <w:rFonts w:ascii="Times New Roman" w:hAnsi="Times New Roman" w:cs="Times New Roman"/>
          <w:color w:val="0070C0"/>
          <w:sz w:val="26"/>
          <w:szCs w:val="26"/>
          <w:lang w:val="en-US"/>
        </w:rPr>
        <w:t>hex</w:t>
      </w:r>
      <w:r w:rsidR="00735422" w:rsidRPr="003E33AD">
        <w:rPr>
          <w:rFonts w:ascii="Times New Roman" w:hAnsi="Times New Roman" w:cs="Times New Roman"/>
          <w:color w:val="0070C0"/>
          <w:sz w:val="26"/>
          <w:szCs w:val="26"/>
        </w:rPr>
        <w:t>()</w:t>
      </w:r>
      <w:r w:rsidR="000F16F4" w:rsidRPr="003E33AD">
        <w:rPr>
          <w:rFonts w:ascii="Times New Roman" w:hAnsi="Times New Roman" w:cs="Times New Roman"/>
          <w:sz w:val="26"/>
          <w:szCs w:val="26"/>
        </w:rPr>
        <w:t xml:space="preserve"> возвращает случайную строку в шестнадцатеричном формате. Модуль </w:t>
      </w:r>
      <w:r w:rsidR="000F16F4" w:rsidRPr="003E33AD">
        <w:rPr>
          <w:rFonts w:ascii="Times New Roman" w:hAnsi="Times New Roman" w:cs="Times New Roman"/>
          <w:color w:val="0070C0"/>
          <w:sz w:val="26"/>
          <w:szCs w:val="26"/>
          <w:lang w:val="en-US"/>
        </w:rPr>
        <w:t>secrets</w:t>
      </w:r>
      <w:r w:rsidR="000F16F4" w:rsidRPr="003E33AD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0F16F4" w:rsidRPr="003E33AD">
        <w:rPr>
          <w:rFonts w:ascii="Times New Roman" w:hAnsi="Times New Roman" w:cs="Times New Roman"/>
          <w:sz w:val="26"/>
          <w:szCs w:val="26"/>
        </w:rPr>
        <w:t>содержит функции для создания безопасных токенов, используемых при процедурах сброса пароля, обновления важных параметров и т.д. Строка содержит 8 случайных байтов, каждый из которых трансформируется в две шестнадцатеричные цифры.</w:t>
      </w:r>
    </w:p>
    <w:p w:rsidR="000F16F4" w:rsidRPr="003E33AD" w:rsidRDefault="003E33AD" w:rsidP="003E3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E33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from </w:t>
      </w:r>
      <w:r w:rsidRPr="003E33A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PIL </w:t>
      </w:r>
      <w:r w:rsidRPr="003E33A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3E33A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Image</w:t>
      </w:r>
    </w:p>
    <w:p w:rsidR="000F16F4" w:rsidRPr="003E33AD" w:rsidRDefault="000F16F4" w:rsidP="003E33AD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3E33AD">
        <w:rPr>
          <w:rFonts w:ascii="Times New Roman" w:hAnsi="Times New Roman" w:cs="Times New Roman"/>
          <w:color w:val="0070C0"/>
          <w:sz w:val="26"/>
          <w:szCs w:val="26"/>
          <w:lang w:val="en-US"/>
        </w:rPr>
        <w:t>PIL</w:t>
      </w:r>
      <w:r w:rsidRPr="003E33AD">
        <w:rPr>
          <w:rFonts w:ascii="Times New Roman" w:hAnsi="Times New Roman" w:cs="Times New Roman"/>
          <w:sz w:val="26"/>
          <w:szCs w:val="26"/>
        </w:rPr>
        <w:t xml:space="preserve"> это популярная библиотека для работы с изображениями. Основные функции для работы с изображениями находятся в ее модуле </w:t>
      </w:r>
      <w:r w:rsidRPr="003E33AD">
        <w:rPr>
          <w:rFonts w:ascii="Times New Roman" w:hAnsi="Times New Roman" w:cs="Times New Roman"/>
          <w:color w:val="0070C0"/>
          <w:sz w:val="26"/>
          <w:szCs w:val="26"/>
          <w:lang w:val="en-US"/>
        </w:rPr>
        <w:t>Image</w:t>
      </w:r>
      <w:r w:rsidRPr="003E33AD">
        <w:rPr>
          <w:rFonts w:ascii="Times New Roman" w:hAnsi="Times New Roman" w:cs="Times New Roman"/>
          <w:sz w:val="26"/>
          <w:szCs w:val="26"/>
        </w:rPr>
        <w:t>.</w:t>
      </w:r>
    </w:p>
    <w:p w:rsidR="000F16F4" w:rsidRPr="003E33AD" w:rsidRDefault="000F16F4" w:rsidP="000F16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E33AD">
        <w:rPr>
          <w:rFonts w:ascii="Times New Roman" w:hAnsi="Times New Roman" w:cs="Times New Roman"/>
          <w:sz w:val="26"/>
          <w:szCs w:val="26"/>
        </w:rPr>
        <w:t xml:space="preserve">Функция принимает объект формы, через который мы получаем имя нового файла с аватаркой пользователя – </w:t>
      </w:r>
      <w:r w:rsidRPr="003E33AD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filename</w:t>
      </w:r>
      <w:r w:rsidRPr="003E33A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:rsidR="00EA0B84" w:rsidRPr="001354F7" w:rsidRDefault="001354F7" w:rsidP="0030019F">
      <w:pPr>
        <w:pStyle w:val="1"/>
        <w:spacing w:line="360" w:lineRule="auto"/>
      </w:pPr>
      <w:bookmarkStart w:id="11" w:name="_Toc99367895"/>
      <w:r w:rsidRPr="001354F7">
        <w:rPr>
          <w:caps w:val="0"/>
        </w:rPr>
        <w:t>НАСТРАИВАЕМ РЕГИСТРАЦИЮ ПОЛЬЗОВАТЕЛЯ</w:t>
      </w:r>
      <w:bookmarkEnd w:id="11"/>
    </w:p>
    <w:p w:rsidR="00EA0B84" w:rsidRDefault="00EA0B84" w:rsidP="00536E22">
      <w:pPr>
        <w:spacing w:before="240" w:line="360" w:lineRule="auto"/>
        <w:rPr>
          <w:rFonts w:ascii="Times New Roman" w:hAnsi="Times New Roman" w:cs="Times New Roman"/>
          <w:sz w:val="26"/>
          <w:szCs w:val="26"/>
        </w:rPr>
      </w:pPr>
      <w:r w:rsidRPr="00536E22">
        <w:rPr>
          <w:rFonts w:ascii="Times New Roman" w:hAnsi="Times New Roman" w:cs="Times New Roman"/>
          <w:sz w:val="26"/>
          <w:szCs w:val="26"/>
        </w:rPr>
        <w:t>Это большой раздел</w:t>
      </w:r>
      <w:r w:rsidR="00536E22" w:rsidRPr="00536E22">
        <w:rPr>
          <w:rFonts w:ascii="Times New Roman" w:hAnsi="Times New Roman" w:cs="Times New Roman"/>
          <w:sz w:val="26"/>
          <w:szCs w:val="26"/>
        </w:rPr>
        <w:t xml:space="preserve"> </w:t>
      </w:r>
      <w:r w:rsidR="00536E22">
        <w:rPr>
          <w:rFonts w:ascii="Times New Roman" w:hAnsi="Times New Roman" w:cs="Times New Roman"/>
          <w:sz w:val="26"/>
          <w:szCs w:val="26"/>
        </w:rPr>
        <w:t>курса</w:t>
      </w:r>
      <w:r w:rsidRPr="00536E22">
        <w:rPr>
          <w:rFonts w:ascii="Times New Roman" w:hAnsi="Times New Roman" w:cs="Times New Roman"/>
          <w:sz w:val="26"/>
          <w:szCs w:val="26"/>
        </w:rPr>
        <w:t>, в рамках которого мы создадим необходимые функции-контроллеры и настроим маршрутизацию.</w:t>
      </w:r>
    </w:p>
    <w:p w:rsidR="0030019F" w:rsidRPr="0030019F" w:rsidRDefault="0030019F" w:rsidP="0030019F">
      <w:pPr>
        <w:pStyle w:val="21"/>
        <w:spacing w:line="360" w:lineRule="auto"/>
      </w:pPr>
      <w:r>
        <w:t>выполняем импорты</w:t>
      </w:r>
    </w:p>
    <w:p w:rsidR="00EA0B84" w:rsidRPr="00536E22" w:rsidRDefault="00EA0B84" w:rsidP="00EA0B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36E22">
        <w:rPr>
          <w:rFonts w:ascii="Times New Roman" w:hAnsi="Times New Roman" w:cs="Times New Roman"/>
          <w:sz w:val="26"/>
          <w:szCs w:val="26"/>
        </w:rPr>
        <w:t xml:space="preserve">Нам предстоит в </w:t>
      </w:r>
      <w:r w:rsidR="005C4AFE" w:rsidRPr="00536E22">
        <w:rPr>
          <w:rFonts w:ascii="Times New Roman" w:hAnsi="Times New Roman" w:cs="Times New Roman"/>
          <w:sz w:val="26"/>
          <w:szCs w:val="26"/>
        </w:rPr>
        <w:t>директории</w:t>
      </w:r>
      <w:r w:rsidRPr="00536E22">
        <w:rPr>
          <w:rFonts w:ascii="Times New Roman" w:hAnsi="Times New Roman" w:cs="Times New Roman"/>
          <w:sz w:val="26"/>
          <w:szCs w:val="26"/>
        </w:rPr>
        <w:t xml:space="preserve"> </w:t>
      </w:r>
      <w:r w:rsidRPr="00536E22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users</w:t>
      </w:r>
      <w:r w:rsidRPr="00536E22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36E22">
        <w:rPr>
          <w:rFonts w:ascii="Times New Roman" w:hAnsi="Times New Roman" w:cs="Times New Roman"/>
          <w:sz w:val="26"/>
          <w:szCs w:val="26"/>
        </w:rPr>
        <w:t xml:space="preserve">создать новый модуль </w:t>
      </w:r>
      <w:r w:rsidRPr="00536E22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Pr="00536E22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536E22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5C4AFE" w:rsidRPr="00536E22">
        <w:rPr>
          <w:rFonts w:ascii="Times New Roman" w:hAnsi="Times New Roman" w:cs="Times New Roman"/>
          <w:sz w:val="26"/>
          <w:szCs w:val="26"/>
        </w:rPr>
        <w:t>,</w:t>
      </w:r>
      <w:r w:rsidRPr="00536E22">
        <w:rPr>
          <w:rFonts w:ascii="Times New Roman" w:hAnsi="Times New Roman" w:cs="Times New Roman"/>
          <w:sz w:val="26"/>
          <w:szCs w:val="26"/>
        </w:rPr>
        <w:t xml:space="preserve"> в котором </w:t>
      </w:r>
      <w:r w:rsidR="005C4AFE" w:rsidRPr="00536E22">
        <w:rPr>
          <w:rFonts w:ascii="Times New Roman" w:hAnsi="Times New Roman" w:cs="Times New Roman"/>
          <w:sz w:val="26"/>
          <w:szCs w:val="26"/>
        </w:rPr>
        <w:t>реализовать</w:t>
      </w:r>
      <w:r w:rsidRPr="00536E22">
        <w:rPr>
          <w:rFonts w:ascii="Times New Roman" w:hAnsi="Times New Roman" w:cs="Times New Roman"/>
          <w:sz w:val="26"/>
          <w:szCs w:val="26"/>
        </w:rPr>
        <w:t xml:space="preserve"> создание нового «блюпринта» и выполнить сопутствующие служебные импорты.</w:t>
      </w:r>
    </w:p>
    <w:p w:rsidR="00EA0B84" w:rsidRPr="00536E22" w:rsidRDefault="00EA0B84" w:rsidP="00EA0B8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36E2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36E2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7. </w:t>
      </w:r>
      <w:r w:rsidRPr="00536E2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536E22" w:rsidRDefault="00536E22" w:rsidP="00536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render_template, url_for, flash, </w:t>
      </w:r>
    </w:p>
    <w:p w:rsidR="00536E22" w:rsidRDefault="00536E22" w:rsidP="00536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redirect, request, Blueprint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login_user, current_user, </w:t>
      </w:r>
    </w:p>
    <w:p w:rsidR="00536E22" w:rsidRDefault="00536E22" w:rsidP="00536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logout_user, login_required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db, bcrypt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flask_blog.models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User, Post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flask_blog.users.forms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(RegistrationForm, LoginFo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rm, UpdateAccountForm,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RequestResetForm, ResetPasswordForm)</w:t>
      </w:r>
    </w:p>
    <w:p w:rsidR="00536E22" w:rsidRDefault="00536E22" w:rsidP="00536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flask_blog.users.utils </w:t>
      </w:r>
      <w:r w:rsidRPr="00536E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save_picture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users = Blueprint(</w:t>
      </w:r>
      <w:r w:rsidRPr="00536E2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'users'</w:t>
      </w:r>
      <w:r w:rsidRPr="00536E2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__name__)</w:t>
      </w:r>
    </w:p>
    <w:p w:rsidR="00536E22" w:rsidRPr="00536E22" w:rsidRDefault="00536E22" w:rsidP="00536E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EA0B84" w:rsidRPr="00DF770C" w:rsidRDefault="00EA0B84" w:rsidP="00EA0B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F770C">
        <w:rPr>
          <w:rFonts w:ascii="Times New Roman" w:hAnsi="Times New Roman" w:cs="Times New Roman"/>
          <w:sz w:val="26"/>
          <w:szCs w:val="26"/>
        </w:rPr>
        <w:lastRenderedPageBreak/>
        <w:t xml:space="preserve">Назначение каждого импорта мы рассмотрим далее подробнее. Здесь есть импорты как стандартных встроенных компонентов, так и компонентов нашего проекта. </w:t>
      </w:r>
    </w:p>
    <w:bookmarkStart w:id="12" w:name="_Toc99367896"/>
    <w:p w:rsidR="00EA0B84" w:rsidRPr="00DF770C" w:rsidRDefault="00F71345" w:rsidP="00DF770C">
      <w:pPr>
        <w:pStyle w:val="21"/>
        <w:spacing w:line="360" w:lineRule="auto"/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1B693DA" wp14:editId="5452B749">
                <wp:simplePos x="0" y="0"/>
                <wp:positionH relativeFrom="margin">
                  <wp:posOffset>-485267</wp:posOffset>
                </wp:positionH>
                <wp:positionV relativeFrom="paragraph">
                  <wp:posOffset>-551485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5A4E" id="Прямоугольник 12" o:spid="_x0000_s1026" style="position:absolute;margin-left:-38.2pt;margin-top:-43.4pt;width:524.4pt;height:768.2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EA0B84" w:rsidRPr="00DF770C">
        <w:t>функция регистрации нового пользователя</w:t>
      </w:r>
      <w:bookmarkEnd w:id="12"/>
    </w:p>
    <w:p w:rsidR="00EA0B84" w:rsidRPr="00DF770C" w:rsidRDefault="005C4AFE" w:rsidP="00EA0B84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F770C">
        <w:rPr>
          <w:rFonts w:ascii="Times New Roman" w:eastAsia="Arial" w:hAnsi="Times New Roman" w:cs="Times New Roman"/>
          <w:b/>
          <w:sz w:val="28"/>
          <w:szCs w:val="28"/>
          <w:u w:val="single"/>
        </w:rPr>
        <w:t xml:space="preserve">Листинг 8. 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blog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users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routes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DF770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DF770C" w:rsidRPr="00DF770C" w:rsidRDefault="00DF770C" w:rsidP="00DF77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F770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@users.route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"/register"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register():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current_user.is_authenticated: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'main.home'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form = RegistrationForm()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hashed_password = bcrypt.\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generate_password_hash(form.password.data).decode(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User(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=form.username.data,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=form.email.data,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password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=hashed_password)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db.session.add(user)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db.session.commit()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flash(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Ваша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учетная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запись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была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создана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!'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'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Теперь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можете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войти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систему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'success'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'users.login'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7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'register.html'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'Register'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=form)</w:t>
      </w:r>
    </w:p>
    <w:p w:rsidR="00E36F66" w:rsidRPr="009F13E1" w:rsidRDefault="00E36F66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u w:val="single"/>
          <w:lang w:val="en-US"/>
        </w:rPr>
      </w:pPr>
    </w:p>
    <w:p w:rsidR="00EA0B84" w:rsidRPr="00DF770C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F770C">
        <w:rPr>
          <w:rFonts w:ascii="Times New Roman" w:hAnsi="Times New Roman" w:cs="Times New Roman"/>
          <w:sz w:val="26"/>
          <w:szCs w:val="26"/>
        </w:rPr>
        <w:t>Выражение</w:t>
      </w:r>
      <w:r w:rsidRPr="00DF770C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DF770C" w:rsidRPr="00DF770C" w:rsidRDefault="00DF770C" w:rsidP="00DF77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F770C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@users.route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"/register"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:rsidR="00EA0B84" w:rsidRPr="009F13E1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A0B84" w:rsidRPr="00DF770C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F770C">
        <w:rPr>
          <w:rFonts w:ascii="Times New Roman" w:hAnsi="Times New Roman" w:cs="Times New Roman"/>
          <w:sz w:val="26"/>
          <w:szCs w:val="26"/>
        </w:rPr>
        <w:t xml:space="preserve">Означает, что мы будем работать с пространством маршрутов нашего текущего «блюпринта» </w:t>
      </w:r>
      <w:r w:rsidR="00656B7E" w:rsidRPr="00DF770C">
        <w:rPr>
          <w:rFonts w:ascii="Times New Roman" w:hAnsi="Times New Roman" w:cs="Times New Roman"/>
          <w:color w:val="0070C0"/>
          <w:sz w:val="26"/>
          <w:szCs w:val="26"/>
          <w:lang w:val="en-US"/>
        </w:rPr>
        <w:t>u</w:t>
      </w:r>
      <w:r w:rsidRPr="00DF770C">
        <w:rPr>
          <w:rFonts w:ascii="Times New Roman" w:hAnsi="Times New Roman" w:cs="Times New Roman"/>
          <w:color w:val="0070C0"/>
          <w:sz w:val="26"/>
          <w:szCs w:val="26"/>
          <w:lang w:val="en-US"/>
        </w:rPr>
        <w:t>sers</w:t>
      </w:r>
      <w:r w:rsidRPr="00DF770C">
        <w:rPr>
          <w:rFonts w:ascii="Times New Roman" w:hAnsi="Times New Roman" w:cs="Times New Roman"/>
          <w:sz w:val="26"/>
          <w:szCs w:val="26"/>
        </w:rPr>
        <w:t>.</w:t>
      </w:r>
    </w:p>
    <w:p w:rsidR="00EA0B84" w:rsidRPr="00DF770C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F770C">
        <w:rPr>
          <w:rFonts w:ascii="Times New Roman" w:hAnsi="Times New Roman" w:cs="Times New Roman"/>
          <w:sz w:val="26"/>
          <w:szCs w:val="26"/>
        </w:rPr>
        <w:t xml:space="preserve">Переход по </w:t>
      </w:r>
      <w:r w:rsidR="00DF770C" w:rsidRPr="00DF770C">
        <w:rPr>
          <w:rFonts w:ascii="Times New Roman" w:hAnsi="Times New Roman" w:cs="Times New Roman"/>
          <w:sz w:val="26"/>
          <w:szCs w:val="26"/>
        </w:rPr>
        <w:t>указанному в декораторе пути</w:t>
      </w:r>
      <w:r w:rsidRPr="00DF770C">
        <w:rPr>
          <w:rFonts w:ascii="Times New Roman" w:hAnsi="Times New Roman" w:cs="Times New Roman"/>
          <w:sz w:val="26"/>
          <w:szCs w:val="26"/>
        </w:rPr>
        <w:t xml:space="preserve"> будет означать запуск соответствующего контроллера.</w:t>
      </w:r>
    </w:p>
    <w:p w:rsidR="00EA0B84" w:rsidRPr="00DF770C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F770C">
        <w:rPr>
          <w:rFonts w:ascii="Times New Roman" w:hAnsi="Times New Roman" w:cs="Times New Roman"/>
          <w:sz w:val="26"/>
          <w:szCs w:val="26"/>
        </w:rPr>
        <w:t>Параметр:</w:t>
      </w:r>
    </w:p>
    <w:p w:rsidR="00EA0B84" w:rsidRPr="00DF770C" w:rsidRDefault="00DF770C" w:rsidP="00DF77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F770C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methods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=[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'GET'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DF770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'POST'</w:t>
      </w:r>
      <w:r w:rsidRPr="00DF77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</w:p>
    <w:p w:rsidR="00EA0B84" w:rsidRPr="009F13E1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A0B84" w:rsidRPr="00650329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50329">
        <w:rPr>
          <w:rFonts w:ascii="Times New Roman" w:hAnsi="Times New Roman" w:cs="Times New Roman"/>
          <w:sz w:val="26"/>
          <w:szCs w:val="26"/>
        </w:rPr>
        <w:t xml:space="preserve">Означает, что наш контроллер сможет одновременно работать с </w:t>
      </w:r>
      <w:r w:rsidRPr="00650329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50329">
        <w:rPr>
          <w:rFonts w:ascii="Times New Roman" w:hAnsi="Times New Roman" w:cs="Times New Roman"/>
          <w:sz w:val="26"/>
          <w:szCs w:val="26"/>
        </w:rPr>
        <w:t xml:space="preserve">- и </w:t>
      </w:r>
      <w:r w:rsidRPr="00650329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650329">
        <w:rPr>
          <w:rFonts w:ascii="Times New Roman" w:hAnsi="Times New Roman" w:cs="Times New Roman"/>
          <w:sz w:val="26"/>
          <w:szCs w:val="26"/>
        </w:rPr>
        <w:t>-запросами.</w:t>
      </w:r>
    </w:p>
    <w:p w:rsidR="00652818" w:rsidRPr="00EB00DA" w:rsidRDefault="00EA0B84" w:rsidP="00652818">
      <w:pPr>
        <w:tabs>
          <w:tab w:val="left" w:pos="701"/>
        </w:tabs>
        <w:spacing w:after="0" w:line="360" w:lineRule="auto"/>
        <w:jc w:val="center"/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</w:pPr>
      <w:r w:rsidRPr="00EB00DA"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  <w:t>Об</w:t>
      </w:r>
      <w:r w:rsidR="00EB00DA" w:rsidRPr="00EB00DA"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  <w:t>щий механизм работы контроллера</w:t>
      </w:r>
    </w:p>
    <w:p w:rsidR="00EA0B84" w:rsidRPr="00EB00DA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i/>
          <w:color w:val="0070C0"/>
          <w:sz w:val="26"/>
          <w:szCs w:val="26"/>
        </w:rPr>
      </w:pPr>
      <w:r w:rsidRPr="00EB00DA">
        <w:rPr>
          <w:rFonts w:ascii="Times New Roman" w:hAnsi="Times New Roman" w:cs="Times New Roman"/>
          <w:i/>
          <w:color w:val="0070C0"/>
          <w:sz w:val="26"/>
          <w:szCs w:val="26"/>
        </w:rPr>
        <w:t>Если мы уже находимся в системе под одним из активных пользователей, то попытка перехода на страницу регистрации обеспечит перенаправление нас на главную страницу. Иначе, если вы не зарегистрированный пользователь,</w:t>
      </w:r>
      <w:r w:rsidR="00EB00DA" w:rsidRPr="00EB00D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 то</w:t>
      </w:r>
      <w:r w:rsidRPr="00EB00D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 в шаблоне регистрации пользователя будет создан и загружен объект </w:t>
      </w:r>
      <w:r w:rsidRPr="00EB00DA">
        <w:rPr>
          <w:rFonts w:ascii="Times New Roman" w:hAnsi="Times New Roman" w:cs="Times New Roman"/>
          <w:i/>
          <w:color w:val="0070C0"/>
          <w:sz w:val="26"/>
          <w:szCs w:val="26"/>
        </w:rPr>
        <w:lastRenderedPageBreak/>
        <w:t xml:space="preserve">регистрационной формы, через которую вы сможете ввести свои данные. Если форма с введенными данными пройдет валидацию, данные будут отправлены </w:t>
      </w:r>
      <w:r w:rsidR="0088647B"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CAE7AA0" wp14:editId="2CA32C8F">
                <wp:simplePos x="0" y="0"/>
                <wp:positionH relativeFrom="margin">
                  <wp:posOffset>-453666</wp:posOffset>
                </wp:positionH>
                <wp:positionV relativeFrom="paragraph">
                  <wp:posOffset>-477575</wp:posOffset>
                </wp:positionV>
                <wp:extent cx="6660000" cy="9756000"/>
                <wp:effectExtent l="0" t="0" r="26670" b="17145"/>
                <wp:wrapNone/>
                <wp:docPr id="2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63269" id="Прямоугольник 12" o:spid="_x0000_s1026" style="position:absolute;margin-left:-35.7pt;margin-top:-37.6pt;width:524.4pt;height:768.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Yd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i3eh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EB00DA"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  <w:t>POST</w:t>
      </w:r>
      <w:r w:rsidRPr="00EB00D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-запросом на сторону сервера, в базе данных появятся параметры нового пользователя и вас перенаправят на страницу </w:t>
      </w:r>
      <w:r w:rsidR="00EB00DA" w:rsidRPr="00EB00DA">
        <w:rPr>
          <w:rFonts w:ascii="Times New Roman" w:hAnsi="Times New Roman" w:cs="Times New Roman"/>
          <w:i/>
          <w:color w:val="0070C0"/>
          <w:sz w:val="26"/>
          <w:szCs w:val="26"/>
        </w:rPr>
        <w:t>авторизации</w:t>
      </w:r>
      <w:r w:rsidRPr="00EB00DA">
        <w:rPr>
          <w:rFonts w:ascii="Times New Roman" w:hAnsi="Times New Roman" w:cs="Times New Roman"/>
          <w:i/>
          <w:color w:val="0070C0"/>
          <w:sz w:val="26"/>
          <w:szCs w:val="26"/>
        </w:rPr>
        <w:t>.</w:t>
      </w:r>
    </w:p>
    <w:p w:rsidR="00EA0B84" w:rsidRPr="000D34E0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0D34E0">
        <w:rPr>
          <w:rFonts w:ascii="Times New Roman" w:hAnsi="Times New Roman" w:cs="Times New Roman"/>
          <w:sz w:val="26"/>
          <w:szCs w:val="26"/>
        </w:rPr>
        <w:t>Теперь разберем отдельные выражения представленного кода.</w:t>
      </w:r>
    </w:p>
    <w:p w:rsidR="00EA0B84" w:rsidRPr="000D34E0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0D34E0">
        <w:rPr>
          <w:rFonts w:ascii="Times New Roman" w:hAnsi="Times New Roman" w:cs="Times New Roman"/>
          <w:sz w:val="26"/>
          <w:szCs w:val="26"/>
        </w:rPr>
        <w:t xml:space="preserve">Контроллер </w:t>
      </w:r>
      <w:r w:rsidRPr="000D34E0">
        <w:rPr>
          <w:rFonts w:ascii="Times New Roman" w:hAnsi="Times New Roman" w:cs="Times New Roman"/>
          <w:color w:val="0070C0"/>
          <w:sz w:val="26"/>
          <w:szCs w:val="26"/>
          <w:lang w:val="en-US"/>
        </w:rPr>
        <w:t>register</w:t>
      </w:r>
      <w:r w:rsidRPr="000D34E0">
        <w:rPr>
          <w:rFonts w:ascii="Times New Roman" w:hAnsi="Times New Roman" w:cs="Times New Roman"/>
          <w:color w:val="0070C0"/>
          <w:sz w:val="26"/>
          <w:szCs w:val="26"/>
        </w:rPr>
        <w:t>()</w:t>
      </w:r>
      <w:r w:rsidRPr="000D34E0">
        <w:rPr>
          <w:rFonts w:ascii="Times New Roman" w:hAnsi="Times New Roman" w:cs="Times New Roman"/>
          <w:sz w:val="26"/>
          <w:szCs w:val="26"/>
        </w:rPr>
        <w:t xml:space="preserve"> обеспечивает рендеринг шаблона регистрации с передачей соответствующего контекста, в том числе объекта формы регистрации и заголовка страницы регистрации:</w:t>
      </w:r>
    </w:p>
    <w:p w:rsidR="000D34E0" w:rsidRPr="000D34E0" w:rsidRDefault="000D34E0" w:rsidP="000D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D34E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0D34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0D34E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'register.html'</w:t>
      </w:r>
      <w:r w:rsidRPr="000D34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D34E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0D34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0D34E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'Register'</w:t>
      </w:r>
      <w:r w:rsidRPr="000D34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D34E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0D34E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=form)</w:t>
      </w:r>
    </w:p>
    <w:p w:rsidR="00EA0B84" w:rsidRPr="009F13E1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A0B84" w:rsidRPr="007F4F9B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4F9B">
        <w:rPr>
          <w:rFonts w:ascii="Times New Roman" w:hAnsi="Times New Roman" w:cs="Times New Roman"/>
          <w:sz w:val="26"/>
          <w:szCs w:val="26"/>
        </w:rPr>
        <w:t>Теперь подробнее разберем код контроллера:</w:t>
      </w:r>
    </w:p>
    <w:p w:rsidR="007F4F9B" w:rsidRDefault="007F4F9B" w:rsidP="007F4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 </w:t>
      </w: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url_for</w:t>
      </w:r>
    </w:p>
    <w:p w:rsidR="007F4F9B" w:rsidRDefault="007F4F9B" w:rsidP="007F4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flask_login </w:t>
      </w: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</w:t>
      </w:r>
    </w:p>
    <w:p w:rsidR="007F4F9B" w:rsidRDefault="007F4F9B" w:rsidP="007F4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F4F9B" w:rsidRDefault="007F4F9B" w:rsidP="007F4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7F4F9B" w:rsidRPr="007F4F9B" w:rsidRDefault="007F4F9B" w:rsidP="007F4F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current_user.is_authenticated: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F4F9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7F4F9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'main.home'</w:t>
      </w:r>
      <w:r w:rsidRPr="007F4F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EA0B84" w:rsidRPr="00274158" w:rsidRDefault="00EA0B84" w:rsidP="007F4F9B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274158">
        <w:rPr>
          <w:rFonts w:ascii="Times New Roman" w:hAnsi="Times New Roman" w:cs="Times New Roman"/>
          <w:sz w:val="26"/>
          <w:szCs w:val="26"/>
        </w:rPr>
        <w:t xml:space="preserve">Если пользователь является действующим пользователем нашего блога и </w:t>
      </w:r>
      <w:r w:rsidR="001653F6" w:rsidRPr="00274158">
        <w:rPr>
          <w:rFonts w:ascii="Times New Roman" w:hAnsi="Times New Roman" w:cs="Times New Roman"/>
          <w:sz w:val="26"/>
          <w:szCs w:val="26"/>
        </w:rPr>
        <w:t>прошел аутентификацию</w:t>
      </w:r>
      <w:r w:rsidRPr="00274158">
        <w:rPr>
          <w:rFonts w:ascii="Times New Roman" w:hAnsi="Times New Roman" w:cs="Times New Roman"/>
          <w:sz w:val="26"/>
          <w:szCs w:val="26"/>
        </w:rPr>
        <w:t>, то при попытке выполнить регистрацию, он будет перенаправлен на главную страницу.</w:t>
      </w:r>
    </w:p>
    <w:p w:rsidR="00EA0B84" w:rsidRPr="00274158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74158">
        <w:rPr>
          <w:rFonts w:ascii="Times New Roman" w:hAnsi="Times New Roman" w:cs="Times New Roman"/>
          <w:sz w:val="26"/>
          <w:szCs w:val="26"/>
        </w:rPr>
        <w:t>Далее, при успешной валидации параметров формы</w:t>
      </w:r>
      <w:r w:rsidR="00274158" w:rsidRPr="00274158">
        <w:rPr>
          <w:rFonts w:ascii="Times New Roman" w:hAnsi="Times New Roman" w:cs="Times New Roman"/>
          <w:sz w:val="26"/>
          <w:szCs w:val="26"/>
        </w:rPr>
        <w:t>:</w:t>
      </w:r>
    </w:p>
    <w:p w:rsidR="00274158" w:rsidRDefault="00274158" w:rsidP="002741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7415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7415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</w:p>
    <w:p w:rsidR="00274158" w:rsidRPr="00DD5350" w:rsidRDefault="00274158" w:rsidP="002741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…</w:t>
      </w:r>
    </w:p>
    <w:p w:rsidR="00EA0B84" w:rsidRPr="00274158" w:rsidRDefault="00EA0B84" w:rsidP="00274158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274158">
        <w:rPr>
          <w:rFonts w:ascii="Times New Roman" w:hAnsi="Times New Roman" w:cs="Times New Roman"/>
          <w:sz w:val="26"/>
          <w:szCs w:val="26"/>
        </w:rPr>
        <w:t xml:space="preserve">На основе содержимого формы будет создаваться объект модели-класса </w:t>
      </w:r>
      <w:r w:rsidRPr="00274158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</w:t>
      </w:r>
      <w:r w:rsidRPr="00274158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274158">
        <w:rPr>
          <w:rFonts w:ascii="Times New Roman" w:hAnsi="Times New Roman" w:cs="Times New Roman"/>
          <w:sz w:val="26"/>
          <w:szCs w:val="26"/>
        </w:rPr>
        <w:t>(пользователь), при этом пароль пользователь будет хешироваться.</w:t>
      </w:r>
    </w:p>
    <w:p w:rsidR="00274158" w:rsidRPr="00274158" w:rsidRDefault="00274158" w:rsidP="00274158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274158">
        <w:rPr>
          <w:rFonts w:ascii="Courier New" w:hAnsi="Courier New" w:cs="Courier New"/>
          <w:color w:val="000000"/>
          <w:lang w:val="en-US"/>
        </w:rPr>
        <w:t>hashed_password = bcrypt.\</w:t>
      </w:r>
      <w:r w:rsidRPr="00274158">
        <w:rPr>
          <w:rFonts w:ascii="Courier New" w:hAnsi="Courier New" w:cs="Courier New"/>
          <w:color w:val="000000"/>
          <w:lang w:val="en-US"/>
        </w:rPr>
        <w:br/>
        <w:t xml:space="preserve">    generate_password_hash(form.password.data).decode(</w:t>
      </w:r>
      <w:r w:rsidRPr="00274158">
        <w:rPr>
          <w:rFonts w:ascii="Courier New" w:hAnsi="Courier New" w:cs="Courier New"/>
          <w:b/>
          <w:bCs/>
          <w:color w:val="008080"/>
          <w:lang w:val="en-US"/>
        </w:rPr>
        <w:t>'utf-8'</w:t>
      </w:r>
      <w:r w:rsidRPr="00274158">
        <w:rPr>
          <w:rFonts w:ascii="Courier New" w:hAnsi="Courier New" w:cs="Courier New"/>
          <w:color w:val="000000"/>
          <w:lang w:val="en-US"/>
        </w:rPr>
        <w:t>)</w:t>
      </w:r>
      <w:r w:rsidRPr="00274158">
        <w:rPr>
          <w:rFonts w:ascii="Courier New" w:hAnsi="Courier New" w:cs="Courier New"/>
          <w:color w:val="000000"/>
          <w:lang w:val="en-US"/>
        </w:rPr>
        <w:br/>
        <w:t>user = User(</w:t>
      </w:r>
      <w:r w:rsidRPr="00274158">
        <w:rPr>
          <w:rFonts w:ascii="Courier New" w:hAnsi="Courier New" w:cs="Courier New"/>
          <w:color w:val="660099"/>
          <w:lang w:val="en-US"/>
        </w:rPr>
        <w:t>username</w:t>
      </w:r>
      <w:r w:rsidRPr="00274158">
        <w:rPr>
          <w:rFonts w:ascii="Courier New" w:hAnsi="Courier New" w:cs="Courier New"/>
          <w:color w:val="000000"/>
          <w:lang w:val="en-US"/>
        </w:rPr>
        <w:t>=form.username.data,</w:t>
      </w:r>
      <w:r w:rsidRPr="00274158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274158">
        <w:rPr>
          <w:rFonts w:ascii="Courier New" w:hAnsi="Courier New" w:cs="Courier New"/>
          <w:color w:val="660099"/>
          <w:lang w:val="en-US"/>
        </w:rPr>
        <w:t>email</w:t>
      </w:r>
      <w:r w:rsidRPr="00274158">
        <w:rPr>
          <w:rFonts w:ascii="Courier New" w:hAnsi="Courier New" w:cs="Courier New"/>
          <w:color w:val="000000"/>
          <w:lang w:val="en-US"/>
        </w:rPr>
        <w:t xml:space="preserve">=form.email.data, </w:t>
      </w:r>
      <w:r w:rsidRPr="00274158">
        <w:rPr>
          <w:rFonts w:ascii="Courier New" w:hAnsi="Courier New" w:cs="Courier New"/>
          <w:color w:val="660099"/>
          <w:lang w:val="en-US"/>
        </w:rPr>
        <w:t>password</w:t>
      </w:r>
      <w:r w:rsidRPr="00274158">
        <w:rPr>
          <w:rFonts w:ascii="Courier New" w:hAnsi="Courier New" w:cs="Courier New"/>
          <w:color w:val="000000"/>
          <w:lang w:val="en-US"/>
        </w:rPr>
        <w:t>=hashed_password)</w:t>
      </w:r>
    </w:p>
    <w:p w:rsidR="00EA0B84" w:rsidRPr="00274158" w:rsidRDefault="00EA0B84" w:rsidP="00274158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274158">
        <w:rPr>
          <w:rFonts w:ascii="Times New Roman" w:hAnsi="Times New Roman" w:cs="Times New Roman"/>
          <w:sz w:val="26"/>
          <w:szCs w:val="26"/>
        </w:rPr>
        <w:t xml:space="preserve">Параметры созданного объекта-пользователя посредством </w:t>
      </w:r>
      <w:r w:rsidRPr="00274158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Pr="00274158">
        <w:rPr>
          <w:rFonts w:ascii="Times New Roman" w:hAnsi="Times New Roman" w:cs="Times New Roman"/>
          <w:sz w:val="26"/>
          <w:szCs w:val="26"/>
        </w:rPr>
        <w:t xml:space="preserve">-библиотеки </w:t>
      </w:r>
      <w:r w:rsidRPr="00274158">
        <w:rPr>
          <w:rFonts w:ascii="Times New Roman" w:hAnsi="Times New Roman" w:cs="Times New Roman"/>
          <w:sz w:val="26"/>
          <w:szCs w:val="26"/>
          <w:lang w:val="en-US"/>
        </w:rPr>
        <w:t>SQLAlchemy</w:t>
      </w:r>
      <w:r w:rsidRPr="00274158">
        <w:rPr>
          <w:rFonts w:ascii="Times New Roman" w:hAnsi="Times New Roman" w:cs="Times New Roman"/>
          <w:sz w:val="26"/>
          <w:szCs w:val="26"/>
        </w:rPr>
        <w:t xml:space="preserve"> будут передаваться в базу данных и сохраняться.</w:t>
      </w:r>
    </w:p>
    <w:p w:rsidR="009B449D" w:rsidRPr="009B449D" w:rsidRDefault="009B449D" w:rsidP="009B4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4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db.session.add(user)</w:t>
      </w:r>
      <w:r w:rsidRPr="009B449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db.session.commit()</w:t>
      </w:r>
    </w:p>
    <w:p w:rsidR="00EA0B84" w:rsidRPr="009F13E1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A0B84" w:rsidRPr="00A61993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61993">
        <w:rPr>
          <w:rFonts w:ascii="Times New Roman" w:hAnsi="Times New Roman" w:cs="Times New Roman"/>
          <w:sz w:val="26"/>
          <w:szCs w:val="26"/>
        </w:rPr>
        <w:t>Далее будет выводиться простое всплывающее сообщение для пользователя:</w:t>
      </w:r>
    </w:p>
    <w:p w:rsidR="00A61993" w:rsidRPr="00A61993" w:rsidRDefault="00A61993" w:rsidP="00A619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619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flash(</w:t>
      </w:r>
      <w:r w:rsidRPr="00A6199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'Ваша учетная запись была создана!'</w:t>
      </w:r>
      <w:r w:rsidRPr="00A6199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' Теперь вы можете войти в систему'</w:t>
      </w:r>
      <w:r w:rsidRPr="00A619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A6199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'success'</w:t>
      </w:r>
      <w:r w:rsidRPr="00A619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EA0B84" w:rsidRPr="00A61993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A0B84" w:rsidRPr="00B924FE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924FE">
        <w:rPr>
          <w:rFonts w:ascii="Times New Roman" w:hAnsi="Times New Roman" w:cs="Times New Roman"/>
          <w:sz w:val="26"/>
          <w:szCs w:val="26"/>
        </w:rPr>
        <w:t>Обратим внимание на функцию вычисления хеша пароля.</w:t>
      </w:r>
    </w:p>
    <w:p w:rsidR="00B924FE" w:rsidRPr="00B924FE" w:rsidRDefault="00F71345" w:rsidP="00B92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52CA382" wp14:editId="4C899BE0">
                <wp:simplePos x="0" y="0"/>
                <wp:positionH relativeFrom="margin">
                  <wp:align>center</wp:align>
                </wp:positionH>
                <wp:positionV relativeFrom="paragraph">
                  <wp:posOffset>-544728</wp:posOffset>
                </wp:positionV>
                <wp:extent cx="6660000" cy="9756000"/>
                <wp:effectExtent l="0" t="0" r="26670" b="17145"/>
                <wp:wrapNone/>
                <wp:docPr id="2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2CF15" id="Прямоугольник 12" o:spid="_x0000_s1026" style="position:absolute;margin-left:0;margin-top:-42.9pt;width:524.4pt;height:768.2pt;z-index:251924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AXP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B924FE" w:rsidRPr="00B924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hashed_password = bcrypt.\</w:t>
      </w:r>
      <w:r w:rsidR="00B924FE" w:rsidRPr="00B924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generate_password_hash(form.password.data).decode(</w:t>
      </w:r>
      <w:r w:rsidR="00B924FE" w:rsidRPr="00B924F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'utf-8'</w:t>
      </w:r>
      <w:r w:rsidR="00B924FE" w:rsidRPr="00B924F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EA0B84" w:rsidRPr="009F13E1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EA0B84" w:rsidRPr="007F5332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5332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Pr="007F5332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7F5332">
        <w:rPr>
          <w:rFonts w:ascii="Times New Roman" w:hAnsi="Times New Roman" w:cs="Times New Roman"/>
          <w:sz w:val="26"/>
          <w:szCs w:val="26"/>
        </w:rPr>
        <w:t>-</w:t>
      </w:r>
      <w:r w:rsidRPr="007F5332">
        <w:rPr>
          <w:rFonts w:ascii="Times New Roman" w:hAnsi="Times New Roman" w:cs="Times New Roman"/>
          <w:sz w:val="26"/>
          <w:szCs w:val="26"/>
          <w:lang w:val="en-US"/>
        </w:rPr>
        <w:t>Bcrypt</w:t>
      </w:r>
      <w:r w:rsidRPr="007F5332">
        <w:rPr>
          <w:rFonts w:ascii="Times New Roman" w:hAnsi="Times New Roman" w:cs="Times New Roman"/>
          <w:sz w:val="26"/>
          <w:szCs w:val="26"/>
        </w:rPr>
        <w:t xml:space="preserve"> для </w:t>
      </w:r>
      <w:r w:rsidRPr="007F5332"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7F5332">
        <w:rPr>
          <w:rFonts w:ascii="Times New Roman" w:hAnsi="Times New Roman" w:cs="Times New Roman"/>
          <w:sz w:val="26"/>
          <w:szCs w:val="26"/>
        </w:rPr>
        <w:t xml:space="preserve"> мы уже установили. Теперь необходимо создать объект главного класса-конструктора этого </w:t>
      </w:r>
      <w:r w:rsidR="007F5332" w:rsidRPr="007F5332">
        <w:rPr>
          <w:rFonts w:ascii="Times New Roman" w:hAnsi="Times New Roman" w:cs="Times New Roman"/>
          <w:sz w:val="26"/>
          <w:szCs w:val="26"/>
        </w:rPr>
        <w:t>расширения</w:t>
      </w:r>
      <w:r w:rsidRPr="007F5332">
        <w:rPr>
          <w:rFonts w:ascii="Times New Roman" w:hAnsi="Times New Roman" w:cs="Times New Roman"/>
          <w:sz w:val="26"/>
          <w:szCs w:val="26"/>
        </w:rPr>
        <w:t xml:space="preserve"> и выполнить его регистрацию.</w:t>
      </w:r>
    </w:p>
    <w:p w:rsidR="00EA0B84" w:rsidRPr="007F5332" w:rsidRDefault="00EA0B84" w:rsidP="00EA0B8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F5332">
        <w:rPr>
          <w:rFonts w:ascii="Times New Roman" w:hAnsi="Times New Roman" w:cs="Times New Roman"/>
          <w:sz w:val="26"/>
          <w:szCs w:val="26"/>
        </w:rPr>
        <w:t>Для этого в модуле __</w:t>
      </w:r>
      <w:r w:rsidRPr="007F5332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7F5332">
        <w:rPr>
          <w:rFonts w:ascii="Times New Roman" w:hAnsi="Times New Roman" w:cs="Times New Roman"/>
          <w:sz w:val="26"/>
          <w:szCs w:val="26"/>
        </w:rPr>
        <w:t>__.</w:t>
      </w:r>
      <w:r w:rsidRPr="007F5332">
        <w:rPr>
          <w:rFonts w:ascii="Times New Roman" w:hAnsi="Times New Roman" w:cs="Times New Roman"/>
          <w:sz w:val="26"/>
          <w:szCs w:val="26"/>
          <w:lang w:val="en-US"/>
        </w:rPr>
        <w:t>py</w:t>
      </w:r>
      <w:r w:rsidRPr="007F5332">
        <w:rPr>
          <w:rFonts w:ascii="Times New Roman" w:hAnsi="Times New Roman" w:cs="Times New Roman"/>
          <w:sz w:val="26"/>
          <w:szCs w:val="26"/>
        </w:rPr>
        <w:t xml:space="preserve"> пакета проекта добавить:</w:t>
      </w:r>
    </w:p>
    <w:p w:rsidR="00EA0B84" w:rsidRPr="007F5332" w:rsidRDefault="00EA0B84" w:rsidP="00EA0B8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F5332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7F53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0308C4" w:rsidRPr="007F53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9</w:t>
      </w:r>
      <w:r w:rsidRPr="007F5332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7F53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flask_blog/__init__.py</w:t>
      </w:r>
    </w:p>
    <w:p w:rsidR="00B924FE" w:rsidRPr="00CE1A9A" w:rsidRDefault="00EA0B84" w:rsidP="00CE1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F5332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…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flask_bcrypt </w:t>
      </w:r>
      <w:r w:rsidRPr="007F5332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>Bcrypt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…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bcrypt = Bcrypt()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7F5332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def 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create_app():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bcrypt</w:t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F533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7F5332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7F5332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>…</w:t>
      </w:r>
    </w:p>
    <w:p w:rsidR="00A41A2E" w:rsidRPr="00CE1A9A" w:rsidRDefault="00A41A2E" w:rsidP="00CE1A9A">
      <w:pPr>
        <w:pStyle w:val="21"/>
        <w:spacing w:after="240"/>
      </w:pPr>
      <w:bookmarkStart w:id="13" w:name="_Toc99367897"/>
      <w:r w:rsidRPr="00CE1A9A">
        <w:t>шаблон регистрации нового пользователя</w:t>
      </w:r>
      <w:bookmarkEnd w:id="13"/>
    </w:p>
    <w:p w:rsidR="00A41A2E" w:rsidRPr="00F9205C" w:rsidRDefault="00A41A2E" w:rsidP="00A41A2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9205C">
        <w:rPr>
          <w:rFonts w:ascii="Times New Roman" w:hAnsi="Times New Roman" w:cs="Times New Roman"/>
          <w:sz w:val="26"/>
          <w:szCs w:val="26"/>
        </w:rPr>
        <w:t>На данный момент нам необходимо добавить</w:t>
      </w:r>
      <w:r w:rsidR="00933659" w:rsidRPr="00F9205C">
        <w:rPr>
          <w:rFonts w:ascii="Times New Roman" w:hAnsi="Times New Roman" w:cs="Times New Roman"/>
          <w:sz w:val="26"/>
          <w:szCs w:val="26"/>
        </w:rPr>
        <w:t xml:space="preserve"> в директорию </w:t>
      </w:r>
      <w:r w:rsidR="00933659" w:rsidRPr="00F9205C">
        <w:rPr>
          <w:rFonts w:ascii="Times New Roman" w:hAnsi="Times New Roman" w:cs="Times New Roman"/>
          <w:sz w:val="26"/>
          <w:szCs w:val="26"/>
          <w:lang w:val="en-US"/>
        </w:rPr>
        <w:t>templates</w:t>
      </w:r>
      <w:r w:rsidRPr="00F9205C">
        <w:rPr>
          <w:rFonts w:ascii="Times New Roman" w:hAnsi="Times New Roman" w:cs="Times New Roman"/>
          <w:sz w:val="26"/>
          <w:szCs w:val="26"/>
        </w:rPr>
        <w:t xml:space="preserve"> шаблон</w:t>
      </w:r>
      <w:r w:rsidR="00933659" w:rsidRPr="00F9205C">
        <w:rPr>
          <w:rFonts w:ascii="Times New Roman" w:hAnsi="Times New Roman" w:cs="Times New Roman"/>
          <w:sz w:val="26"/>
          <w:szCs w:val="26"/>
        </w:rPr>
        <w:t xml:space="preserve"> </w:t>
      </w:r>
      <w:r w:rsidRPr="00F9205C">
        <w:rPr>
          <w:rFonts w:ascii="Times New Roman" w:hAnsi="Times New Roman" w:cs="Times New Roman"/>
          <w:sz w:val="26"/>
          <w:szCs w:val="26"/>
          <w:lang w:val="en-US"/>
        </w:rPr>
        <w:t>register</w:t>
      </w:r>
      <w:r w:rsidRPr="00F9205C">
        <w:rPr>
          <w:rFonts w:ascii="Times New Roman" w:hAnsi="Times New Roman" w:cs="Times New Roman"/>
          <w:sz w:val="26"/>
          <w:szCs w:val="26"/>
        </w:rPr>
        <w:t>.</w:t>
      </w:r>
      <w:r w:rsidRPr="00F9205C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F9205C">
        <w:rPr>
          <w:rFonts w:ascii="Times New Roman" w:hAnsi="Times New Roman" w:cs="Times New Roman"/>
          <w:sz w:val="26"/>
          <w:szCs w:val="26"/>
        </w:rPr>
        <w:t xml:space="preserve">. Добавим </w:t>
      </w:r>
      <w:r w:rsidR="00933659" w:rsidRPr="00F9205C">
        <w:rPr>
          <w:rFonts w:ascii="Times New Roman" w:hAnsi="Times New Roman" w:cs="Times New Roman"/>
          <w:sz w:val="26"/>
          <w:szCs w:val="26"/>
        </w:rPr>
        <w:t>его</w:t>
      </w:r>
      <w:r w:rsidRPr="00F9205C">
        <w:rPr>
          <w:rFonts w:ascii="Times New Roman" w:hAnsi="Times New Roman" w:cs="Times New Roman"/>
          <w:sz w:val="26"/>
          <w:szCs w:val="26"/>
        </w:rPr>
        <w:t>.</w:t>
      </w:r>
    </w:p>
    <w:p w:rsidR="00933659" w:rsidRPr="00F9205C" w:rsidRDefault="00A41A2E" w:rsidP="00A41A2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9205C">
        <w:rPr>
          <w:rFonts w:ascii="Times New Roman" w:hAnsi="Times New Roman" w:cs="Times New Roman"/>
          <w:sz w:val="26"/>
          <w:szCs w:val="26"/>
        </w:rPr>
        <w:t>Шаблон име</w:t>
      </w:r>
      <w:r w:rsidR="00933659" w:rsidRPr="00F9205C">
        <w:rPr>
          <w:rFonts w:ascii="Times New Roman" w:hAnsi="Times New Roman" w:cs="Times New Roman"/>
          <w:sz w:val="26"/>
          <w:szCs w:val="26"/>
        </w:rPr>
        <w:t>е</w:t>
      </w:r>
      <w:r w:rsidRPr="00F9205C">
        <w:rPr>
          <w:rFonts w:ascii="Times New Roman" w:hAnsi="Times New Roman" w:cs="Times New Roman"/>
          <w:sz w:val="26"/>
          <w:szCs w:val="26"/>
        </w:rPr>
        <w:t xml:space="preserve">т несложный код. </w:t>
      </w:r>
    </w:p>
    <w:p w:rsidR="00A41A2E" w:rsidRPr="009F13E1" w:rsidRDefault="00A41A2E" w:rsidP="00A41A2E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F9205C">
        <w:rPr>
          <w:rFonts w:ascii="Times New Roman" w:hAnsi="Times New Roman" w:cs="Times New Roman"/>
          <w:sz w:val="26"/>
          <w:szCs w:val="26"/>
        </w:rPr>
        <w:t>Также нам необходимо добавить ссылк</w:t>
      </w:r>
      <w:r w:rsidR="00D16365" w:rsidRPr="00F9205C">
        <w:rPr>
          <w:rFonts w:ascii="Times New Roman" w:hAnsi="Times New Roman" w:cs="Times New Roman"/>
          <w:sz w:val="26"/>
          <w:szCs w:val="26"/>
        </w:rPr>
        <w:t>у</w:t>
      </w:r>
      <w:r w:rsidRPr="00F9205C">
        <w:rPr>
          <w:rFonts w:ascii="Times New Roman" w:hAnsi="Times New Roman" w:cs="Times New Roman"/>
          <w:sz w:val="26"/>
          <w:szCs w:val="26"/>
        </w:rPr>
        <w:t xml:space="preserve"> на кнопк</w:t>
      </w:r>
      <w:r w:rsidR="00D16365" w:rsidRPr="00F9205C">
        <w:rPr>
          <w:rFonts w:ascii="Times New Roman" w:hAnsi="Times New Roman" w:cs="Times New Roman"/>
          <w:sz w:val="26"/>
          <w:szCs w:val="26"/>
        </w:rPr>
        <w:t>у</w:t>
      </w:r>
      <w:r w:rsidRPr="00F9205C">
        <w:rPr>
          <w:rFonts w:ascii="Times New Roman" w:hAnsi="Times New Roman" w:cs="Times New Roman"/>
          <w:sz w:val="26"/>
          <w:szCs w:val="26"/>
        </w:rPr>
        <w:t xml:space="preserve"> регистрации на главную страницу. В нашем случае, мы добавим их в базовый шаблон </w:t>
      </w:r>
      <w:r w:rsidR="00D16365" w:rsidRPr="00F9205C">
        <w:rPr>
          <w:rFonts w:ascii="Times New Roman" w:hAnsi="Times New Roman" w:cs="Times New Roman"/>
          <w:sz w:val="26"/>
          <w:szCs w:val="26"/>
          <w:lang w:val="en-US"/>
        </w:rPr>
        <w:t>layout</w:t>
      </w:r>
      <w:r w:rsidRPr="00F9205C">
        <w:rPr>
          <w:rFonts w:ascii="Times New Roman" w:hAnsi="Times New Roman" w:cs="Times New Roman"/>
          <w:sz w:val="26"/>
          <w:szCs w:val="26"/>
        </w:rPr>
        <w:t>.</w:t>
      </w:r>
      <w:r w:rsidRPr="00F9205C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F9205C">
        <w:rPr>
          <w:rFonts w:ascii="Times New Roman" w:hAnsi="Times New Roman" w:cs="Times New Roman"/>
          <w:sz w:val="26"/>
          <w:szCs w:val="26"/>
        </w:rPr>
        <w:t>.</w:t>
      </w:r>
    </w:p>
    <w:p w:rsidR="00A41A2E" w:rsidRPr="00F9205C" w:rsidRDefault="00A41A2E" w:rsidP="00A41A2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205C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F9205C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D16365" w:rsidRPr="00F9205C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0</w:t>
      </w:r>
      <w:r w:rsidRPr="00F9205C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F9205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</w:t>
      </w:r>
      <w:r w:rsidR="00D16365" w:rsidRPr="00F9205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layout</w:t>
      </w:r>
      <w:r w:rsidRPr="00F9205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p w:rsidR="00EA60CB" w:rsidRPr="00F9205C" w:rsidRDefault="00EA60CB" w:rsidP="00EA6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class="navbar-nav"</w:t>
      </w:r>
      <w:r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F9205C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</w:t>
      </w:r>
      <w:r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t>{% if current_user.is_authenticated %}</w:t>
      </w:r>
      <w:r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else %}</w:t>
      </w:r>
      <w:r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F9205C" w:rsidRPr="00F9205C" w:rsidRDefault="00EA60CB" w:rsidP="00EA6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 xml:space="preserve">url_for('users.register') </w:t>
      </w:r>
    </w:p>
    <w:p w:rsidR="00EA60CB" w:rsidRPr="00F9205C" w:rsidRDefault="00F9205C" w:rsidP="00EA60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EA60CB"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}}"</w:t>
      </w:r>
      <w:r w:rsidR="00EA60CB"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F9205C">
        <w:rPr>
          <w:rFonts w:ascii="Courier New" w:eastAsia="Times New Roman" w:hAnsi="Courier New" w:cs="Courier New"/>
          <w:sz w:val="20"/>
          <w:szCs w:val="20"/>
          <w:lang w:eastAsia="ru-RU"/>
        </w:rPr>
        <w:t>Зарегистрироваться</w:t>
      </w:r>
      <w:r w:rsidR="00EA60CB"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EA60CB"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EA60CB"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EA60CB"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endif %}</w:t>
      </w:r>
      <w:r w:rsidR="00EA60CB" w:rsidRPr="00F9205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EA60CB"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EA60CB"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="00EA60CB" w:rsidRPr="00F9205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2C5FF4" w:rsidRPr="00F9205C" w:rsidRDefault="002C5FF4" w:rsidP="002C5F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9205C">
        <w:rPr>
          <w:rFonts w:ascii="Times New Roman" w:hAnsi="Times New Roman" w:cs="Times New Roman"/>
          <w:sz w:val="26"/>
          <w:szCs w:val="26"/>
        </w:rPr>
        <w:lastRenderedPageBreak/>
        <w:t>Особого внимания заслуживают наши динамические ссылки на другие страницы проекта, например,</w:t>
      </w:r>
    </w:p>
    <w:p w:rsidR="002C5FF4" w:rsidRPr="00F9205C" w:rsidRDefault="002C5FF4" w:rsidP="002C5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href="{{ url_for('users.</w:t>
      </w:r>
      <w:r w:rsidR="004B0D04"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register</w:t>
      </w:r>
      <w:r w:rsidRPr="00F9205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') }}</w:t>
      </w:r>
    </w:p>
    <w:p w:rsidR="002C5FF4" w:rsidRPr="009F13E1" w:rsidRDefault="00F71345" w:rsidP="002C5F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C297203" wp14:editId="5D07DA25">
                <wp:simplePos x="0" y="0"/>
                <wp:positionH relativeFrom="margin">
                  <wp:posOffset>-446989</wp:posOffset>
                </wp:positionH>
                <wp:positionV relativeFrom="paragraph">
                  <wp:posOffset>-559384</wp:posOffset>
                </wp:positionV>
                <wp:extent cx="6660000" cy="9756000"/>
                <wp:effectExtent l="0" t="0" r="26670" b="17145"/>
                <wp:wrapNone/>
                <wp:docPr id="2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2CFDA" id="Прямоугольник 12" o:spid="_x0000_s1026" style="position:absolute;margin-left:-35.2pt;margin-top:-44.05pt;width:524.4pt;height:768.2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Mm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2C5FF4" w:rsidRPr="00161C9D" w:rsidRDefault="002C5FF4" w:rsidP="002C5FF4">
      <w:pPr>
        <w:tabs>
          <w:tab w:val="left" w:pos="701"/>
        </w:tabs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</w:pPr>
      <w:r w:rsidRPr="00161C9D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Pr="00161C9D">
        <w:rPr>
          <w:rFonts w:ascii="Times New Roman" w:hAnsi="Times New Roman" w:cs="Times New Roman"/>
          <w:color w:val="0070C0"/>
          <w:sz w:val="26"/>
          <w:szCs w:val="26"/>
          <w:lang w:val="en-US"/>
        </w:rPr>
        <w:t>url</w:t>
      </w:r>
      <w:r w:rsidRPr="00161C9D">
        <w:rPr>
          <w:rFonts w:ascii="Times New Roman" w:hAnsi="Times New Roman" w:cs="Times New Roman"/>
          <w:color w:val="0070C0"/>
          <w:sz w:val="26"/>
          <w:szCs w:val="26"/>
        </w:rPr>
        <w:t>_</w:t>
      </w:r>
      <w:r w:rsidRPr="00161C9D">
        <w:rPr>
          <w:rFonts w:ascii="Times New Roman" w:hAnsi="Times New Roman" w:cs="Times New Roman"/>
          <w:color w:val="0070C0"/>
          <w:sz w:val="26"/>
          <w:szCs w:val="26"/>
          <w:lang w:val="en-US"/>
        </w:rPr>
        <w:t>for</w:t>
      </w:r>
      <w:r w:rsidRPr="00161C9D">
        <w:rPr>
          <w:rFonts w:ascii="Times New Roman" w:hAnsi="Times New Roman" w:cs="Times New Roman"/>
          <w:color w:val="0070C0"/>
          <w:sz w:val="26"/>
          <w:szCs w:val="26"/>
        </w:rPr>
        <w:t>()</w:t>
      </w:r>
      <w:r w:rsidRPr="00161C9D">
        <w:rPr>
          <w:rFonts w:ascii="Times New Roman" w:hAnsi="Times New Roman" w:cs="Times New Roman"/>
          <w:sz w:val="26"/>
          <w:szCs w:val="26"/>
        </w:rPr>
        <w:t xml:space="preserve"> понятна. Так мы обозначаем нашу динамическую ссылку. А дальше самое интересное – ее аргумент </w:t>
      </w:r>
      <w:r w:rsidRPr="00161C9D">
        <w:rPr>
          <w:rFonts w:ascii="Courier New" w:eastAsia="Times New Roman" w:hAnsi="Courier New" w:cs="Courier New"/>
          <w:b/>
          <w:bCs/>
          <w:color w:val="0070C0"/>
          <w:sz w:val="20"/>
          <w:szCs w:val="20"/>
          <w:shd w:val="clear" w:color="auto" w:fill="EFEFEF"/>
          <w:lang w:eastAsia="ru-RU"/>
        </w:rPr>
        <w:t>'</w:t>
      </w:r>
      <w:r w:rsidRPr="00161C9D">
        <w:rPr>
          <w:rFonts w:ascii="Courier New" w:eastAsia="Times New Roman" w:hAnsi="Courier New" w:cs="Courier New"/>
          <w:b/>
          <w:bCs/>
          <w:color w:val="0070C0"/>
          <w:sz w:val="20"/>
          <w:szCs w:val="20"/>
          <w:shd w:val="clear" w:color="auto" w:fill="EFEFEF"/>
          <w:lang w:val="en-US" w:eastAsia="ru-RU"/>
        </w:rPr>
        <w:t>users</w:t>
      </w:r>
      <w:r w:rsidRPr="00161C9D">
        <w:rPr>
          <w:rFonts w:ascii="Courier New" w:eastAsia="Times New Roman" w:hAnsi="Courier New" w:cs="Courier New"/>
          <w:b/>
          <w:bCs/>
          <w:color w:val="0070C0"/>
          <w:sz w:val="20"/>
          <w:szCs w:val="20"/>
          <w:shd w:val="clear" w:color="auto" w:fill="EFEFEF"/>
          <w:lang w:eastAsia="ru-RU"/>
        </w:rPr>
        <w:t>.</w:t>
      </w:r>
      <w:r w:rsidR="004B0D04" w:rsidRPr="00161C9D">
        <w:rPr>
          <w:rFonts w:ascii="Courier New" w:eastAsia="Times New Roman" w:hAnsi="Courier New" w:cs="Courier New"/>
          <w:b/>
          <w:bCs/>
          <w:color w:val="0070C0"/>
          <w:sz w:val="20"/>
          <w:szCs w:val="20"/>
          <w:shd w:val="clear" w:color="auto" w:fill="EFEFEF"/>
          <w:lang w:val="en-US" w:eastAsia="ru-RU"/>
        </w:rPr>
        <w:t>register</w:t>
      </w:r>
      <w:r w:rsidRPr="00161C9D">
        <w:rPr>
          <w:rFonts w:ascii="Courier New" w:eastAsia="Times New Roman" w:hAnsi="Courier New" w:cs="Courier New"/>
          <w:b/>
          <w:bCs/>
          <w:color w:val="0070C0"/>
          <w:sz w:val="20"/>
          <w:szCs w:val="20"/>
          <w:shd w:val="clear" w:color="auto" w:fill="EFEFEF"/>
          <w:lang w:eastAsia="ru-RU"/>
        </w:rPr>
        <w:t>'.</w:t>
      </w:r>
    </w:p>
    <w:p w:rsidR="002C5FF4" w:rsidRPr="00D31DCA" w:rsidRDefault="002C5FF4" w:rsidP="002C5F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31DCA">
        <w:rPr>
          <w:rFonts w:ascii="Times New Roman" w:hAnsi="Times New Roman" w:cs="Times New Roman"/>
          <w:sz w:val="26"/>
          <w:szCs w:val="26"/>
        </w:rPr>
        <w:t xml:space="preserve">Он означает, что мы работаем с «роутами» (маршрутами) блюпринта </w:t>
      </w:r>
      <w:r w:rsidRPr="00D31DCA">
        <w:rPr>
          <w:rFonts w:ascii="Times New Roman" w:hAnsi="Times New Roman" w:cs="Times New Roman"/>
          <w:color w:val="0070C0"/>
          <w:sz w:val="26"/>
          <w:szCs w:val="26"/>
        </w:rPr>
        <w:t>«</w:t>
      </w:r>
      <w:r w:rsidRPr="00D31DCA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users</w:t>
      </w:r>
      <w:r w:rsidRPr="00D31DCA">
        <w:rPr>
          <w:rFonts w:ascii="Times New Roman" w:hAnsi="Times New Roman" w:cs="Times New Roman"/>
          <w:color w:val="0070C0"/>
          <w:sz w:val="26"/>
          <w:szCs w:val="26"/>
        </w:rPr>
        <w:t>»</w:t>
      </w:r>
      <w:r w:rsidRPr="00D31DCA">
        <w:rPr>
          <w:rFonts w:ascii="Times New Roman" w:hAnsi="Times New Roman" w:cs="Times New Roman"/>
          <w:sz w:val="26"/>
          <w:szCs w:val="26"/>
        </w:rPr>
        <w:t xml:space="preserve"> и для обработки перехода на текущую ссылку используем маршрут </w:t>
      </w:r>
      <w:r w:rsidR="004B0D04" w:rsidRPr="00D31DCA">
        <w:rPr>
          <w:rFonts w:ascii="Times New Roman" w:hAnsi="Times New Roman" w:cs="Times New Roman"/>
          <w:color w:val="0070C0"/>
          <w:sz w:val="26"/>
          <w:szCs w:val="26"/>
        </w:rPr>
        <w:t>«</w:t>
      </w:r>
      <w:r w:rsidRPr="00D31DCA">
        <w:rPr>
          <w:rFonts w:ascii="Times New Roman" w:hAnsi="Times New Roman" w:cs="Times New Roman"/>
          <w:color w:val="0070C0"/>
          <w:sz w:val="26"/>
          <w:szCs w:val="26"/>
        </w:rPr>
        <w:t>/</w:t>
      </w:r>
      <w:r w:rsidR="004B0D04" w:rsidRPr="00D31DCA">
        <w:rPr>
          <w:rFonts w:ascii="Times New Roman" w:hAnsi="Times New Roman" w:cs="Times New Roman"/>
          <w:color w:val="0070C0"/>
          <w:sz w:val="26"/>
          <w:szCs w:val="26"/>
          <w:lang w:val="en-US"/>
        </w:rPr>
        <w:t>register</w:t>
      </w:r>
      <w:r w:rsidR="004B0D04" w:rsidRPr="00D31DCA">
        <w:rPr>
          <w:rFonts w:ascii="Times New Roman" w:hAnsi="Times New Roman" w:cs="Times New Roman"/>
          <w:color w:val="0070C0"/>
          <w:sz w:val="26"/>
          <w:szCs w:val="26"/>
        </w:rPr>
        <w:t>»</w:t>
      </w:r>
      <w:r w:rsidRPr="00D31DCA">
        <w:rPr>
          <w:rFonts w:ascii="Times New Roman" w:hAnsi="Times New Roman" w:cs="Times New Roman"/>
          <w:sz w:val="26"/>
          <w:szCs w:val="26"/>
        </w:rPr>
        <w:t xml:space="preserve"> именно этого блюпринта. Т.е. к строке запроса будет автоматически добавляться </w:t>
      </w:r>
      <w:r w:rsidRPr="00D31DCA">
        <w:rPr>
          <w:rFonts w:ascii="Times New Roman" w:hAnsi="Times New Roman" w:cs="Times New Roman"/>
          <w:color w:val="0070C0"/>
          <w:sz w:val="26"/>
          <w:szCs w:val="26"/>
        </w:rPr>
        <w:t>«/</w:t>
      </w:r>
      <w:r w:rsidR="004B0D04" w:rsidRPr="00D31DCA">
        <w:rPr>
          <w:rFonts w:ascii="Times New Roman" w:hAnsi="Times New Roman" w:cs="Times New Roman"/>
          <w:color w:val="0070C0"/>
          <w:sz w:val="26"/>
          <w:szCs w:val="26"/>
          <w:lang w:val="en-US"/>
        </w:rPr>
        <w:t>register</w:t>
      </w:r>
      <w:r w:rsidRPr="00D31DCA">
        <w:rPr>
          <w:rFonts w:ascii="Times New Roman" w:hAnsi="Times New Roman" w:cs="Times New Roman"/>
          <w:color w:val="0070C0"/>
          <w:sz w:val="26"/>
          <w:szCs w:val="26"/>
        </w:rPr>
        <w:t>»</w:t>
      </w:r>
      <w:r w:rsidRPr="00D31DCA">
        <w:rPr>
          <w:rFonts w:ascii="Times New Roman" w:hAnsi="Times New Roman" w:cs="Times New Roman"/>
          <w:sz w:val="26"/>
          <w:szCs w:val="26"/>
        </w:rPr>
        <w:t>.</w:t>
      </w:r>
    </w:p>
    <w:p w:rsidR="002C5FF4" w:rsidRPr="00D31DCA" w:rsidRDefault="002C5FF4" w:rsidP="002C5FF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31DCA">
        <w:rPr>
          <w:rFonts w:ascii="Times New Roman" w:hAnsi="Times New Roman" w:cs="Times New Roman"/>
          <w:sz w:val="26"/>
          <w:szCs w:val="26"/>
        </w:rPr>
        <w:t xml:space="preserve">Это чем-то похоже на маршрутизацию в </w:t>
      </w:r>
      <w:r w:rsidRPr="00D31DCA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D31DCA">
        <w:rPr>
          <w:rFonts w:ascii="Times New Roman" w:hAnsi="Times New Roman" w:cs="Times New Roman"/>
          <w:sz w:val="26"/>
          <w:szCs w:val="26"/>
        </w:rPr>
        <w:t xml:space="preserve">, когда мы таким образом говорим, что работаем с маршрутами пространства имен, относящегося к конкретному приложению. Только в </w:t>
      </w:r>
      <w:r w:rsidRPr="00D31DCA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D31DCA">
        <w:rPr>
          <w:rFonts w:ascii="Times New Roman" w:hAnsi="Times New Roman" w:cs="Times New Roman"/>
          <w:sz w:val="26"/>
          <w:szCs w:val="26"/>
        </w:rPr>
        <w:t xml:space="preserve"> эта запись выглядит</w:t>
      </w:r>
      <w:r w:rsidR="00D31DCA" w:rsidRPr="00D31DCA">
        <w:rPr>
          <w:rFonts w:ascii="Times New Roman" w:hAnsi="Times New Roman" w:cs="Times New Roman"/>
          <w:sz w:val="26"/>
          <w:szCs w:val="26"/>
        </w:rPr>
        <w:t xml:space="preserve"> так</w:t>
      </w:r>
      <w:r w:rsidRPr="00D31DCA">
        <w:rPr>
          <w:rFonts w:ascii="Times New Roman" w:hAnsi="Times New Roman" w:cs="Times New Roman"/>
          <w:sz w:val="26"/>
          <w:szCs w:val="26"/>
        </w:rPr>
        <w:t>:</w:t>
      </w:r>
    </w:p>
    <w:p w:rsidR="002C5FF4" w:rsidRPr="00D31DCA" w:rsidRDefault="002C5FF4" w:rsidP="002C5F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 xml:space="preserve">="{% 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 xml:space="preserve"> '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users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:</w:t>
      </w:r>
      <w:r w:rsidR="004B0D04"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register</w:t>
      </w:r>
      <w:r w:rsidRPr="00D31DC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eastAsia="ru-RU"/>
        </w:rPr>
        <w:t>' %}</w:t>
      </w:r>
    </w:p>
    <w:p w:rsidR="00B63105" w:rsidRPr="00CC0419" w:rsidRDefault="001354F7" w:rsidP="00CC0419">
      <w:pPr>
        <w:pStyle w:val="1"/>
        <w:spacing w:after="240"/>
      </w:pPr>
      <w:bookmarkStart w:id="14" w:name="_Toc99367898"/>
      <w:r w:rsidRPr="00CC0419">
        <w:rPr>
          <w:caps w:val="0"/>
        </w:rPr>
        <w:t>ВЫПОЛНЯЕМ РЕГИСТРАЦИЮ ПРИЛОЖЕНИЯ</w:t>
      </w:r>
      <w:bookmarkEnd w:id="14"/>
    </w:p>
    <w:p w:rsidR="00B63105" w:rsidRPr="00CC0419" w:rsidRDefault="00D55B48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C0419">
        <w:rPr>
          <w:rFonts w:ascii="Times New Roman" w:hAnsi="Times New Roman" w:cs="Times New Roman"/>
          <w:sz w:val="26"/>
          <w:szCs w:val="26"/>
        </w:rPr>
        <w:t>Итак, наш «блюпринт» готов, а также реализован некоторые начальный функционал подсистемы работы с пользователями.</w:t>
      </w:r>
      <w:r w:rsidR="00B63105" w:rsidRPr="00CC0419">
        <w:rPr>
          <w:rFonts w:ascii="Times New Roman" w:hAnsi="Times New Roman" w:cs="Times New Roman"/>
          <w:sz w:val="26"/>
          <w:szCs w:val="26"/>
        </w:rPr>
        <w:t xml:space="preserve"> Самое время зарегистрировать</w:t>
      </w:r>
      <w:r w:rsidRPr="00CC0419">
        <w:rPr>
          <w:rFonts w:ascii="Times New Roman" w:hAnsi="Times New Roman" w:cs="Times New Roman"/>
          <w:sz w:val="26"/>
          <w:szCs w:val="26"/>
        </w:rPr>
        <w:t xml:space="preserve"> «блюпринт»</w:t>
      </w:r>
      <w:r w:rsidR="00B63105" w:rsidRPr="00CC041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63105" w:rsidRPr="00CC0419" w:rsidRDefault="00B63105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CC0419">
        <w:rPr>
          <w:rFonts w:ascii="Times New Roman" w:hAnsi="Times New Roman" w:cs="Times New Roman"/>
          <w:sz w:val="26"/>
          <w:szCs w:val="26"/>
        </w:rPr>
        <w:t xml:space="preserve">Перейдем в файл </w:t>
      </w:r>
      <w:r w:rsidRPr="00CC0419">
        <w:rPr>
          <w:rFonts w:ascii="Times New Roman" w:hAnsi="Times New Roman" w:cs="Times New Roman"/>
          <w:color w:val="0070C0"/>
          <w:sz w:val="26"/>
          <w:szCs w:val="26"/>
        </w:rPr>
        <w:t>__</w:t>
      </w:r>
      <w:r w:rsidRPr="00CC0419">
        <w:rPr>
          <w:rFonts w:ascii="Times New Roman" w:hAnsi="Times New Roman" w:cs="Times New Roman"/>
          <w:color w:val="0070C0"/>
          <w:sz w:val="26"/>
          <w:szCs w:val="26"/>
          <w:lang w:val="en-US"/>
        </w:rPr>
        <w:t>init</w:t>
      </w:r>
      <w:r w:rsidRPr="00CC0419">
        <w:rPr>
          <w:rFonts w:ascii="Times New Roman" w:hAnsi="Times New Roman" w:cs="Times New Roman"/>
          <w:color w:val="0070C0"/>
          <w:sz w:val="26"/>
          <w:szCs w:val="26"/>
        </w:rPr>
        <w:t>__.</w:t>
      </w:r>
      <w:r w:rsidRPr="00CC0419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Pr="00CC0419">
        <w:rPr>
          <w:rFonts w:ascii="Times New Roman" w:hAnsi="Times New Roman" w:cs="Times New Roman"/>
          <w:sz w:val="26"/>
          <w:szCs w:val="26"/>
        </w:rPr>
        <w:t xml:space="preserve"> </w:t>
      </w:r>
      <w:r w:rsidR="00CD3B0C" w:rsidRPr="00CC0419">
        <w:rPr>
          <w:rFonts w:ascii="Times New Roman" w:hAnsi="Times New Roman" w:cs="Times New Roman"/>
          <w:sz w:val="26"/>
          <w:szCs w:val="26"/>
        </w:rPr>
        <w:t xml:space="preserve">пакета проекта </w:t>
      </w:r>
      <w:r w:rsidRPr="00CC0419">
        <w:rPr>
          <w:rFonts w:ascii="Times New Roman" w:hAnsi="Times New Roman" w:cs="Times New Roman"/>
          <w:sz w:val="26"/>
          <w:szCs w:val="26"/>
        </w:rPr>
        <w:t>и добавим соответствующие выражения.</w:t>
      </w:r>
    </w:p>
    <w:p w:rsidR="00B63105" w:rsidRPr="000A1CAE" w:rsidRDefault="00B63105" w:rsidP="00B6310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A1CAE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0A1CA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CD3B0C" w:rsidRPr="000A1CA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1</w:t>
      </w:r>
      <w:r w:rsidRPr="000A1CA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0A1CA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flask_blog/__init__.py</w:t>
      </w:r>
    </w:p>
    <w:p w:rsidR="00B63105" w:rsidRPr="000A1CAE" w:rsidRDefault="00B63105" w:rsidP="00B631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CA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def 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create_app():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0A1CA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from 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flask_blog.users.routes </w:t>
      </w:r>
      <w:r w:rsidRPr="000A1CA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 xml:space="preserve">import 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…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app</w:t>
      </w:r>
      <w:r w:rsidRPr="000A1CAE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</w:t>
      </w:r>
      <w:r w:rsidRPr="000A1CAE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blueprint</w:t>
      </w:r>
      <w:r w:rsidRPr="000A1CA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users</w:t>
      </w:r>
      <w:r w:rsidRPr="000A1CA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0A1CAE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0A1CAE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</w:t>
      </w:r>
      <w:r w:rsidRPr="000A1CAE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Pr="000A1CA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</w:p>
    <w:p w:rsidR="00B63105" w:rsidRPr="009F13E1" w:rsidRDefault="00B63105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B63105" w:rsidRPr="00FB0A7F" w:rsidRDefault="00B63105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B0A7F">
        <w:rPr>
          <w:rFonts w:ascii="Times New Roman" w:hAnsi="Times New Roman" w:cs="Times New Roman"/>
          <w:sz w:val="26"/>
          <w:szCs w:val="26"/>
        </w:rPr>
        <w:t>Казалось бы, работа на текущем шаге завершена, и можно выполнить тестовый запуск проекта, после чего попытаться зарегистрировать нового пользователя. Но если мы попытаемся выполнить запуск, то получим ошибку, связанную с отсутствием таблиц в базе данных.</w:t>
      </w:r>
    </w:p>
    <w:p w:rsidR="00B63105" w:rsidRPr="0006707C" w:rsidRDefault="00B63105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06707C">
        <w:rPr>
          <w:rFonts w:ascii="Times New Roman" w:hAnsi="Times New Roman" w:cs="Times New Roman"/>
          <w:sz w:val="26"/>
          <w:szCs w:val="26"/>
        </w:rPr>
        <w:lastRenderedPageBreak/>
        <w:t>Действительно, при регистрации нового пользователя мы ведь проверяем существует ли он в базе данных. Но как это можно проверить, если база пуста.</w:t>
      </w:r>
    </w:p>
    <w:p w:rsidR="00B63105" w:rsidRPr="0006707C" w:rsidRDefault="00F71345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36543B2" wp14:editId="5EE2C227">
                <wp:simplePos x="0" y="0"/>
                <wp:positionH relativeFrom="margin">
                  <wp:posOffset>-404368</wp:posOffset>
                </wp:positionH>
                <wp:positionV relativeFrom="paragraph">
                  <wp:posOffset>-520242</wp:posOffset>
                </wp:positionV>
                <wp:extent cx="6660000" cy="9756000"/>
                <wp:effectExtent l="0" t="0" r="26670" b="17145"/>
                <wp:wrapNone/>
                <wp:docPr id="3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5C928" id="Прямоугольник 12" o:spid="_x0000_s1026" style="position:absolute;margin-left:-31.85pt;margin-top:-40.95pt;width:524.4pt;height:768.2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8O5+w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B63105" w:rsidRPr="0006707C">
        <w:rPr>
          <w:rFonts w:ascii="Times New Roman" w:hAnsi="Times New Roman" w:cs="Times New Roman"/>
          <w:sz w:val="26"/>
          <w:szCs w:val="26"/>
        </w:rPr>
        <w:t xml:space="preserve">Можно заранее через </w:t>
      </w:r>
      <w:r w:rsidR="0006707C" w:rsidRPr="0006707C">
        <w:rPr>
          <w:rFonts w:ascii="Times New Roman" w:hAnsi="Times New Roman" w:cs="Times New Roman"/>
          <w:sz w:val="26"/>
          <w:szCs w:val="26"/>
        </w:rPr>
        <w:t xml:space="preserve">браузер баз данных </w:t>
      </w:r>
      <w:r w:rsidR="00B63105" w:rsidRPr="0006707C">
        <w:rPr>
          <w:rFonts w:ascii="Times New Roman" w:hAnsi="Times New Roman" w:cs="Times New Roman"/>
          <w:sz w:val="26"/>
          <w:szCs w:val="26"/>
          <w:lang w:val="en-US"/>
        </w:rPr>
        <w:t>SQLiteStudio</w:t>
      </w:r>
      <w:r w:rsidR="00B63105" w:rsidRPr="0006707C">
        <w:rPr>
          <w:rFonts w:ascii="Times New Roman" w:hAnsi="Times New Roman" w:cs="Times New Roman"/>
          <w:sz w:val="26"/>
          <w:szCs w:val="26"/>
        </w:rPr>
        <w:t xml:space="preserve"> заранее создать необходимые таблицы.</w:t>
      </w:r>
    </w:p>
    <w:p w:rsidR="00B63105" w:rsidRPr="0006707C" w:rsidRDefault="0006707C" w:rsidP="00B6310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F13E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870208" behindDoc="1" locked="0" layoutInCell="1" allowOverlap="1" wp14:anchorId="62ED8B3F" wp14:editId="4E03EDFE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695950" cy="3856355"/>
            <wp:effectExtent l="19050" t="19050" r="19050" b="10795"/>
            <wp:wrapTight wrapText="bothSides">
              <wp:wrapPolygon edited="0">
                <wp:start x="-72" y="-107"/>
                <wp:lineTo x="-72" y="21554"/>
                <wp:lineTo x="21600" y="21554"/>
                <wp:lineTo x="21600" y="-107"/>
                <wp:lineTo x="-72" y="-107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56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105" w:rsidRPr="0006707C">
        <w:rPr>
          <w:rFonts w:ascii="Times New Roman" w:hAnsi="Times New Roman" w:cs="Times New Roman"/>
          <w:sz w:val="26"/>
          <w:szCs w:val="26"/>
        </w:rPr>
        <w:t>Вы можете просто скопировать в корень проекта заранее подготовленный файл базы данных. В нем есть все необходимое.</w:t>
      </w:r>
    </w:p>
    <w:p w:rsidR="00384655" w:rsidRPr="00B235EF" w:rsidRDefault="001354F7" w:rsidP="00B235EF">
      <w:pPr>
        <w:pStyle w:val="1"/>
        <w:spacing w:line="360" w:lineRule="auto"/>
      </w:pPr>
      <w:bookmarkStart w:id="15" w:name="_Toc99367899"/>
      <w:r w:rsidRPr="00B235EF">
        <w:rPr>
          <w:caps w:val="0"/>
        </w:rPr>
        <w:t>ПРОВЕРЯЕМ РАБОТУ ПРИЛОЖЕНИЯ</w:t>
      </w:r>
      <w:bookmarkEnd w:id="15"/>
    </w:p>
    <w:p w:rsidR="006E64DD" w:rsidRPr="00B235EF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235EF">
        <w:rPr>
          <w:rFonts w:ascii="Times New Roman" w:hAnsi="Times New Roman" w:cs="Times New Roman"/>
          <w:sz w:val="26"/>
          <w:szCs w:val="26"/>
        </w:rPr>
        <w:t xml:space="preserve">Запустим файл </w:t>
      </w:r>
      <w:r w:rsidRPr="00B235EF">
        <w:rPr>
          <w:rFonts w:ascii="Times New Roman" w:hAnsi="Times New Roman" w:cs="Times New Roman"/>
          <w:color w:val="0070C0"/>
          <w:sz w:val="26"/>
          <w:szCs w:val="26"/>
          <w:lang w:val="en-US"/>
        </w:rPr>
        <w:t>run</w:t>
      </w:r>
      <w:r w:rsidRPr="00B235EF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B235EF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Pr="00B235EF">
        <w:rPr>
          <w:rFonts w:ascii="Times New Roman" w:hAnsi="Times New Roman" w:cs="Times New Roman"/>
          <w:sz w:val="26"/>
          <w:szCs w:val="26"/>
        </w:rPr>
        <w:t xml:space="preserve"> и перейдем на главную страницу.</w:t>
      </w:r>
    </w:p>
    <w:p w:rsidR="00C15B27" w:rsidRPr="00DD5350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9F13E1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9F13E1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9F13E1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86090" w:rsidRDefault="00801441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20731F8" wp14:editId="69149643">
                <wp:simplePos x="0" y="0"/>
                <wp:positionH relativeFrom="margin">
                  <wp:posOffset>-468713</wp:posOffset>
                </wp:positionH>
                <wp:positionV relativeFrom="paragraph">
                  <wp:posOffset>-461010</wp:posOffset>
                </wp:positionV>
                <wp:extent cx="6660000" cy="9756000"/>
                <wp:effectExtent l="0" t="0" r="26670" b="17145"/>
                <wp:wrapNone/>
                <wp:docPr id="7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5CCA9" id="Прямоугольник 12" o:spid="_x0000_s1026" style="position:absolute;margin-left:-36.9pt;margin-top:-36.3pt;width:524.4pt;height:768.2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rb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j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3E78C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29600" behindDoc="1" locked="0" layoutInCell="1" allowOverlap="1" wp14:anchorId="269A1EA4" wp14:editId="01964855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4708525" cy="2242185"/>
            <wp:effectExtent l="19050" t="19050" r="15875" b="24765"/>
            <wp:wrapTight wrapText="bothSides">
              <wp:wrapPolygon edited="0">
                <wp:start x="-87" y="-184"/>
                <wp:lineTo x="-87" y="21655"/>
                <wp:lineTo x="21585" y="21655"/>
                <wp:lineTo x="21585" y="-184"/>
                <wp:lineTo x="-87" y="-184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24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7CC" w:rsidRPr="00686090">
        <w:rPr>
          <w:rFonts w:ascii="Times New Roman" w:hAnsi="Times New Roman" w:cs="Times New Roman"/>
          <w:sz w:val="26"/>
          <w:szCs w:val="26"/>
        </w:rPr>
        <w:t xml:space="preserve">Перейдем к форме </w:t>
      </w:r>
      <w:r w:rsidR="00686090">
        <w:rPr>
          <w:rFonts w:ascii="Times New Roman" w:hAnsi="Times New Roman" w:cs="Times New Roman"/>
          <w:sz w:val="26"/>
          <w:szCs w:val="26"/>
        </w:rPr>
        <w:t>регистрации нового пользователя:</w:t>
      </w:r>
    </w:p>
    <w:p w:rsidR="00C15B27" w:rsidRPr="003E78C8" w:rsidRDefault="00801441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E78C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30624" behindDoc="1" locked="0" layoutInCell="1" allowOverlap="1" wp14:anchorId="5AAFABEE" wp14:editId="2063B4FC">
            <wp:simplePos x="0" y="0"/>
            <wp:positionH relativeFrom="margin">
              <wp:align>left</wp:align>
            </wp:positionH>
            <wp:positionV relativeFrom="paragraph">
              <wp:posOffset>2571695</wp:posOffset>
            </wp:positionV>
            <wp:extent cx="5725160" cy="2799080"/>
            <wp:effectExtent l="19050" t="19050" r="27940" b="20320"/>
            <wp:wrapTight wrapText="bothSides">
              <wp:wrapPolygon edited="0">
                <wp:start x="-72" y="-147"/>
                <wp:lineTo x="-72" y="21610"/>
                <wp:lineTo x="21634" y="21610"/>
                <wp:lineTo x="21634" y="-147"/>
                <wp:lineTo x="-72" y="-147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7CC" w:rsidRPr="003E78C8">
        <w:rPr>
          <w:rFonts w:ascii="Times New Roman" w:hAnsi="Times New Roman" w:cs="Times New Roman"/>
          <w:sz w:val="26"/>
          <w:szCs w:val="26"/>
        </w:rPr>
        <w:t xml:space="preserve">Откроем </w:t>
      </w:r>
      <w:r w:rsidR="00686090" w:rsidRPr="003E78C8">
        <w:rPr>
          <w:rFonts w:ascii="Times New Roman" w:hAnsi="Times New Roman" w:cs="Times New Roman"/>
          <w:sz w:val="26"/>
          <w:szCs w:val="26"/>
        </w:rPr>
        <w:t>форму:</w:t>
      </w:r>
    </w:p>
    <w:p w:rsidR="00C15B27" w:rsidRPr="003E78C8" w:rsidRDefault="00A507CC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E78C8">
        <w:rPr>
          <w:rFonts w:ascii="Times New Roman" w:hAnsi="Times New Roman" w:cs="Times New Roman"/>
          <w:sz w:val="26"/>
          <w:szCs w:val="26"/>
        </w:rPr>
        <w:t xml:space="preserve">Заполним форму данными и выполним </w:t>
      </w:r>
      <w:r w:rsidR="003E78C8" w:rsidRPr="003E78C8">
        <w:rPr>
          <w:rFonts w:ascii="Times New Roman" w:hAnsi="Times New Roman" w:cs="Times New Roman"/>
          <w:sz w:val="26"/>
          <w:szCs w:val="26"/>
        </w:rPr>
        <w:t>регистрацию нового пользователя:</w:t>
      </w:r>
    </w:p>
    <w:p w:rsidR="00C15B27" w:rsidRPr="004A0F2A" w:rsidRDefault="00801441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35744" behindDoc="1" locked="0" layoutInCell="1" allowOverlap="1" wp14:anchorId="4D6BC183" wp14:editId="39EB96B5">
            <wp:simplePos x="0" y="0"/>
            <wp:positionH relativeFrom="margin">
              <wp:posOffset>437322</wp:posOffset>
            </wp:positionH>
            <wp:positionV relativeFrom="paragraph">
              <wp:posOffset>23357</wp:posOffset>
            </wp:positionV>
            <wp:extent cx="4850130" cy="2313305"/>
            <wp:effectExtent l="19050" t="19050" r="26670" b="10795"/>
            <wp:wrapTight wrapText="bothSides">
              <wp:wrapPolygon edited="0">
                <wp:start x="-85" y="-178"/>
                <wp:lineTo x="-85" y="21523"/>
                <wp:lineTo x="21634" y="21523"/>
                <wp:lineTo x="21634" y="-178"/>
                <wp:lineTo x="-85" y="-178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31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B27" w:rsidRPr="004A0F2A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4A0F2A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4A0F2A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4A0F2A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9F13E1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15B27" w:rsidRPr="009F13E1" w:rsidRDefault="00C15B27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3289D" w:rsidRPr="009F13E1" w:rsidRDefault="00F3289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15078" w:rsidRPr="00615078" w:rsidRDefault="0061507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15078">
        <w:rPr>
          <w:rFonts w:ascii="Times New Roman" w:hAnsi="Times New Roman" w:cs="Times New Roman"/>
          <w:sz w:val="26"/>
          <w:szCs w:val="26"/>
        </w:rPr>
        <w:t>Сохраним данные, но в браузере последует ошибка:</w:t>
      </w:r>
    </w:p>
    <w:p w:rsidR="00615078" w:rsidRPr="00615078" w:rsidRDefault="003A42EA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96DFD33" wp14:editId="0B977B87">
                <wp:simplePos x="0" y="0"/>
                <wp:positionH relativeFrom="margin">
                  <wp:posOffset>-468741</wp:posOffset>
                </wp:positionH>
                <wp:positionV relativeFrom="paragraph">
                  <wp:posOffset>-457200</wp:posOffset>
                </wp:positionV>
                <wp:extent cx="6660000" cy="9756000"/>
                <wp:effectExtent l="0" t="0" r="26670" b="17145"/>
                <wp:wrapNone/>
                <wp:docPr id="8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F86C4" id="Прямоугольник 12" o:spid="_x0000_s1026" style="position:absolute;margin-left:-36.9pt;margin-top:-36pt;width:524.4pt;height:768.2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1Ng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j2Q0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61507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38816" behindDoc="1" locked="0" layoutInCell="1" allowOverlap="1" wp14:anchorId="20E545A7" wp14:editId="16ADE0E0">
            <wp:simplePos x="0" y="0"/>
            <wp:positionH relativeFrom="margin">
              <wp:align>left</wp:align>
            </wp:positionH>
            <wp:positionV relativeFrom="paragraph">
              <wp:posOffset>19216</wp:posOffset>
            </wp:positionV>
            <wp:extent cx="5760720" cy="640080"/>
            <wp:effectExtent l="19050" t="19050" r="11430" b="26670"/>
            <wp:wrapTight wrapText="bothSides">
              <wp:wrapPolygon edited="0">
                <wp:start x="-71" y="-643"/>
                <wp:lineTo x="-71" y="21857"/>
                <wp:lineTo x="21571" y="21857"/>
                <wp:lineTo x="21571" y="-643"/>
                <wp:lineTo x="-71" y="-643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078">
        <w:rPr>
          <w:rFonts w:ascii="Times New Roman" w:hAnsi="Times New Roman" w:cs="Times New Roman"/>
          <w:sz w:val="26"/>
          <w:szCs w:val="26"/>
        </w:rPr>
        <w:t xml:space="preserve">Дело в том, что при успешной регистрации в контроллере </w:t>
      </w:r>
      <w:r w:rsidR="00615078">
        <w:rPr>
          <w:rFonts w:ascii="Times New Roman" w:hAnsi="Times New Roman" w:cs="Times New Roman"/>
          <w:sz w:val="26"/>
          <w:szCs w:val="26"/>
          <w:lang w:val="en-US"/>
        </w:rPr>
        <w:t>register</w:t>
      </w:r>
      <w:r w:rsidR="00615078" w:rsidRPr="00615078">
        <w:rPr>
          <w:rFonts w:ascii="Times New Roman" w:hAnsi="Times New Roman" w:cs="Times New Roman"/>
          <w:sz w:val="26"/>
          <w:szCs w:val="26"/>
        </w:rPr>
        <w:t xml:space="preserve"> </w:t>
      </w:r>
      <w:r w:rsidR="00615078">
        <w:rPr>
          <w:rFonts w:ascii="Times New Roman" w:hAnsi="Times New Roman" w:cs="Times New Roman"/>
          <w:sz w:val="26"/>
          <w:szCs w:val="26"/>
        </w:rPr>
        <w:t>у нас есть такой редирект</w:t>
      </w:r>
      <w:r w:rsidR="00615078" w:rsidRPr="00615078">
        <w:rPr>
          <w:rFonts w:ascii="Times New Roman" w:hAnsi="Times New Roman" w:cs="Times New Roman"/>
          <w:sz w:val="26"/>
          <w:szCs w:val="26"/>
        </w:rPr>
        <w:t>:</w:t>
      </w:r>
    </w:p>
    <w:p w:rsidR="00615078" w:rsidRPr="00615078" w:rsidRDefault="00615078" w:rsidP="00615078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color w:val="000000"/>
          <w:lang w:val="en-US" w:eastAsia="ru-RU"/>
        </w:rPr>
      </w:pPr>
      <w:r w:rsidRPr="003A42EA">
        <w:rPr>
          <w:rFonts w:ascii="Times New Roman" w:hAnsi="Times New Roman" w:cs="Times New Roman"/>
          <w:sz w:val="26"/>
          <w:szCs w:val="26"/>
        </w:rPr>
        <w:t xml:space="preserve"> </w:t>
      </w:r>
      <w:r w:rsidRPr="00615078">
        <w:rPr>
          <w:rFonts w:ascii="Courier New" w:eastAsia="Times New Roman" w:hAnsi="Courier New" w:cs="Courier New"/>
          <w:b/>
          <w:bCs/>
          <w:color w:val="000080"/>
          <w:lang w:val="en-US" w:eastAsia="ru-RU"/>
        </w:rPr>
        <w:t xml:space="preserve">return </w:t>
      </w:r>
      <w:r w:rsidRPr="00615078">
        <w:rPr>
          <w:rFonts w:ascii="Courier New" w:eastAsia="Times New Roman" w:hAnsi="Courier New" w:cs="Courier New"/>
          <w:color w:val="000000"/>
          <w:lang w:val="en-US" w:eastAsia="ru-RU"/>
        </w:rPr>
        <w:t>redirect(url_for(</w:t>
      </w:r>
      <w:r w:rsidRPr="00615078">
        <w:rPr>
          <w:rFonts w:ascii="Courier New" w:eastAsia="Times New Roman" w:hAnsi="Courier New" w:cs="Courier New"/>
          <w:b/>
          <w:bCs/>
          <w:color w:val="008080"/>
          <w:lang w:val="en-US" w:eastAsia="ru-RU"/>
        </w:rPr>
        <w:t>'users.login'</w:t>
      </w:r>
      <w:r w:rsidRPr="00615078">
        <w:rPr>
          <w:rFonts w:ascii="Courier New" w:eastAsia="Times New Roman" w:hAnsi="Courier New" w:cs="Courier New"/>
          <w:color w:val="000000"/>
          <w:lang w:val="en-US" w:eastAsia="ru-RU"/>
        </w:rPr>
        <w:t>))</w:t>
      </w:r>
    </w:p>
    <w:p w:rsidR="00615078" w:rsidRDefault="00615078" w:rsidP="00615078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 ведь мы еще не написали соответствующий обработчик!</w:t>
      </w:r>
    </w:p>
    <w:p w:rsidR="00615078" w:rsidRPr="00615078" w:rsidRDefault="00615078" w:rsidP="00615078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Поэтому чтобы ошибки</w:t>
      </w:r>
      <w:r w:rsidR="002F05FE" w:rsidRPr="002F05FE">
        <w:rPr>
          <w:rFonts w:ascii="Times New Roman" w:hAnsi="Times New Roman" w:cs="Times New Roman"/>
          <w:sz w:val="26"/>
          <w:szCs w:val="26"/>
        </w:rPr>
        <w:t xml:space="preserve"> </w:t>
      </w:r>
      <w:r w:rsidR="002F05FE">
        <w:rPr>
          <w:rFonts w:ascii="Times New Roman" w:hAnsi="Times New Roman" w:cs="Times New Roman"/>
          <w:sz w:val="26"/>
          <w:szCs w:val="26"/>
        </w:rPr>
        <w:t>не было,</w:t>
      </w:r>
      <w:r>
        <w:rPr>
          <w:rFonts w:ascii="Times New Roman" w:hAnsi="Times New Roman" w:cs="Times New Roman"/>
          <w:sz w:val="26"/>
          <w:szCs w:val="26"/>
        </w:rPr>
        <w:t xml:space="preserve"> изменим</w:t>
      </w:r>
      <w:r w:rsidR="002F05FE">
        <w:rPr>
          <w:rFonts w:ascii="Times New Roman" w:hAnsi="Times New Roman" w:cs="Times New Roman"/>
          <w:sz w:val="26"/>
          <w:szCs w:val="26"/>
        </w:rPr>
        <w:t xml:space="preserve"> временно</w:t>
      </w:r>
      <w:r>
        <w:rPr>
          <w:rFonts w:ascii="Times New Roman" w:hAnsi="Times New Roman" w:cs="Times New Roman"/>
          <w:sz w:val="26"/>
          <w:szCs w:val="26"/>
        </w:rPr>
        <w:t xml:space="preserve"> редирект на главную страницу</w:t>
      </w:r>
      <w:r w:rsidRPr="00615078">
        <w:rPr>
          <w:rFonts w:ascii="Times New Roman" w:hAnsi="Times New Roman" w:cs="Times New Roman"/>
          <w:sz w:val="26"/>
          <w:szCs w:val="26"/>
        </w:rPr>
        <w:t>:</w:t>
      </w:r>
    </w:p>
    <w:p w:rsidR="00615078" w:rsidRPr="00615078" w:rsidRDefault="002F05FE" w:rsidP="00615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39840" behindDoc="1" locked="0" layoutInCell="1" allowOverlap="1" wp14:anchorId="40761C94" wp14:editId="0E332380">
            <wp:simplePos x="0" y="0"/>
            <wp:positionH relativeFrom="margin">
              <wp:align>left</wp:align>
            </wp:positionH>
            <wp:positionV relativeFrom="paragraph">
              <wp:posOffset>318632</wp:posOffset>
            </wp:positionV>
            <wp:extent cx="5725160" cy="2870200"/>
            <wp:effectExtent l="19050" t="19050" r="27940" b="25400"/>
            <wp:wrapTight wrapText="bothSides">
              <wp:wrapPolygon edited="0">
                <wp:start x="-72" y="-143"/>
                <wp:lineTo x="-72" y="21648"/>
                <wp:lineTo x="21634" y="21648"/>
                <wp:lineTo x="21634" y="-143"/>
                <wp:lineTo x="-72" y="-143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078" w:rsidRPr="006150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615078"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="00615078" w:rsidRPr="0061507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'main.home'</w:t>
      </w:r>
      <w:r w:rsidR="00615078" w:rsidRPr="0061507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615078" w:rsidRDefault="002F05FE" w:rsidP="00615078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работает.</w:t>
      </w:r>
    </w:p>
    <w:p w:rsidR="00615078" w:rsidRPr="002F05FE" w:rsidRDefault="002F05FE" w:rsidP="002F05FE">
      <w:pPr>
        <w:tabs>
          <w:tab w:val="left" w:pos="701"/>
        </w:tabs>
        <w:spacing w:before="240" w:after="0" w:line="360" w:lineRule="auto"/>
        <w:rPr>
          <w:rFonts w:ascii="Times New Roman" w:hAnsi="Times New Roman" w:cs="Times New Roman"/>
          <w:sz w:val="26"/>
          <w:szCs w:val="26"/>
        </w:rPr>
      </w:pPr>
      <w:r w:rsidRPr="002F05FE">
        <w:rPr>
          <w:rFonts w:ascii="Times New Roman" w:hAnsi="Times New Roman" w:cs="Times New Roman"/>
          <w:sz w:val="26"/>
          <w:szCs w:val="26"/>
        </w:rPr>
        <w:t>Проверим наличие нового пользователя в базе данных. Он добавлен</w:t>
      </w:r>
    </w:p>
    <w:p w:rsidR="00615078" w:rsidRPr="002F05FE" w:rsidRDefault="002F05FE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41888" behindDoc="1" locked="0" layoutInCell="1" allowOverlap="1" wp14:anchorId="30AACA7E" wp14:editId="2326FED2">
            <wp:simplePos x="0" y="0"/>
            <wp:positionH relativeFrom="margin">
              <wp:align>center</wp:align>
            </wp:positionH>
            <wp:positionV relativeFrom="paragraph">
              <wp:posOffset>186745</wp:posOffset>
            </wp:positionV>
            <wp:extent cx="4969510" cy="1524635"/>
            <wp:effectExtent l="19050" t="19050" r="21590" b="18415"/>
            <wp:wrapTight wrapText="bothSides">
              <wp:wrapPolygon edited="0">
                <wp:start x="-83" y="-270"/>
                <wp:lineTo x="-83" y="21591"/>
                <wp:lineTo x="21611" y="21591"/>
                <wp:lineTo x="21611" y="-270"/>
                <wp:lineTo x="-83" y="-27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524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4DD" w:rsidRPr="009F13E1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16" w:name="_Toc99367900"/>
    <w:p w:rsidR="00053BE3" w:rsidRPr="00CA5A87" w:rsidRDefault="00D311DE" w:rsidP="00CA5A87">
      <w:pPr>
        <w:pStyle w:val="1"/>
        <w:spacing w:line="360" w:lineRule="auto"/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71B1ACC" wp14:editId="25DFC8BF">
                <wp:simplePos x="0" y="0"/>
                <wp:positionH relativeFrom="margin">
                  <wp:posOffset>-429370</wp:posOffset>
                </wp:positionH>
                <wp:positionV relativeFrom="paragraph">
                  <wp:posOffset>-461231</wp:posOffset>
                </wp:positionV>
                <wp:extent cx="6660000" cy="9756000"/>
                <wp:effectExtent l="0" t="0" r="26670" b="17145"/>
                <wp:wrapNone/>
                <wp:docPr id="8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1B196" id="Прямоугольник 12" o:spid="_x0000_s1026" style="position:absolute;margin-left:-33.8pt;margin-top:-36.3pt;width:524.4pt;height:768.2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mB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Wx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1354F7" w:rsidRPr="00CA5A87">
        <w:rPr>
          <w:caps w:val="0"/>
        </w:rPr>
        <w:t>РЕАЛИЗУЕМ АВТОРИЗАЦИЮ ПОЛЬЗОВАТЕЛЯ</w:t>
      </w:r>
      <w:bookmarkEnd w:id="16"/>
    </w:p>
    <w:p w:rsidR="003E29B1" w:rsidRPr="00647C08" w:rsidRDefault="003E29B1" w:rsidP="003E29B1">
      <w:pPr>
        <w:tabs>
          <w:tab w:val="left" w:pos="701"/>
        </w:tabs>
        <w:spacing w:after="0" w:line="480" w:lineRule="auto"/>
        <w:rPr>
          <w:rFonts w:ascii="Times New Roman" w:hAnsi="Times New Roman" w:cs="Times New Roman"/>
          <w:sz w:val="26"/>
          <w:szCs w:val="26"/>
        </w:rPr>
      </w:pPr>
      <w:r w:rsidRPr="00647C08">
        <w:rPr>
          <w:rFonts w:ascii="Times New Roman" w:hAnsi="Times New Roman" w:cs="Times New Roman"/>
          <w:sz w:val="26"/>
          <w:szCs w:val="26"/>
        </w:rPr>
        <w:t xml:space="preserve">После регистрации нового пользователя требуется процедура </w:t>
      </w:r>
      <w:r w:rsidR="009A24E5" w:rsidRPr="00647C08">
        <w:rPr>
          <w:rFonts w:ascii="Times New Roman" w:hAnsi="Times New Roman" w:cs="Times New Roman"/>
          <w:sz w:val="26"/>
          <w:szCs w:val="26"/>
        </w:rPr>
        <w:t>авторизации</w:t>
      </w:r>
      <w:r w:rsidRPr="00647C08">
        <w:rPr>
          <w:rFonts w:ascii="Times New Roman" w:hAnsi="Times New Roman" w:cs="Times New Roman"/>
          <w:sz w:val="26"/>
          <w:szCs w:val="26"/>
        </w:rPr>
        <w:t>, которую мы реализуем через соответствующий класс-форму.</w:t>
      </w:r>
    </w:p>
    <w:p w:rsidR="009A24E5" w:rsidRPr="009A4B65" w:rsidRDefault="00704C20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="009A24E5" w:rsidRPr="009A4B65">
        <w:rPr>
          <w:rFonts w:ascii="Times New Roman" w:hAnsi="Times New Roman" w:cs="Times New Roman"/>
          <w:sz w:val="26"/>
          <w:szCs w:val="26"/>
        </w:rPr>
        <w:t>ерейдем непосредственно к контроллеру, отвечающему за авторизацию пользователя.</w:t>
      </w:r>
      <w:r w:rsidR="009A24E5" w:rsidRPr="009A4B65">
        <w:rPr>
          <w:noProof/>
          <w:lang w:eastAsia="ru-RU"/>
        </w:rPr>
        <w:t xml:space="preserve"> </w:t>
      </w:r>
    </w:p>
    <w:p w:rsidR="003E29B1" w:rsidRPr="00D311DE" w:rsidRDefault="003E29B1" w:rsidP="003E29B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311DE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D311D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704C20" w:rsidRPr="00704C2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2</w:t>
      </w:r>
      <w:r w:rsidRPr="00D311DE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="009A4B65" w:rsidRPr="00D311D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step_3/</w:t>
      </w:r>
      <w:r w:rsidRPr="00D311D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D311DE" w:rsidRPr="00D311DE" w:rsidRDefault="00D311DE" w:rsidP="00D311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311DE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@users.route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"/login"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311D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login():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current_user.is_authenticated: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'main.home'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form = LoginForm()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User.query.filter_by(</w:t>
      </w:r>
      <w:r w:rsidRPr="00D311D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=form.email.data).first()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bcrypt.check_password_hash(user.password,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form.password.data):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login_user(user, </w:t>
      </w:r>
      <w:r w:rsidRPr="00D311D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remember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=form.remember.data)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'main.home'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flash(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Войти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удалось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.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, '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'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проверьте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электронную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почту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пароль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внимание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311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'login.html'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311D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Аутентификация</w:t>
      </w:r>
      <w:r w:rsidRPr="00D311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311DE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D311D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=form)</w:t>
      </w:r>
    </w:p>
    <w:p w:rsidR="003E29B1" w:rsidRPr="009F13E1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D311DE" w:rsidRPr="006D229A" w:rsidRDefault="003E29B1" w:rsidP="00D311DE">
      <w:pPr>
        <w:tabs>
          <w:tab w:val="left" w:pos="701"/>
        </w:tabs>
        <w:spacing w:after="0" w:line="360" w:lineRule="auto"/>
        <w:jc w:val="center"/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</w:pPr>
      <w:r w:rsidRPr="006D229A"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  <w:t>Об</w:t>
      </w:r>
      <w:r w:rsidR="00D311DE" w:rsidRPr="006D229A">
        <w:rPr>
          <w:rFonts w:ascii="Times New Roman" w:hAnsi="Times New Roman" w:cs="Times New Roman"/>
          <w:i/>
          <w:color w:val="0070C0"/>
          <w:sz w:val="26"/>
          <w:szCs w:val="26"/>
          <w:u w:val="single"/>
        </w:rPr>
        <w:t>щий механизм работы контроллера</w:t>
      </w:r>
    </w:p>
    <w:p w:rsidR="003E29B1" w:rsidRPr="006D229A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i/>
          <w:color w:val="0070C0"/>
          <w:sz w:val="26"/>
          <w:szCs w:val="26"/>
        </w:rPr>
      </w:pPr>
      <w:r w:rsidRPr="006D229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Если пользователь уже </w:t>
      </w:r>
      <w:r w:rsidR="006D229A">
        <w:rPr>
          <w:rFonts w:ascii="Times New Roman" w:hAnsi="Times New Roman" w:cs="Times New Roman"/>
          <w:i/>
          <w:color w:val="0070C0"/>
          <w:sz w:val="26"/>
          <w:szCs w:val="26"/>
        </w:rPr>
        <w:t>авторизован</w:t>
      </w:r>
      <w:r w:rsidRPr="006D229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, то он будет перенаправлен на главную страницу. При отправке данных, указанных в форме, будет выполняться извлечение адреса электронной почты, указанного пользователем и по нему через </w:t>
      </w:r>
      <w:r w:rsidRPr="006D229A">
        <w:rPr>
          <w:rFonts w:ascii="Times New Roman" w:hAnsi="Times New Roman" w:cs="Times New Roman"/>
          <w:i/>
          <w:color w:val="0070C0"/>
          <w:sz w:val="26"/>
          <w:szCs w:val="26"/>
          <w:lang w:val="en-US"/>
        </w:rPr>
        <w:t>ORM</w:t>
      </w:r>
      <w:r w:rsidRPr="006D229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 получены параметры соответствующего пользователя. После чего будут сверены хеш пароля, записанный в базу данных и хеш, вычисленный на основе пароля, введенного в форму. Если они совпадут, будет выполнена процедура аутентификации пользователя. И перенаправление его на главную страницу. Иначе выведено сообщение о том, что аутентификация не удалась.</w:t>
      </w:r>
    </w:p>
    <w:p w:rsidR="003B6D7F" w:rsidRPr="003B6D7F" w:rsidRDefault="003E29B1" w:rsidP="003E29B1">
      <w:pPr>
        <w:tabs>
          <w:tab w:val="left" w:pos="701"/>
        </w:tabs>
        <w:spacing w:after="0" w:line="360" w:lineRule="auto"/>
        <w:rPr>
          <w:noProof/>
          <w:lang w:eastAsia="ru-RU"/>
        </w:rPr>
      </w:pPr>
      <w:r w:rsidRPr="003B6D7F">
        <w:rPr>
          <w:rFonts w:ascii="Times New Roman" w:hAnsi="Times New Roman" w:cs="Times New Roman"/>
          <w:sz w:val="26"/>
          <w:szCs w:val="26"/>
        </w:rPr>
        <w:t>Большинство выражений приведенного листинга нам уже знакомы, кроме некоторых.</w:t>
      </w:r>
      <w:r w:rsidRPr="003B6D7F">
        <w:rPr>
          <w:noProof/>
          <w:lang w:eastAsia="ru-RU"/>
        </w:rPr>
        <w:t xml:space="preserve"> </w:t>
      </w:r>
    </w:p>
    <w:p w:rsidR="003B6D7F" w:rsidRPr="003B6D7F" w:rsidRDefault="003B6D7F" w:rsidP="003B6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B6D7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 = User.query.filter_by(</w:t>
      </w:r>
      <w:r w:rsidRPr="003B6D7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3B6D7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=form.email.data).first()</w:t>
      </w:r>
    </w:p>
    <w:p w:rsidR="003E29B1" w:rsidRPr="009F13E1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3E29B1" w:rsidRPr="003B6D7F" w:rsidRDefault="00704C20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18FD28" wp14:editId="00B4BF6D">
                <wp:simplePos x="0" y="0"/>
                <wp:positionH relativeFrom="margin">
                  <wp:posOffset>-437322</wp:posOffset>
                </wp:positionH>
                <wp:positionV relativeFrom="paragraph">
                  <wp:posOffset>-508497</wp:posOffset>
                </wp:positionV>
                <wp:extent cx="6660000" cy="9756000"/>
                <wp:effectExtent l="0" t="0" r="26670" b="17145"/>
                <wp:wrapNone/>
                <wp:docPr id="8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C9DE5" id="Прямоугольник 12" o:spid="_x0000_s1026" style="position:absolute;margin-left:-34.45pt;margin-top:-40.05pt;width:524.4pt;height:768.2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O9o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EetD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3E29B1" w:rsidRPr="003B6D7F">
        <w:rPr>
          <w:rFonts w:ascii="Times New Roman" w:hAnsi="Times New Roman" w:cs="Times New Roman"/>
          <w:sz w:val="26"/>
          <w:szCs w:val="26"/>
        </w:rPr>
        <w:t xml:space="preserve">Через класс-модель </w:t>
      </w:r>
      <w:r w:rsidR="003E29B1" w:rsidRPr="003B6D7F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3E29B1" w:rsidRPr="003B6D7F">
        <w:rPr>
          <w:rFonts w:ascii="Times New Roman" w:hAnsi="Times New Roman" w:cs="Times New Roman"/>
          <w:sz w:val="26"/>
          <w:szCs w:val="26"/>
        </w:rPr>
        <w:t xml:space="preserve"> получаем объект соответствующей записи базы данных. Это именно объект класса-модели, атрибуты которого будут ссылаться на значения соответствующих полей строки таблицы базы данных.</w:t>
      </w:r>
    </w:p>
    <w:p w:rsidR="003E29B1" w:rsidRPr="003B6D7F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6D7F">
        <w:rPr>
          <w:rFonts w:ascii="Times New Roman" w:hAnsi="Times New Roman" w:cs="Times New Roman"/>
          <w:sz w:val="26"/>
          <w:szCs w:val="26"/>
        </w:rPr>
        <w:t xml:space="preserve">Если пользователь, которого нам необходимо «извлечь» из базы данных, существует и хеш пароля пользователя из базы данных совпадает с хешем пароля из формы </w:t>
      </w:r>
      <w:r w:rsidR="003B6D7F">
        <w:rPr>
          <w:rFonts w:ascii="Times New Roman" w:hAnsi="Times New Roman" w:cs="Times New Roman"/>
          <w:sz w:val="26"/>
          <w:szCs w:val="26"/>
        </w:rPr>
        <w:t>авторизации</w:t>
      </w:r>
      <w:r w:rsidRPr="003B6D7F">
        <w:rPr>
          <w:rFonts w:ascii="Times New Roman" w:hAnsi="Times New Roman" w:cs="Times New Roman"/>
          <w:sz w:val="26"/>
          <w:szCs w:val="26"/>
        </w:rPr>
        <w:t>, то выполняется процедура аутентификации.</w:t>
      </w:r>
    </w:p>
    <w:p w:rsidR="003B6D7F" w:rsidRPr="003B6D7F" w:rsidRDefault="003B6D7F" w:rsidP="003B6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B6D7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login_user(user, </w:t>
      </w:r>
      <w:r w:rsidRPr="003B6D7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remember</w:t>
      </w:r>
      <w:r w:rsidRPr="003B6D7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=form.remember.data)</w:t>
      </w:r>
    </w:p>
    <w:p w:rsidR="003E29B1" w:rsidRPr="009F13E1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3E29B1" w:rsidRPr="003B6D7F" w:rsidRDefault="003E29B1" w:rsidP="003E29B1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6D7F">
        <w:rPr>
          <w:rFonts w:ascii="Times New Roman" w:hAnsi="Times New Roman" w:cs="Times New Roman"/>
          <w:sz w:val="26"/>
          <w:szCs w:val="26"/>
        </w:rPr>
        <w:t xml:space="preserve">Это встроенная функция, принимающая объект пользователя, устанавливающая с ним сессию при успешной аутентификации. Параметр 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remember</w:t>
      </w:r>
      <w:r w:rsidRPr="003B6D7F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3B6D7F">
        <w:rPr>
          <w:rFonts w:ascii="Times New Roman" w:hAnsi="Times New Roman" w:cs="Times New Roman"/>
          <w:sz w:val="26"/>
          <w:szCs w:val="26"/>
        </w:rPr>
        <w:t>позволяет пользователю быть авторизованным дольше</w:t>
      </w:r>
      <w:r w:rsidR="00F42F23" w:rsidRPr="00F42F23">
        <w:rPr>
          <w:rFonts w:ascii="Times New Roman" w:hAnsi="Times New Roman" w:cs="Times New Roman"/>
          <w:sz w:val="26"/>
          <w:szCs w:val="26"/>
        </w:rPr>
        <w:t xml:space="preserve"> </w:t>
      </w:r>
      <w:r w:rsidR="00F42F23">
        <w:rPr>
          <w:rFonts w:ascii="Times New Roman" w:hAnsi="Times New Roman" w:cs="Times New Roman"/>
          <w:sz w:val="26"/>
          <w:szCs w:val="26"/>
        </w:rPr>
        <w:t>и его параметры авторизации были бы сохранены</w:t>
      </w:r>
      <w:r w:rsidRPr="003B6D7F">
        <w:rPr>
          <w:rFonts w:ascii="Times New Roman" w:hAnsi="Times New Roman" w:cs="Times New Roman"/>
          <w:sz w:val="26"/>
          <w:szCs w:val="26"/>
        </w:rPr>
        <w:t>.</w:t>
      </w:r>
    </w:p>
    <w:p w:rsidR="006E64DD" w:rsidRPr="003B6D7F" w:rsidRDefault="00C16D3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6D7F">
        <w:rPr>
          <w:rFonts w:ascii="Times New Roman" w:hAnsi="Times New Roman" w:cs="Times New Roman"/>
          <w:sz w:val="26"/>
          <w:szCs w:val="26"/>
        </w:rPr>
        <w:t xml:space="preserve">Также нам нужно добавить в </w:t>
      </w:r>
      <w:r w:rsidR="003B6D7F" w:rsidRPr="003B6D7F">
        <w:rPr>
          <w:rFonts w:ascii="Times New Roman" w:hAnsi="Times New Roman" w:cs="Times New Roman"/>
          <w:sz w:val="26"/>
          <w:szCs w:val="26"/>
        </w:rPr>
        <w:t xml:space="preserve">директорию 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templates</w:t>
      </w:r>
      <w:r w:rsidRPr="003B6D7F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3B6D7F">
        <w:rPr>
          <w:rFonts w:ascii="Times New Roman" w:hAnsi="Times New Roman" w:cs="Times New Roman"/>
          <w:sz w:val="26"/>
          <w:szCs w:val="26"/>
        </w:rPr>
        <w:t xml:space="preserve">шаблон 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login</w:t>
      </w:r>
      <w:r w:rsidRPr="003B6D7F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3B6D7F">
        <w:rPr>
          <w:rFonts w:ascii="Times New Roman" w:hAnsi="Times New Roman" w:cs="Times New Roman"/>
          <w:sz w:val="26"/>
          <w:szCs w:val="26"/>
        </w:rPr>
        <w:t>.</w:t>
      </w:r>
    </w:p>
    <w:p w:rsidR="00C16D38" w:rsidRPr="003B6D7F" w:rsidRDefault="00C16D3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3B6D7F">
        <w:rPr>
          <w:rFonts w:ascii="Times New Roman" w:hAnsi="Times New Roman" w:cs="Times New Roman"/>
          <w:sz w:val="26"/>
          <w:szCs w:val="26"/>
        </w:rPr>
        <w:t xml:space="preserve">А в шаблон 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layout</w:t>
      </w:r>
      <w:r w:rsidRPr="003B6D7F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3B6D7F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3B6D7F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3B6D7F">
        <w:rPr>
          <w:rFonts w:ascii="Times New Roman" w:hAnsi="Times New Roman" w:cs="Times New Roman"/>
          <w:sz w:val="26"/>
          <w:szCs w:val="26"/>
        </w:rPr>
        <w:t>нам нужно добавить кнопку для перехода к авторизации.</w:t>
      </w:r>
    </w:p>
    <w:p w:rsidR="00C16D38" w:rsidRPr="00552C0D" w:rsidRDefault="00C16D38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52C0D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552C0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704C20" w:rsidRPr="00704C2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3</w:t>
      </w:r>
      <w:r w:rsidRPr="00552C0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552C0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flask_blog/templates/layout.html</w:t>
      </w:r>
    </w:p>
    <w:p w:rsidR="00C16D38" w:rsidRPr="00552C0D" w:rsidRDefault="00C16D38" w:rsidP="00C16D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class="navbar-nav"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if current_user.is_authenticated %}</w:t>
      </w:r>
      <w:r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else %}</w:t>
      </w:r>
      <w:r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C16D38" w:rsidRPr="00552C0D" w:rsidRDefault="00C16D38" w:rsidP="00C16D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url_for('users.login') }}"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F42F23">
        <w:rPr>
          <w:rFonts w:ascii="Courier New" w:eastAsia="Times New Roman" w:hAnsi="Courier New" w:cs="Courier New"/>
          <w:sz w:val="20"/>
          <w:szCs w:val="20"/>
          <w:lang w:eastAsia="ru-RU"/>
        </w:rPr>
        <w:t>Войти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C16D38" w:rsidRPr="00F42F23" w:rsidRDefault="00F42F23" w:rsidP="00C16D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C16D38"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url_for('users.register') }}"</w:t>
      </w:r>
      <w:r w:rsidR="00C16D38"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Зарегистрироваться</w:t>
      </w:r>
      <w:r w:rsidR="00C16D38"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C16D38"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C16D38"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C16D38"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endif %}</w:t>
      </w:r>
      <w:r w:rsidR="00C16D38" w:rsidRPr="00552C0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C16D38"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C16D38" w:rsidRPr="00552C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="00C16D38" w:rsidRPr="00552C0D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6E64DD" w:rsidRPr="009F13E1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bookmarkStart w:id="17" w:name="_Toc99367901"/>
    <w:p w:rsidR="003772F5" w:rsidRPr="008B3048" w:rsidRDefault="008A79AB" w:rsidP="008B3048">
      <w:pPr>
        <w:pStyle w:val="1"/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89D3FA5" wp14:editId="539F7D13">
                <wp:simplePos x="0" y="0"/>
                <wp:positionH relativeFrom="margin">
                  <wp:posOffset>-461175</wp:posOffset>
                </wp:positionH>
                <wp:positionV relativeFrom="paragraph">
                  <wp:posOffset>-461231</wp:posOffset>
                </wp:positionV>
                <wp:extent cx="6660000" cy="9756000"/>
                <wp:effectExtent l="0" t="0" r="26670" b="17145"/>
                <wp:wrapNone/>
                <wp:docPr id="8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61B39" id="Прямоугольник 12" o:spid="_x0000_s1026" style="position:absolute;margin-left:-36.3pt;margin-top:-36.3pt;width:524.4pt;height:768.2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5d5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ex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1354F7" w:rsidRPr="008B3048">
        <w:rPr>
          <w:caps w:val="0"/>
        </w:rPr>
        <w:t>ПРОВЕРЯЕМ РАБОТУ ПРИЛОЖЕНИЯ</w:t>
      </w:r>
      <w:bookmarkEnd w:id="17"/>
    </w:p>
    <w:p w:rsidR="006E64DD" w:rsidRPr="001A5A72" w:rsidRDefault="008B3048" w:rsidP="003772F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49056" behindDoc="1" locked="0" layoutInCell="1" allowOverlap="1" wp14:anchorId="589ECB56" wp14:editId="5EEB8D2A">
            <wp:simplePos x="0" y="0"/>
            <wp:positionH relativeFrom="column">
              <wp:posOffset>413137</wp:posOffset>
            </wp:positionH>
            <wp:positionV relativeFrom="paragraph">
              <wp:posOffset>558496</wp:posOffset>
            </wp:positionV>
            <wp:extent cx="5020945" cy="2390775"/>
            <wp:effectExtent l="19050" t="19050" r="27305" b="28575"/>
            <wp:wrapTight wrapText="bothSides">
              <wp:wrapPolygon edited="0">
                <wp:start x="-82" y="-172"/>
                <wp:lineTo x="-82" y="21686"/>
                <wp:lineTo x="21636" y="21686"/>
                <wp:lineTo x="21636" y="-172"/>
                <wp:lineTo x="-82" y="-172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2F5" w:rsidRPr="001A5A72">
        <w:rPr>
          <w:rFonts w:ascii="Times New Roman" w:hAnsi="Times New Roman" w:cs="Times New Roman"/>
          <w:sz w:val="26"/>
          <w:szCs w:val="26"/>
        </w:rPr>
        <w:t xml:space="preserve">Запустим файл </w:t>
      </w:r>
      <w:r w:rsidR="00F90284">
        <w:rPr>
          <w:rFonts w:ascii="Times New Roman" w:hAnsi="Times New Roman" w:cs="Times New Roman"/>
          <w:color w:val="0070C0"/>
          <w:sz w:val="26"/>
          <w:szCs w:val="26"/>
          <w:lang w:val="en-US"/>
        </w:rPr>
        <w:t>run</w:t>
      </w:r>
      <w:r w:rsidR="003772F5" w:rsidRPr="001A5A72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3772F5" w:rsidRPr="001A5A72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3772F5" w:rsidRPr="001A5A72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3772F5" w:rsidRPr="001A5A72">
        <w:rPr>
          <w:rFonts w:ascii="Times New Roman" w:hAnsi="Times New Roman" w:cs="Times New Roman"/>
          <w:sz w:val="26"/>
          <w:szCs w:val="26"/>
        </w:rPr>
        <w:t>и попробуем авторизовать нашего нового пользователя.</w:t>
      </w:r>
    </w:p>
    <w:p w:rsidR="003772F5" w:rsidRPr="008B3048" w:rsidRDefault="00DE5A2E" w:rsidP="003772F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50080" behindDoc="1" locked="0" layoutInCell="1" allowOverlap="1" wp14:anchorId="7E9B8446" wp14:editId="2F2E7A7A">
            <wp:simplePos x="0" y="0"/>
            <wp:positionH relativeFrom="column">
              <wp:posOffset>484505</wp:posOffset>
            </wp:positionH>
            <wp:positionV relativeFrom="paragraph">
              <wp:posOffset>2715508</wp:posOffset>
            </wp:positionV>
            <wp:extent cx="4874260" cy="2138680"/>
            <wp:effectExtent l="19050" t="19050" r="21590" b="13970"/>
            <wp:wrapTight wrapText="bothSides">
              <wp:wrapPolygon edited="0">
                <wp:start x="-84" y="-192"/>
                <wp:lineTo x="-84" y="21549"/>
                <wp:lineTo x="21611" y="21549"/>
                <wp:lineTo x="21611" y="-192"/>
                <wp:lineTo x="-84" y="-192"/>
              </wp:wrapPolygon>
            </wp:wrapTight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2138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C67" w:rsidRPr="008B3048">
        <w:rPr>
          <w:rFonts w:ascii="Times New Roman" w:hAnsi="Times New Roman" w:cs="Times New Roman"/>
          <w:sz w:val="26"/>
          <w:szCs w:val="26"/>
        </w:rPr>
        <w:t>Перейдем к форме авторизации и укажем необходимые данные.</w:t>
      </w:r>
    </w:p>
    <w:p w:rsidR="007C4C67" w:rsidRPr="009F13E1" w:rsidRDefault="007C4C67" w:rsidP="003772F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Pr="008A79AB" w:rsidRDefault="00BE4704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79A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51104" behindDoc="1" locked="0" layoutInCell="1" allowOverlap="1" wp14:anchorId="767E5355" wp14:editId="674FE368">
            <wp:simplePos x="0" y="0"/>
            <wp:positionH relativeFrom="column">
              <wp:posOffset>126889</wp:posOffset>
            </wp:positionH>
            <wp:positionV relativeFrom="paragraph">
              <wp:posOffset>4765868</wp:posOffset>
            </wp:positionV>
            <wp:extent cx="5422900" cy="1073150"/>
            <wp:effectExtent l="19050" t="19050" r="25400" b="12700"/>
            <wp:wrapTight wrapText="bothSides">
              <wp:wrapPolygon edited="0">
                <wp:start x="-76" y="-383"/>
                <wp:lineTo x="-76" y="21472"/>
                <wp:lineTo x="21625" y="21472"/>
                <wp:lineTo x="21625" y="-383"/>
                <wp:lineTo x="-76" y="-383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B3E" w:rsidRPr="008A79AB">
        <w:rPr>
          <w:rFonts w:ascii="Times New Roman" w:hAnsi="Times New Roman" w:cs="Times New Roman"/>
          <w:sz w:val="26"/>
          <w:szCs w:val="26"/>
        </w:rPr>
        <w:t>Процедура авторизации успешно завершена.</w:t>
      </w:r>
    </w:p>
    <w:p w:rsidR="005D7B3E" w:rsidRPr="009F13E1" w:rsidRDefault="005D7B3E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90284" w:rsidRDefault="00F90284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90284" w:rsidRPr="009F13E1" w:rsidRDefault="00F90284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Pr="009F13E1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Pr="009F13E1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bookmarkStart w:id="18" w:name="_Toc99367902"/>
    <w:p w:rsidR="00C60D14" w:rsidRPr="00AD6A59" w:rsidRDefault="00FE540A" w:rsidP="00AD6A59">
      <w:pPr>
        <w:pStyle w:val="1"/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005CC29" wp14:editId="397629DF">
                <wp:simplePos x="0" y="0"/>
                <wp:positionH relativeFrom="margin">
                  <wp:align>center</wp:align>
                </wp:positionH>
                <wp:positionV relativeFrom="paragraph">
                  <wp:posOffset>-461231</wp:posOffset>
                </wp:positionV>
                <wp:extent cx="6660000" cy="9756000"/>
                <wp:effectExtent l="0" t="0" r="26670" b="17145"/>
                <wp:wrapNone/>
                <wp:docPr id="8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D1D52" id="Прямоугольник 12" o:spid="_x0000_s1026" style="position:absolute;margin-left:0;margin-top:-36.3pt;width:524.4pt;height:768.2pt;z-index:251955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Sr/AIAABU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1354F7" w:rsidRPr="00AD6A59">
        <w:rPr>
          <w:caps w:val="0"/>
        </w:rPr>
        <w:t>РЕАЛИЗУЕМ ПРОФИЛЬ ПОЛЬЗОВАТЕЛЯ</w:t>
      </w:r>
      <w:bookmarkEnd w:id="18"/>
    </w:p>
    <w:p w:rsidR="000E0FB9" w:rsidRPr="00AD6A59" w:rsidRDefault="000E0FB9" w:rsidP="000E0F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D6A59">
        <w:rPr>
          <w:rFonts w:ascii="Times New Roman" w:hAnsi="Times New Roman" w:cs="Times New Roman"/>
          <w:sz w:val="26"/>
          <w:szCs w:val="26"/>
        </w:rPr>
        <w:t xml:space="preserve">Необходимо, чтобы после успешной авторизации </w:t>
      </w:r>
      <w:r w:rsidR="002D769F" w:rsidRPr="00AD6A59">
        <w:rPr>
          <w:rFonts w:ascii="Times New Roman" w:hAnsi="Times New Roman" w:cs="Times New Roman"/>
          <w:sz w:val="26"/>
          <w:szCs w:val="26"/>
        </w:rPr>
        <w:t xml:space="preserve">у </w:t>
      </w:r>
      <w:r w:rsidRPr="00AD6A59">
        <w:rPr>
          <w:rFonts w:ascii="Times New Roman" w:hAnsi="Times New Roman" w:cs="Times New Roman"/>
          <w:sz w:val="26"/>
          <w:szCs w:val="26"/>
        </w:rPr>
        <w:t>пользовател</w:t>
      </w:r>
      <w:r w:rsidR="002D769F" w:rsidRPr="00AD6A59">
        <w:rPr>
          <w:rFonts w:ascii="Times New Roman" w:hAnsi="Times New Roman" w:cs="Times New Roman"/>
          <w:sz w:val="26"/>
          <w:szCs w:val="26"/>
        </w:rPr>
        <w:t>я</w:t>
      </w:r>
      <w:r w:rsidRPr="00AD6A59">
        <w:rPr>
          <w:rFonts w:ascii="Times New Roman" w:hAnsi="Times New Roman" w:cs="Times New Roman"/>
          <w:sz w:val="26"/>
          <w:szCs w:val="26"/>
        </w:rPr>
        <w:t xml:space="preserve"> была бы возможность выполнить переход</w:t>
      </w:r>
      <w:r w:rsidR="00AD6A59" w:rsidRPr="00AD6A59">
        <w:rPr>
          <w:rFonts w:ascii="Times New Roman" w:hAnsi="Times New Roman" w:cs="Times New Roman"/>
          <w:sz w:val="26"/>
          <w:szCs w:val="26"/>
        </w:rPr>
        <w:t>а</w:t>
      </w:r>
      <w:r w:rsidRPr="00AD6A59">
        <w:rPr>
          <w:rFonts w:ascii="Times New Roman" w:hAnsi="Times New Roman" w:cs="Times New Roman"/>
          <w:sz w:val="26"/>
          <w:szCs w:val="26"/>
        </w:rPr>
        <w:t xml:space="preserve"> в личный профиль для редактирования его параметров.</w:t>
      </w:r>
    </w:p>
    <w:p w:rsidR="00C60D14" w:rsidRPr="00AD6A59" w:rsidRDefault="00C60D14" w:rsidP="00C60D14">
      <w:pPr>
        <w:tabs>
          <w:tab w:val="left" w:pos="701"/>
        </w:tabs>
        <w:spacing w:after="0" w:line="48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D6A59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AD6A59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F90284" w:rsidRPr="00F9028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4</w:t>
      </w:r>
      <w:r w:rsidRPr="00AD6A59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AD6A59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flask_blog/users/forms.py</w:t>
      </w:r>
    </w:p>
    <w:p w:rsidR="00AD6A59" w:rsidRPr="00AD6A59" w:rsidRDefault="00AD6A59" w:rsidP="00AD6A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UpdateAccountForm(FlaskForm):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username = StringField(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пользователя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Length(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min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AD6A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max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AD6A59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email = StringField(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'Email'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=[DataRequired(), Email()])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picture = FileField(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Обновить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фото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профиля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validators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=[FileAllowed([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'jpg'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'png'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])])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submit = SubmitField(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Обновить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6A5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@staticmethod</w:t>
      </w:r>
      <w:r w:rsidRPr="00AD6A5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  <w:t xml:space="preserve">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validate_username(username):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username.data != current_user.username: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user = User.query.filter_by(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=username.data).first()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имя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занято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. 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выберите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другой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AD6A5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@staticmethod</w:t>
      </w:r>
      <w:r w:rsidRPr="00AD6A59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  <w:t xml:space="preserve">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validate_email(email):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email.data != current_user.email: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user = User.query.filter_by(</w:t>
      </w:r>
      <w:r w:rsidRPr="00AD6A59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email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=email.data).first()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user: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AD6A5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ValidationError(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Этот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email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занят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             '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Пожалуйста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,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выберите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другой</w:t>
      </w:r>
      <w:r w:rsidRPr="00AD6A5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D6A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E0FB9" w:rsidRPr="009F13E1" w:rsidRDefault="000E0FB9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C60D14" w:rsidRPr="002224DD" w:rsidRDefault="002D769F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2224DD">
        <w:rPr>
          <w:rFonts w:ascii="Times New Roman" w:hAnsi="Times New Roman" w:cs="Times New Roman"/>
          <w:sz w:val="26"/>
          <w:szCs w:val="26"/>
        </w:rPr>
        <w:t>Далее</w:t>
      </w:r>
      <w:r w:rsidR="00C60D14" w:rsidRPr="002224DD">
        <w:rPr>
          <w:rFonts w:ascii="Times New Roman" w:hAnsi="Times New Roman" w:cs="Times New Roman"/>
          <w:sz w:val="26"/>
          <w:szCs w:val="26"/>
        </w:rPr>
        <w:t xml:space="preserve"> этого добавим в модуль </w:t>
      </w:r>
      <w:r w:rsidR="00C60D14" w:rsidRPr="002224DD">
        <w:rPr>
          <w:rFonts w:ascii="Times New Roman" w:hAnsi="Times New Roman" w:cs="Times New Roman"/>
          <w:color w:val="0070C0"/>
          <w:sz w:val="26"/>
          <w:szCs w:val="26"/>
          <w:lang w:val="en-US"/>
        </w:rPr>
        <w:t>routes</w:t>
      </w:r>
      <w:r w:rsidR="002224DD" w:rsidRPr="002224DD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="002224DD" w:rsidRPr="002224DD">
        <w:rPr>
          <w:rFonts w:ascii="Times New Roman" w:hAnsi="Times New Roman" w:cs="Times New Roman"/>
          <w:color w:val="0070C0"/>
          <w:sz w:val="26"/>
          <w:szCs w:val="26"/>
          <w:lang w:val="en-US"/>
        </w:rPr>
        <w:t>py</w:t>
      </w:r>
      <w:r w:rsidR="00C60D14" w:rsidRPr="002224DD">
        <w:rPr>
          <w:rFonts w:ascii="Times New Roman" w:hAnsi="Times New Roman" w:cs="Times New Roman"/>
          <w:sz w:val="26"/>
          <w:szCs w:val="26"/>
        </w:rPr>
        <w:t xml:space="preserve"> нашего </w:t>
      </w:r>
      <w:r w:rsidRPr="002224DD">
        <w:rPr>
          <w:rFonts w:ascii="Times New Roman" w:hAnsi="Times New Roman" w:cs="Times New Roman"/>
          <w:sz w:val="26"/>
          <w:szCs w:val="26"/>
        </w:rPr>
        <w:t>блюпринта</w:t>
      </w:r>
      <w:r w:rsidR="00C60D14" w:rsidRPr="002224DD">
        <w:rPr>
          <w:rFonts w:ascii="Times New Roman" w:hAnsi="Times New Roman" w:cs="Times New Roman"/>
          <w:sz w:val="26"/>
          <w:szCs w:val="26"/>
        </w:rPr>
        <w:t xml:space="preserve"> </w:t>
      </w:r>
      <w:r w:rsidR="00C60D14" w:rsidRPr="002224DD">
        <w:rPr>
          <w:rFonts w:ascii="Times New Roman" w:hAnsi="Times New Roman" w:cs="Times New Roman"/>
          <w:color w:val="0070C0"/>
          <w:sz w:val="26"/>
          <w:szCs w:val="26"/>
          <w:lang w:val="en-US"/>
        </w:rPr>
        <w:t>users</w:t>
      </w:r>
      <w:r w:rsidR="00C60D14" w:rsidRPr="002224DD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C60D14" w:rsidRPr="002224DD">
        <w:rPr>
          <w:rFonts w:ascii="Times New Roman" w:hAnsi="Times New Roman" w:cs="Times New Roman"/>
          <w:sz w:val="26"/>
          <w:szCs w:val="26"/>
        </w:rPr>
        <w:t>следующий контроллер.</w:t>
      </w:r>
    </w:p>
    <w:p w:rsidR="00C60D14" w:rsidRPr="002224DD" w:rsidRDefault="00C60D14" w:rsidP="00C60D14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224DD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224D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F90284" w:rsidRPr="00F9028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5</w:t>
      </w:r>
      <w:r w:rsidRPr="002224DD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2224D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FE540A" w:rsidRDefault="00FE540A" w:rsidP="00FE5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E540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@users.route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"/account"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methods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'POST'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FE540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@login_required</w:t>
      </w:r>
      <w:r w:rsidRPr="00FE540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account():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form = UpdateAccountForm()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form.picture.data: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picture_file = save_picture(form.picture.data)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current_user.image_file = picture_file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current_user.username = form.username.data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current_user.email = form.email.data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db.session.commit()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flash(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Ваш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аккаунт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был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обновлен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'success'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'users.account'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request.method == 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'GET'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form.username.data = current_user.username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form.email.data = current_user.email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F021C8"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7D5FF59" wp14:editId="27B1C1B7">
                <wp:simplePos x="0" y="0"/>
                <wp:positionH relativeFrom="margin">
                  <wp:align>center</wp:align>
                </wp:positionH>
                <wp:positionV relativeFrom="paragraph">
                  <wp:posOffset>-459767</wp:posOffset>
                </wp:positionV>
                <wp:extent cx="6660000" cy="9756000"/>
                <wp:effectExtent l="0" t="0" r="26670" b="17145"/>
                <wp:wrapNone/>
                <wp:docPr id="8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171B8" id="Прямоугольник 12" o:spid="_x0000_s1026" style="position:absolute;margin-left:0;margin-top:-36.2pt;width:524.4pt;height:768.2pt;z-index:251957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JC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/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page = request.args.get(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'page'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type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E540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user =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User.query.filter_by(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</w:p>
    <w:p w:rsidR="00FE540A" w:rsidRPr="00FE540A" w:rsidRDefault="00FE540A" w:rsidP="00FE54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form.username.data).first_or_404()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posts = Post.query.filter_by(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author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=user) \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.order_by(Post.date_posted.desc()) \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.paginate(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page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=page,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per_page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E540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image_file = url_for(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filename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'profile_pics/'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current_user.image_file)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E540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'account.html'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E540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'Account'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image_file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=image_file,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=form,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posts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=posts,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r w:rsidRPr="00FE540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</w:t>
      </w:r>
      <w:r w:rsidRPr="00FE540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=user)</w:t>
      </w:r>
    </w:p>
    <w:p w:rsidR="00C60D14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0440B0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Разберем</w:t>
      </w:r>
      <w:r w:rsidRPr="000440B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отдельные</w:t>
      </w:r>
      <w:r w:rsidRPr="000440B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выражения</w:t>
      </w:r>
      <w:r w:rsidRPr="000440B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листинга</w:t>
      </w:r>
      <w:r w:rsidRPr="000440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0440B0" w:rsidRPr="000440B0" w:rsidRDefault="000440B0" w:rsidP="000440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440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form.username.data = current_user.username</w:t>
      </w:r>
      <w:r w:rsidRPr="000440B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form.email.data = current_user.email</w:t>
      </w:r>
    </w:p>
    <w:p w:rsidR="00FE540A" w:rsidRPr="000440B0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Default="000440B0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переходе на страницу профиля в форме будут выведены </w:t>
      </w:r>
      <w:r w:rsidR="00825A3F">
        <w:rPr>
          <w:rFonts w:ascii="Times New Roman" w:hAnsi="Times New Roman" w:cs="Times New Roman"/>
          <w:sz w:val="26"/>
          <w:szCs w:val="26"/>
        </w:rPr>
        <w:t xml:space="preserve">имя и </w:t>
      </w:r>
      <w:r w:rsidR="00825A3F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825A3F" w:rsidRPr="00825A3F">
        <w:rPr>
          <w:rFonts w:ascii="Times New Roman" w:hAnsi="Times New Roman" w:cs="Times New Roman"/>
          <w:sz w:val="26"/>
          <w:szCs w:val="26"/>
        </w:rPr>
        <w:t xml:space="preserve"> </w:t>
      </w:r>
      <w:r w:rsidR="00825A3F">
        <w:rPr>
          <w:rFonts w:ascii="Times New Roman" w:hAnsi="Times New Roman" w:cs="Times New Roman"/>
          <w:sz w:val="26"/>
          <w:szCs w:val="26"/>
        </w:rPr>
        <w:t>текущего пользователя.</w:t>
      </w:r>
    </w:p>
    <w:p w:rsidR="00441F36" w:rsidRPr="00441F36" w:rsidRDefault="00441F36" w:rsidP="00441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 = request.args.get(</w:t>
      </w:r>
      <w:r w:rsidRPr="00441F3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'page'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41F3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441F3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type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41F3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int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441F36" w:rsidRPr="00441F36" w:rsidRDefault="00441F3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Default="00441F3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Мы добавим пагинацию, т.е. отображение списка постов текущего пользователя. По умолчанию будем выводить посты начиная с первой страницы.</w:t>
      </w:r>
    </w:p>
    <w:p w:rsidR="00441F36" w:rsidRPr="003C5784" w:rsidRDefault="00441F36" w:rsidP="00441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by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D5350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username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DD53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</w:t>
      </w:r>
      <w:r w:rsidRPr="003C578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_404()</w:t>
      </w:r>
    </w:p>
    <w:p w:rsidR="00441F36" w:rsidRPr="003C5784" w:rsidRDefault="00441F3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441F36" w:rsidRDefault="00441F3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Pr="0044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из базы данных получаем объект пользователя.</w:t>
      </w:r>
    </w:p>
    <w:p w:rsidR="00441F36" w:rsidRDefault="00441F36" w:rsidP="00441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posts = Post.query.filter_by(</w:t>
      </w:r>
      <w:r w:rsidRPr="00441F3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author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=user)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</w:p>
    <w:p w:rsidR="00441F36" w:rsidRPr="00441F36" w:rsidRDefault="00441F36" w:rsidP="00441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ab/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order_by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(Post.date_posted.desc())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.paginate(</w:t>
      </w:r>
      <w:r w:rsidRPr="00441F3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page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=page, </w:t>
      </w:r>
      <w:r w:rsidRPr="00441F3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per_page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41F3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441F3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E540A" w:rsidRPr="00441F36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DD5350" w:rsidRDefault="0057579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Получаем список постов текущего пользователя, упорядочиваем по дате и выводим по пять постов на странице.</w:t>
      </w:r>
    </w:p>
    <w:p w:rsidR="002A52E7" w:rsidRPr="002A52E7" w:rsidRDefault="002A52E7" w:rsidP="002A52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A52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image_file = url_for(</w:t>
      </w:r>
      <w:r w:rsidRPr="002A52E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'static'</w:t>
      </w:r>
      <w:r w:rsidRPr="002A52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A52E7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filename</w:t>
      </w:r>
      <w:r w:rsidRPr="002A52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2A52E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'profile_pics/' </w:t>
      </w:r>
      <w:r w:rsidRPr="002A52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A52E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current_user.image_file)</w:t>
      </w:r>
    </w:p>
    <w:p w:rsidR="00FE540A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021C8" w:rsidRPr="00522361" w:rsidRDefault="00522361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Формируем объект</w:t>
      </w:r>
      <w:r w:rsidR="00F021C8">
        <w:rPr>
          <w:rFonts w:ascii="Times New Roman" w:hAnsi="Times New Roman" w:cs="Times New Roman"/>
          <w:sz w:val="26"/>
          <w:szCs w:val="26"/>
        </w:rPr>
        <w:t xml:space="preserve"> для вывода аватарки текущего пользователя.</w:t>
      </w:r>
      <w:r w:rsidR="00F021C8" w:rsidRPr="00522361">
        <w:rPr>
          <w:rFonts w:ascii="Times New Roman" w:hAnsi="Times New Roman" w:cs="Times New Roman"/>
          <w:sz w:val="26"/>
          <w:szCs w:val="26"/>
        </w:rPr>
        <w:t>.</w:t>
      </w:r>
    </w:p>
    <w:p w:rsidR="00F021C8" w:rsidRPr="00F021C8" w:rsidRDefault="00F021C8" w:rsidP="00F021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021C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render_template(</w:t>
      </w:r>
      <w:r w:rsidRPr="00F021C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'account.html'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F021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title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F021C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'Account'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</w:t>
      </w:r>
      <w:r w:rsidRPr="00F021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image_file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=image_file, </w:t>
      </w:r>
      <w:r w:rsidRPr="00F021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form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=form, </w:t>
      </w:r>
      <w:r w:rsidRPr="00F021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posts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=posts,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</w:t>
      </w:r>
      <w:r w:rsidRPr="00F021C8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user</w:t>
      </w:r>
      <w:r w:rsidRPr="00F021C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=user)</w:t>
      </w:r>
    </w:p>
    <w:p w:rsidR="00FE540A" w:rsidRPr="00F021C8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E540A" w:rsidRPr="00F021C8" w:rsidRDefault="00F021C8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Выполняем рендеринг шаблона, передаем в контекст шаблона заголовок страницы, объект-ссылку с аватаркой пользователя, объект формы с параметрами пользователя, список постов и объект текущего пользователя.</w:t>
      </w:r>
    </w:p>
    <w:p w:rsidR="006C00CC" w:rsidRPr="006C00CC" w:rsidRDefault="00522361" w:rsidP="006C0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B3E0ABA" wp14:editId="562E49E0">
                <wp:simplePos x="0" y="0"/>
                <wp:positionH relativeFrom="margin">
                  <wp:align>center</wp:align>
                </wp:positionH>
                <wp:positionV relativeFrom="paragraph">
                  <wp:posOffset>-458967</wp:posOffset>
                </wp:positionV>
                <wp:extent cx="6660000" cy="9756000"/>
                <wp:effectExtent l="0" t="0" r="26670" b="17145"/>
                <wp:wrapNone/>
                <wp:docPr id="9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3B6EA" id="Прямоугольник 12" o:spid="_x0000_s1026" style="position:absolute;margin-left:0;margin-top:-36.15pt;width:524.4pt;height:768.2pt;z-index:251959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6C00CC" w:rsidRPr="006C00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6C00CC"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form.validate_on_submit():</w:t>
      </w:r>
    </w:p>
    <w:p w:rsidR="00FE540A" w:rsidRPr="006C00CC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6C00CC" w:rsidRDefault="006C00CC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успешной валидации объекта формы </w:t>
      </w:r>
    </w:p>
    <w:p w:rsidR="006C00CC" w:rsidRPr="006C00CC" w:rsidRDefault="006C00CC" w:rsidP="006C0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C00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if 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form.picture.data:</w:t>
      </w:r>
    </w:p>
    <w:p w:rsidR="00FE540A" w:rsidRPr="006C00CC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FE540A" w:rsidRPr="006C00CC" w:rsidRDefault="006C00CC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у пользователя есть аватарка, </w:t>
      </w:r>
    </w:p>
    <w:p w:rsidR="006C00CC" w:rsidRPr="006C00CC" w:rsidRDefault="006C00CC" w:rsidP="006C0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picture_file = save_picture(form.picture.data)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current_user.image_file = picture_file</w:t>
      </w:r>
    </w:p>
    <w:p w:rsidR="00FE540A" w:rsidRPr="006C00CC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6C00CC" w:rsidRDefault="006C00CC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Сохраняем ее и привязываем к объекту нашего текущего пользователя в базе данных.</w:t>
      </w:r>
    </w:p>
    <w:p w:rsidR="006C00CC" w:rsidRPr="006C00CC" w:rsidRDefault="006C00CC" w:rsidP="006C0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current_user.username = form.username.data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current_user.email = form.email.data</w:t>
      </w:r>
    </w:p>
    <w:p w:rsidR="00FE540A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6C00CC" w:rsidRPr="006C00CC" w:rsidRDefault="006C00CC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C00CC">
        <w:rPr>
          <w:rFonts w:ascii="Times New Roman" w:hAnsi="Times New Roman" w:cs="Times New Roman"/>
          <w:sz w:val="26"/>
          <w:szCs w:val="26"/>
        </w:rPr>
        <w:t xml:space="preserve">Привязываем имя и </w:t>
      </w:r>
      <w:r w:rsidRPr="006C00CC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6C00CC">
        <w:rPr>
          <w:rFonts w:ascii="Times New Roman" w:hAnsi="Times New Roman" w:cs="Times New Roman"/>
          <w:sz w:val="26"/>
          <w:szCs w:val="26"/>
        </w:rPr>
        <w:t xml:space="preserve"> текущего пользователя к объекту нашего текущего пользователя в базе данных.</w:t>
      </w:r>
    </w:p>
    <w:p w:rsidR="006C00CC" w:rsidRPr="006C00CC" w:rsidRDefault="006C00CC" w:rsidP="006C00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db.session.commit()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flash(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Ваш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аккаунт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был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обновлен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!'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'success'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C00C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redirect(url_for(</w:t>
      </w:r>
      <w:r w:rsidRPr="006C00C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'users.account'</w:t>
      </w:r>
      <w:r w:rsidRPr="006C00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FE540A" w:rsidRPr="006C00CC" w:rsidRDefault="00FE540A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FE540A" w:rsidRPr="00DE542E" w:rsidRDefault="00DE542E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Подтверждаем сохранение данных в базе, выполняем редирект на страницу с аккаунтом пользователя.</w:t>
      </w:r>
    </w:p>
    <w:p w:rsidR="002D769F" w:rsidRPr="009E57AA" w:rsidRDefault="00A8627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E57AA">
        <w:rPr>
          <w:rFonts w:ascii="Times New Roman" w:hAnsi="Times New Roman" w:cs="Times New Roman"/>
          <w:sz w:val="26"/>
          <w:szCs w:val="26"/>
        </w:rPr>
        <w:t xml:space="preserve">Теперь добавим шаблон </w:t>
      </w:r>
      <w:r w:rsidRPr="009E57AA">
        <w:rPr>
          <w:rFonts w:ascii="Times New Roman" w:hAnsi="Times New Roman" w:cs="Times New Roman"/>
          <w:sz w:val="26"/>
          <w:szCs w:val="26"/>
          <w:lang w:val="en-US"/>
        </w:rPr>
        <w:t>account</w:t>
      </w:r>
      <w:r w:rsidRPr="009E57AA">
        <w:rPr>
          <w:rFonts w:ascii="Times New Roman" w:hAnsi="Times New Roman" w:cs="Times New Roman"/>
          <w:sz w:val="26"/>
          <w:szCs w:val="26"/>
        </w:rPr>
        <w:t>.</w:t>
      </w:r>
      <w:r w:rsidRPr="009E57AA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9E57AA">
        <w:rPr>
          <w:rFonts w:ascii="Times New Roman" w:hAnsi="Times New Roman" w:cs="Times New Roman"/>
          <w:sz w:val="26"/>
          <w:szCs w:val="26"/>
        </w:rPr>
        <w:t xml:space="preserve"> в директорию </w:t>
      </w:r>
      <w:r w:rsidRPr="009E57AA">
        <w:rPr>
          <w:rFonts w:ascii="Times New Roman" w:hAnsi="Times New Roman" w:cs="Times New Roman"/>
          <w:sz w:val="26"/>
          <w:szCs w:val="26"/>
          <w:lang w:val="en-US"/>
        </w:rPr>
        <w:t>templates</w:t>
      </w:r>
      <w:r w:rsidRPr="009E57AA">
        <w:rPr>
          <w:rFonts w:ascii="Times New Roman" w:hAnsi="Times New Roman" w:cs="Times New Roman"/>
          <w:sz w:val="26"/>
          <w:szCs w:val="26"/>
        </w:rPr>
        <w:t>.</w:t>
      </w:r>
    </w:p>
    <w:p w:rsidR="00A86276" w:rsidRPr="009E57AA" w:rsidRDefault="00A8627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E57AA">
        <w:rPr>
          <w:rFonts w:ascii="Times New Roman" w:hAnsi="Times New Roman" w:cs="Times New Roman"/>
          <w:sz w:val="26"/>
          <w:szCs w:val="26"/>
        </w:rPr>
        <w:t xml:space="preserve">А также добавим ссылку на кнопку перехода к профилю пользователя в модуль в шаблон </w:t>
      </w:r>
      <w:r w:rsidRPr="009E57AA">
        <w:rPr>
          <w:rFonts w:ascii="Times New Roman" w:hAnsi="Times New Roman" w:cs="Times New Roman"/>
          <w:sz w:val="26"/>
          <w:szCs w:val="26"/>
          <w:lang w:val="en-US"/>
        </w:rPr>
        <w:t>layout</w:t>
      </w:r>
      <w:r w:rsidRPr="009E57AA">
        <w:rPr>
          <w:rFonts w:ascii="Times New Roman" w:hAnsi="Times New Roman" w:cs="Times New Roman"/>
          <w:sz w:val="26"/>
          <w:szCs w:val="26"/>
        </w:rPr>
        <w:t>.</w:t>
      </w:r>
      <w:r w:rsidRPr="009E57AA">
        <w:rPr>
          <w:rFonts w:ascii="Times New Roman" w:hAnsi="Times New Roman" w:cs="Times New Roman"/>
          <w:sz w:val="26"/>
          <w:szCs w:val="26"/>
          <w:lang w:val="en-US"/>
        </w:rPr>
        <w:t>html</w:t>
      </w:r>
    </w:p>
    <w:p w:rsidR="00A86276" w:rsidRPr="009E57AA" w:rsidRDefault="00A8627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9E57AA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9E57A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F90284" w:rsidRPr="00F9028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6</w:t>
      </w:r>
      <w:r w:rsidRPr="009E57AA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9E57A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flask_blog/templates/layout.html</w:t>
      </w:r>
    </w:p>
    <w:p w:rsidR="00A86276" w:rsidRPr="009E57AA" w:rsidRDefault="00A86276" w:rsidP="00A8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class="navbar-nav"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if current_user.is_authenticated %}</w:t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class="nav-item nav-link navigation-links" href="{{ </w:t>
      </w:r>
    </w:p>
    <w:p w:rsidR="00A86276" w:rsidRPr="009E57AA" w:rsidRDefault="00A86276" w:rsidP="00A8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url_for('users.account') }}"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 class="fa fa-user"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05F6A">
        <w:rPr>
          <w:rFonts w:ascii="Courier New" w:eastAsia="Times New Roman" w:hAnsi="Courier New" w:cs="Courier New"/>
          <w:sz w:val="20"/>
          <w:szCs w:val="20"/>
          <w:lang w:val="en-US" w:eastAsia="ru-RU"/>
        </w:rPr>
        <w:t>Профиль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else %}</w:t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A86276" w:rsidRPr="009E57AA" w:rsidRDefault="00A86276" w:rsidP="00A8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url_for('users.login') }}"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05F6A"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Войти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A86276" w:rsidRPr="009E57AA" w:rsidRDefault="00A05F6A" w:rsidP="00A8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A86276"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url_for('users.register') }}"</w:t>
      </w:r>
      <w:r w:rsidR="00A86276"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Зарегистрироваться</w:t>
      </w:r>
      <w:r w:rsidR="00A86276"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A86276"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A86276"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86276"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endif %}</w:t>
      </w:r>
      <w:r w:rsidR="00A86276" w:rsidRPr="009E57A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A86276"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A86276" w:rsidRPr="009E57AA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="00A86276" w:rsidRPr="009E57AA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C60D14" w:rsidRPr="009F13E1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AF1749" w:rsidRDefault="00C61CA6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3A1E5D0" wp14:editId="14FA125D">
                <wp:simplePos x="0" y="0"/>
                <wp:positionH relativeFrom="margin">
                  <wp:posOffset>-477078</wp:posOffset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C42CB" id="Прямоугольник 12" o:spid="_x0000_s1026" style="position:absolute;margin-left:-37.55pt;margin-top:-36.3pt;width:524.4pt;height:768.2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C60D14" w:rsidRPr="009E57AA">
        <w:rPr>
          <w:rFonts w:ascii="Times New Roman" w:hAnsi="Times New Roman" w:cs="Times New Roman"/>
          <w:sz w:val="26"/>
          <w:szCs w:val="26"/>
        </w:rPr>
        <w:t xml:space="preserve">Проверим, что у нас получилось. Выполним </w:t>
      </w:r>
      <w:r w:rsidR="00661CF3" w:rsidRPr="009E57AA">
        <w:rPr>
          <w:rFonts w:ascii="Times New Roman" w:hAnsi="Times New Roman" w:cs="Times New Roman"/>
          <w:sz w:val="26"/>
          <w:szCs w:val="26"/>
        </w:rPr>
        <w:t>авторизацию</w:t>
      </w:r>
      <w:r w:rsidR="00C60D14" w:rsidRPr="009E57AA">
        <w:rPr>
          <w:rFonts w:ascii="Times New Roman" w:hAnsi="Times New Roman" w:cs="Times New Roman"/>
          <w:sz w:val="26"/>
          <w:szCs w:val="26"/>
        </w:rPr>
        <w:t xml:space="preserve"> пользователя и перейдем в его профиль.</w:t>
      </w:r>
    </w:p>
    <w:p w:rsidR="00DD5350" w:rsidRDefault="00AF1749" w:rsidP="00DD5350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966464" behindDoc="1" locked="0" layoutInCell="1" allowOverlap="1" wp14:anchorId="745E2994" wp14:editId="5B6E12F7">
            <wp:simplePos x="0" y="0"/>
            <wp:positionH relativeFrom="column">
              <wp:posOffset>0</wp:posOffset>
            </wp:positionH>
            <wp:positionV relativeFrom="paragraph">
              <wp:posOffset>2899</wp:posOffset>
            </wp:positionV>
            <wp:extent cx="5725160" cy="318135"/>
            <wp:effectExtent l="19050" t="19050" r="27940" b="24765"/>
            <wp:wrapTight wrapText="bothSides">
              <wp:wrapPolygon edited="0">
                <wp:start x="-72" y="-1293"/>
                <wp:lineTo x="-72" y="21988"/>
                <wp:lineTo x="21634" y="21988"/>
                <wp:lineTo x="21634" y="-1293"/>
                <wp:lineTo x="-72" y="-1293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DA9" w:rsidRPr="00522361">
        <w:rPr>
          <w:rFonts w:ascii="Times New Roman" w:hAnsi="Times New Roman" w:cs="Times New Roman"/>
          <w:sz w:val="26"/>
          <w:szCs w:val="26"/>
        </w:rPr>
        <w:t>Результат:</w:t>
      </w:r>
    </w:p>
    <w:p w:rsidR="00C37DA9" w:rsidRPr="00DD5350" w:rsidRDefault="00AF1749" w:rsidP="00DD5350">
      <w:pPr>
        <w:pStyle w:val="1"/>
        <w:spacing w:before="0"/>
        <w:rPr>
          <w:rFonts w:ascii="Times New Roman" w:hAnsi="Times New Roman" w:cs="Times New Roman"/>
          <w:sz w:val="26"/>
          <w:szCs w:val="26"/>
        </w:rPr>
      </w:pPr>
      <w:bookmarkStart w:id="19" w:name="_Toc99367903"/>
      <w:r>
        <w:rPr>
          <w:noProof/>
          <w:lang w:eastAsia="ru-RU"/>
        </w:rPr>
        <w:drawing>
          <wp:anchor distT="0" distB="0" distL="114300" distR="114300" simplePos="0" relativeHeight="251965440" behindDoc="1" locked="0" layoutInCell="1" allowOverlap="1" wp14:anchorId="143FF5B4" wp14:editId="74C1A8D8">
            <wp:simplePos x="0" y="0"/>
            <wp:positionH relativeFrom="column">
              <wp:posOffset>0</wp:posOffset>
            </wp:positionH>
            <wp:positionV relativeFrom="paragraph">
              <wp:posOffset>-1353</wp:posOffset>
            </wp:positionV>
            <wp:extent cx="5760720" cy="3291840"/>
            <wp:effectExtent l="19050" t="19050" r="11430" b="22860"/>
            <wp:wrapTight wrapText="bothSides">
              <wp:wrapPolygon edited="0">
                <wp:start x="-71" y="-125"/>
                <wp:lineTo x="-71" y="21625"/>
                <wp:lineTo x="21571" y="21625"/>
                <wp:lineTo x="21571" y="-125"/>
                <wp:lineTo x="-71" y="-125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4F7" w:rsidRPr="009F13E1">
        <w:rPr>
          <w:caps w:val="0"/>
        </w:rPr>
        <w:t>РЕАЛИЗУЕМ ЗАВЕРШЕНИЕ СЕССИИ ПОЛЬЗОВАТЕЛЯ</w:t>
      </w:r>
      <w:bookmarkEnd w:id="19"/>
    </w:p>
    <w:p w:rsidR="00D55262" w:rsidRPr="00DD5350" w:rsidRDefault="003E4908" w:rsidP="00C37DA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D5350">
        <w:rPr>
          <w:rFonts w:ascii="Times New Roman" w:hAnsi="Times New Roman" w:cs="Times New Roman"/>
          <w:sz w:val="26"/>
          <w:szCs w:val="26"/>
        </w:rPr>
        <w:t>Добавим соответствующий контроллер.</w:t>
      </w:r>
    </w:p>
    <w:p w:rsidR="00CE37F3" w:rsidRPr="00DD5350" w:rsidRDefault="00CE37F3" w:rsidP="00CE37F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DD5350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DD535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BE4704" w:rsidRPr="00BE4704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7</w:t>
      </w:r>
      <w:r w:rsidRPr="00DD5350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DD535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flask_blog/users/routes.py</w:t>
      </w:r>
    </w:p>
    <w:p w:rsidR="00DD5350" w:rsidRPr="00DD5350" w:rsidRDefault="00DD5350" w:rsidP="00C414EA">
      <w:pPr>
        <w:pStyle w:val="HTML9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FFFFF"/>
        <w:jc w:val="left"/>
        <w:rPr>
          <w:rFonts w:ascii="Courier New" w:hAnsi="Courier New" w:cs="Courier New"/>
          <w:color w:val="000000"/>
          <w:lang w:val="en-US"/>
        </w:rPr>
      </w:pPr>
      <w:r w:rsidRPr="00DD5350">
        <w:rPr>
          <w:color w:val="0000B2"/>
          <w:lang w:val="en-US"/>
        </w:rPr>
        <w:t>@users.route</w:t>
      </w:r>
      <w:r w:rsidRPr="00DD5350">
        <w:rPr>
          <w:color w:val="000000"/>
          <w:lang w:val="en-US"/>
        </w:rPr>
        <w:t>(</w:t>
      </w:r>
      <w:r w:rsidRPr="00DD5350">
        <w:rPr>
          <w:b/>
          <w:bCs/>
          <w:color w:val="008080"/>
          <w:lang w:val="en-US"/>
        </w:rPr>
        <w:t>"/logout"</w:t>
      </w:r>
      <w:r w:rsidRPr="00DD5350">
        <w:rPr>
          <w:color w:val="000000"/>
          <w:lang w:val="en-US"/>
        </w:rPr>
        <w:t>)</w:t>
      </w:r>
      <w:r w:rsidRPr="00DD5350">
        <w:rPr>
          <w:color w:val="000000"/>
          <w:lang w:val="en-US"/>
        </w:rPr>
        <w:br/>
      </w:r>
      <w:r w:rsidRPr="00DD5350">
        <w:rPr>
          <w:b/>
          <w:bCs/>
          <w:color w:val="000080"/>
          <w:lang w:val="en-US"/>
        </w:rPr>
        <w:t xml:space="preserve">def </w:t>
      </w:r>
      <w:r w:rsidRPr="00DD5350">
        <w:rPr>
          <w:color w:val="000000"/>
          <w:lang w:val="en-US"/>
        </w:rPr>
        <w:t>logout():</w:t>
      </w:r>
      <w:r w:rsidRPr="00DD5350">
        <w:rPr>
          <w:color w:val="000000"/>
          <w:lang w:val="en-US"/>
        </w:rPr>
        <w:br/>
        <w:t xml:space="preserve">    logout_user()</w:t>
      </w:r>
      <w:r w:rsidRPr="00DD5350">
        <w:rPr>
          <w:color w:val="000000"/>
          <w:lang w:val="en-US"/>
        </w:rPr>
        <w:br/>
        <w:t xml:space="preserve">    </w:t>
      </w:r>
      <w:r w:rsidRPr="00DD5350">
        <w:rPr>
          <w:b/>
          <w:bCs/>
          <w:color w:val="000080"/>
          <w:lang w:val="en-US"/>
        </w:rPr>
        <w:t xml:space="preserve">return </w:t>
      </w:r>
      <w:r w:rsidRPr="00DD5350">
        <w:rPr>
          <w:color w:val="000000"/>
          <w:lang w:val="en-US"/>
        </w:rPr>
        <w:t>redirect(url_for(</w:t>
      </w:r>
      <w:r w:rsidRPr="00DD5350">
        <w:rPr>
          <w:b/>
          <w:bCs/>
          <w:color w:val="008080"/>
          <w:lang w:val="en-US"/>
        </w:rPr>
        <w:t>'main.home'</w:t>
      </w:r>
      <w:r w:rsidRPr="00DD5350">
        <w:rPr>
          <w:color w:val="000000"/>
          <w:lang w:val="en-US"/>
        </w:rPr>
        <w:t>))</w:t>
      </w:r>
    </w:p>
    <w:p w:rsidR="00CE37F3" w:rsidRPr="009F13E1" w:rsidRDefault="00CE37F3" w:rsidP="00CE37F3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DD5350" w:rsidRPr="00DD5350" w:rsidRDefault="00CE37F3" w:rsidP="00DD5350">
      <w:pPr>
        <w:tabs>
          <w:tab w:val="left" w:pos="701"/>
        </w:tabs>
        <w:spacing w:after="0" w:line="360" w:lineRule="auto"/>
        <w:jc w:val="center"/>
        <w:rPr>
          <w:rFonts w:ascii="Times New Roman" w:hAnsi="Times New Roman" w:cs="Times New Roman"/>
          <w:i/>
          <w:color w:val="0070C0"/>
          <w:sz w:val="26"/>
          <w:szCs w:val="26"/>
        </w:rPr>
      </w:pPr>
      <w:r w:rsidRPr="00DD5350">
        <w:rPr>
          <w:rFonts w:ascii="Times New Roman" w:hAnsi="Times New Roman" w:cs="Times New Roman"/>
          <w:i/>
          <w:color w:val="0070C0"/>
          <w:sz w:val="26"/>
          <w:szCs w:val="26"/>
        </w:rPr>
        <w:t>Общий механизм работы контроллера.</w:t>
      </w:r>
    </w:p>
    <w:p w:rsidR="00CE37F3" w:rsidRPr="00DD5350" w:rsidRDefault="00CE37F3" w:rsidP="00CE37F3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0070C0"/>
          <w:sz w:val="26"/>
          <w:szCs w:val="26"/>
        </w:rPr>
      </w:pPr>
      <w:r w:rsidRPr="00DD5350">
        <w:rPr>
          <w:rFonts w:ascii="Times New Roman" w:hAnsi="Times New Roman" w:cs="Times New Roman"/>
          <w:i/>
          <w:color w:val="0070C0"/>
          <w:sz w:val="26"/>
          <w:szCs w:val="26"/>
        </w:rPr>
        <w:t>Обеспечивает завершение работы сессии текущего пользователя и перенаправление на главную страницу.</w:t>
      </w:r>
    </w:p>
    <w:p w:rsidR="00D55262" w:rsidRPr="00C61CA6" w:rsidRDefault="00CE37F3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61CA6">
        <w:rPr>
          <w:rFonts w:ascii="Times New Roman" w:hAnsi="Times New Roman" w:cs="Times New Roman"/>
          <w:sz w:val="28"/>
          <w:szCs w:val="28"/>
        </w:rPr>
        <w:t xml:space="preserve">Контроллер имеет несложный код. Выход из сессии текущего пользователя обеспечивается встроенной функцией </w:t>
      </w:r>
      <w:r w:rsidRPr="00C61CA6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logout</w:t>
      </w:r>
      <w:r w:rsidRPr="00C61CA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_</w:t>
      </w:r>
      <w:r w:rsidRPr="00C61CA6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>user</w:t>
      </w:r>
      <w:r w:rsidRPr="00C61CA6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>()</w:t>
      </w:r>
      <w:r w:rsidRPr="00C61C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C4769" w:rsidRPr="00976031" w:rsidRDefault="00DE029A" w:rsidP="00FC47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A66DC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273DD1E" wp14:editId="61F6AFD2">
                <wp:simplePos x="0" y="0"/>
                <wp:positionH relativeFrom="margin">
                  <wp:align>center</wp:align>
                </wp:positionH>
                <wp:positionV relativeFrom="paragraph">
                  <wp:posOffset>-461176</wp:posOffset>
                </wp:positionV>
                <wp:extent cx="6660000" cy="9756000"/>
                <wp:effectExtent l="0" t="0" r="26670" b="17145"/>
                <wp:wrapNone/>
                <wp:docPr id="1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10ED7" id="Прямоугольник 12" o:spid="_x0000_s1026" style="position:absolute;margin-left:0;margin-top:-36.3pt;width:524.4pt;height:768.2pt;z-index:251969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7h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z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FC4769" w:rsidRPr="00976031">
        <w:rPr>
          <w:rFonts w:ascii="Times New Roman" w:hAnsi="Times New Roman" w:cs="Times New Roman"/>
          <w:sz w:val="26"/>
          <w:szCs w:val="26"/>
        </w:rPr>
        <w:t>А также добавим ссылку на кнопку заве</w:t>
      </w:r>
      <w:r w:rsidR="00976031" w:rsidRPr="00976031">
        <w:rPr>
          <w:rFonts w:ascii="Times New Roman" w:hAnsi="Times New Roman" w:cs="Times New Roman"/>
          <w:sz w:val="26"/>
          <w:szCs w:val="26"/>
        </w:rPr>
        <w:t xml:space="preserve">ршения работы с пользователем </w:t>
      </w:r>
      <w:r w:rsidR="00FC4769" w:rsidRPr="00976031">
        <w:rPr>
          <w:rFonts w:ascii="Times New Roman" w:hAnsi="Times New Roman" w:cs="Times New Roman"/>
          <w:sz w:val="26"/>
          <w:szCs w:val="26"/>
        </w:rPr>
        <w:t xml:space="preserve">в шаблон </w:t>
      </w:r>
      <w:r w:rsidR="00FC4769" w:rsidRPr="00976031">
        <w:rPr>
          <w:rFonts w:ascii="Times New Roman" w:hAnsi="Times New Roman" w:cs="Times New Roman"/>
          <w:sz w:val="26"/>
          <w:szCs w:val="26"/>
          <w:lang w:val="en-US"/>
        </w:rPr>
        <w:t>layout</w:t>
      </w:r>
      <w:r w:rsidR="00FC4769" w:rsidRPr="00976031">
        <w:rPr>
          <w:rFonts w:ascii="Times New Roman" w:hAnsi="Times New Roman" w:cs="Times New Roman"/>
          <w:sz w:val="26"/>
          <w:szCs w:val="26"/>
        </w:rPr>
        <w:t>.</w:t>
      </w:r>
      <w:r w:rsidR="00FC4769" w:rsidRPr="00976031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="00976031" w:rsidRPr="00976031">
        <w:rPr>
          <w:rFonts w:ascii="Times New Roman" w:hAnsi="Times New Roman" w:cs="Times New Roman"/>
          <w:sz w:val="26"/>
          <w:szCs w:val="26"/>
        </w:rPr>
        <w:t>.</w:t>
      </w:r>
    </w:p>
    <w:p w:rsidR="00FC4769" w:rsidRPr="00976031" w:rsidRDefault="00FC4769" w:rsidP="00FC476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976031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9760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BE4704" w:rsidRPr="00F71345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>8</w:t>
      </w:r>
      <w:r w:rsidRPr="00976031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. </w:t>
      </w:r>
      <w:r w:rsidRPr="0097603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flask_blog/templates/layout.html</w:t>
      </w:r>
    </w:p>
    <w:p w:rsidR="006F4BC5" w:rsidRPr="00976031" w:rsidRDefault="006F4BC5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class="navbar-nav"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if current_user.is_authenticated %}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class="nav-item nav-link navigation-links" href="{{ </w:t>
      </w:r>
    </w:p>
    <w:p w:rsidR="006F4BC5" w:rsidRPr="00976031" w:rsidRDefault="006F4BC5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url_for('users.account') }}"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 class="fa fa-user"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05F6A">
        <w:rPr>
          <w:rFonts w:ascii="Courier New" w:eastAsia="Times New Roman" w:hAnsi="Courier New" w:cs="Courier New"/>
          <w:sz w:val="20"/>
          <w:szCs w:val="20"/>
          <w:lang w:val="en-US" w:eastAsia="ru-RU"/>
        </w:rPr>
        <w:t>Профиль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class="nav-item nav-link navigation-links" href="{{ </w:t>
      </w:r>
    </w:p>
    <w:p w:rsidR="006F4BC5" w:rsidRPr="00976031" w:rsidRDefault="006F4BC5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url_for('users.logout') }}"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 class="fa fa-sign-out"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&gt;&lt;/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6F4BC5" w:rsidRPr="00976031" w:rsidRDefault="006F4BC5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="00A05F6A">
        <w:rPr>
          <w:rFonts w:ascii="Courier New" w:eastAsia="Times New Roman" w:hAnsi="Courier New" w:cs="Courier New"/>
          <w:sz w:val="20"/>
          <w:szCs w:val="20"/>
          <w:lang w:eastAsia="ru-RU"/>
        </w:rPr>
        <w:t>Выйти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05F6A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else %}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6F4BC5" w:rsidRPr="00976031" w:rsidRDefault="006F4BC5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  <w:t>url_for('users.login') }}"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A05F6A"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Войти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class="nav-link nav-item navigation-links" href="{{ </w:t>
      </w:r>
    </w:p>
    <w:p w:rsidR="006F4BC5" w:rsidRPr="00976031" w:rsidRDefault="00A05F6A" w:rsidP="006F4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6F4BC5"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url_for('users.register') }}"</w:t>
      </w:r>
      <w:r w:rsidR="006F4BC5"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Зарегистрироваться</w:t>
      </w:r>
      <w:r w:rsidR="006F4BC5"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6F4BC5"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6F4BC5"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6F4BC5"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{% endif %}</w:t>
      </w:r>
      <w:r w:rsidR="006F4BC5" w:rsidRPr="00976031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="006F4BC5"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6F4BC5" w:rsidRPr="00976031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</w:t>
      </w:r>
      <w:r w:rsidR="006F4BC5" w:rsidRPr="00976031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D55262" w:rsidRPr="009F13E1" w:rsidRDefault="00D55262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</w:p>
    <w:p w:rsidR="00661CF3" w:rsidRPr="00976031" w:rsidRDefault="00661CF3" w:rsidP="00661CF3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76031">
        <w:rPr>
          <w:rFonts w:ascii="Times New Roman" w:hAnsi="Times New Roman" w:cs="Times New Roman"/>
          <w:sz w:val="26"/>
          <w:szCs w:val="26"/>
        </w:rPr>
        <w:t>Проверим, что у нас получилось. Выполним авторизацию пользователя и сразу выполним завершение работы сессии.</w:t>
      </w:r>
    </w:p>
    <w:p w:rsidR="00D55262" w:rsidRPr="009F13E1" w:rsidRDefault="00D32D1F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67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1104</wp:posOffset>
            </wp:positionV>
            <wp:extent cx="5725160" cy="294005"/>
            <wp:effectExtent l="19050" t="19050" r="27940" b="10795"/>
            <wp:wrapThrough wrapText="bothSides">
              <wp:wrapPolygon edited="0">
                <wp:start x="-72" y="-1400"/>
                <wp:lineTo x="-72" y="20994"/>
                <wp:lineTo x="21634" y="20994"/>
                <wp:lineTo x="21634" y="-1400"/>
                <wp:lineTo x="-72" y="-140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D14" w:rsidRPr="009F13E1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0D14" w:rsidRPr="009F13E1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C60D14" w:rsidRPr="009F13E1" w:rsidRDefault="00C60D14" w:rsidP="00C60D14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6E64DD" w:rsidRPr="009F13E1" w:rsidRDefault="006E64DD" w:rsidP="006E64DD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774F02" w:rsidRPr="009F13E1" w:rsidRDefault="00774F02" w:rsidP="00586EB9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4575C4" w:rsidRPr="001354F7" w:rsidRDefault="005744FB" w:rsidP="001354F7">
      <w:pPr>
        <w:pStyle w:val="1"/>
      </w:pPr>
      <w:bookmarkStart w:id="20" w:name="_Toc71813733"/>
      <w:bookmarkStart w:id="21" w:name="_Toc99367904"/>
      <w:r w:rsidRPr="001354F7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6316CC8" wp14:editId="1127328A">
                <wp:simplePos x="0" y="0"/>
                <wp:positionH relativeFrom="margin">
                  <wp:align>center</wp:align>
                </wp:positionH>
                <wp:positionV relativeFrom="paragraph">
                  <wp:posOffset>-460486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F25" w:rsidRPr="005744FB" w:rsidRDefault="00A56F25" w:rsidP="00F00819">
                            <w:p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6CC8" id="Прямоугольник 64" o:spid="_x0000_s1028" style="position:absolute;left:0;text-align:left;margin-left:0;margin-top:-36.2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" filled="f" strokecolor="#2f5496 [2404]" strokeweight="1pt">
                <v:textbox>
                  <w:txbxContent>
                    <w:p w:rsidR="00A56F25" w:rsidRPr="005744FB" w:rsidRDefault="00A56F25" w:rsidP="00F00819">
                      <w:p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20"/>
      <w:r w:rsidR="006512AE" w:rsidRPr="001354F7">
        <w:rPr>
          <w:noProof/>
          <w:lang w:eastAsia="ru-RU"/>
        </w:rPr>
        <w:drawing>
          <wp:anchor distT="0" distB="0" distL="114300" distR="114300" simplePos="0" relativeHeight="251656191" behindDoc="1" locked="0" layoutInCell="1" allowOverlap="1" wp14:anchorId="27CA919B" wp14:editId="2140A700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2" w:name="_Toc95491212"/>
      <w:r w:rsidR="004575C4" w:rsidRPr="001354F7">
        <w:rPr>
          <w:noProof/>
          <w:lang w:eastAsia="ru-RU"/>
        </w:rPr>
        <w:drawing>
          <wp:anchor distT="0" distB="0" distL="114300" distR="114300" simplePos="0" relativeHeight="251845632" behindDoc="1" locked="0" layoutInCell="1" allowOverlap="1" wp14:anchorId="48536D9C" wp14:editId="43A0E5D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6" name="Рисунок 6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4F7" w:rsidRPr="001354F7">
        <w:t>ЗАКЛЮЧЕНИЕ</w:t>
      </w:r>
      <w:bookmarkEnd w:id="21"/>
      <w:bookmarkEnd w:id="22"/>
    </w:p>
    <w:p w:rsidR="004575C4" w:rsidRPr="009F13E1" w:rsidRDefault="004575C4" w:rsidP="004575C4">
      <w:pPr>
        <w:rPr>
          <w:noProof/>
          <w:color w:val="FF0000"/>
        </w:rPr>
      </w:pPr>
    </w:p>
    <w:p w:rsidR="004575C4" w:rsidRPr="00EC14E6" w:rsidRDefault="004A5255" w:rsidP="004575C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C14E6">
        <w:rPr>
          <w:rFonts w:ascii="Times New Roman" w:hAnsi="Times New Roman" w:cs="Times New Roman"/>
          <w:noProof/>
          <w:sz w:val="26"/>
          <w:szCs w:val="26"/>
        </w:rPr>
        <w:t>Урок 3 мы завершили созданием очередного блюпринта, в котором реализовали функционал подсистемы для работы с пользователями. Теперь в нашем проекте доступна возможность регистрации новых участников, авторизации, завершения сессии, а также возможность просмотра и редактирования содержимого профиля пользователя.</w:t>
      </w:r>
    </w:p>
    <w:p w:rsidR="004575C4" w:rsidRPr="00EC14E6" w:rsidRDefault="004575C4" w:rsidP="004575C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C14E6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C34CA7" w:rsidRPr="009F13E1" w:rsidRDefault="004A5255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  <w:r w:rsidRPr="009F13E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910144" behindDoc="1" locked="0" layoutInCell="1" allowOverlap="1" wp14:anchorId="3CA0BECB" wp14:editId="7DC44942">
            <wp:simplePos x="0" y="0"/>
            <wp:positionH relativeFrom="column">
              <wp:posOffset>2055495</wp:posOffset>
            </wp:positionH>
            <wp:positionV relativeFrom="paragraph">
              <wp:posOffset>31750</wp:posOffset>
            </wp:positionV>
            <wp:extent cx="1447800" cy="2771140"/>
            <wp:effectExtent l="19050" t="19050" r="19050" b="10160"/>
            <wp:wrapTight wrapText="bothSides">
              <wp:wrapPolygon edited="0">
                <wp:start x="-284" y="-148"/>
                <wp:lineTo x="-284" y="21531"/>
                <wp:lineTo x="21600" y="21531"/>
                <wp:lineTo x="21600" y="-148"/>
                <wp:lineTo x="-284" y="-148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77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C34CA7" w:rsidRPr="009F13E1" w:rsidRDefault="00C34CA7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4A5255" w:rsidRPr="009F13E1" w:rsidRDefault="004A5255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26"/>
          <w:szCs w:val="26"/>
        </w:rPr>
      </w:pPr>
    </w:p>
    <w:p w:rsidR="004575C4" w:rsidRPr="00EC14E6" w:rsidRDefault="004575C4" w:rsidP="004575C4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C14E6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p w:rsidR="00966747" w:rsidRPr="009F13E1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  <w:color w:val="FF0000"/>
        </w:rPr>
      </w:pPr>
    </w:p>
    <w:sectPr w:rsidR="00966747" w:rsidRPr="009F13E1" w:rsidSect="00E65EE1">
      <w:footerReference w:type="default" r:id="rId28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CE9" w:rsidRDefault="007D5CE9" w:rsidP="00706D60">
      <w:r>
        <w:separator/>
      </w:r>
    </w:p>
  </w:endnote>
  <w:endnote w:type="continuationSeparator" w:id="0">
    <w:p w:rsidR="007D5CE9" w:rsidRDefault="007D5CE9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A56F25" w:rsidRPr="00CE1E92" w:rsidRDefault="00A56F25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F71345">
          <w:rPr>
            <w:noProof/>
            <w:lang w:bidi="ru-RU"/>
          </w:rPr>
          <w:t>24</w:t>
        </w:r>
        <w:r w:rsidRPr="00CE1E92">
          <w:rPr>
            <w:noProof/>
            <w:lang w:bidi="ru-RU"/>
          </w:rPr>
          <w:fldChar w:fldCharType="end"/>
        </w:r>
      </w:p>
    </w:sdtContent>
  </w:sdt>
  <w:p w:rsidR="00A56F25" w:rsidRPr="00CE1E92" w:rsidRDefault="00A56F25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CE9" w:rsidRDefault="007D5CE9" w:rsidP="00706D60">
      <w:r>
        <w:separator/>
      </w:r>
    </w:p>
  </w:footnote>
  <w:footnote w:type="continuationSeparator" w:id="0">
    <w:p w:rsidR="007D5CE9" w:rsidRDefault="007D5CE9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 w15:restartNumberingAfterBreak="0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12"/>
  </w:num>
  <w:num w:numId="5">
    <w:abstractNumId w:val="18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21"/>
  </w:num>
  <w:num w:numId="17">
    <w:abstractNumId w:val="22"/>
  </w:num>
  <w:num w:numId="18">
    <w:abstractNumId w:val="17"/>
  </w:num>
  <w:num w:numId="19">
    <w:abstractNumId w:val="23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6"/>
  </w:num>
  <w:num w:numId="23">
    <w:abstractNumId w:val="14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A40"/>
    <w:rsid w:val="000018F2"/>
    <w:rsid w:val="000025A9"/>
    <w:rsid w:val="000029FA"/>
    <w:rsid w:val="00007EC9"/>
    <w:rsid w:val="00011926"/>
    <w:rsid w:val="00020FC9"/>
    <w:rsid w:val="00022164"/>
    <w:rsid w:val="00022222"/>
    <w:rsid w:val="00026050"/>
    <w:rsid w:val="000308C4"/>
    <w:rsid w:val="00030E40"/>
    <w:rsid w:val="000411DF"/>
    <w:rsid w:val="000433F6"/>
    <w:rsid w:val="000440B0"/>
    <w:rsid w:val="00052764"/>
    <w:rsid w:val="00053BE3"/>
    <w:rsid w:val="00057000"/>
    <w:rsid w:val="00060BF2"/>
    <w:rsid w:val="00062620"/>
    <w:rsid w:val="0006707C"/>
    <w:rsid w:val="00067DCB"/>
    <w:rsid w:val="00072813"/>
    <w:rsid w:val="0008174B"/>
    <w:rsid w:val="000851F6"/>
    <w:rsid w:val="000861D4"/>
    <w:rsid w:val="00090E57"/>
    <w:rsid w:val="00092BE7"/>
    <w:rsid w:val="000A1CAE"/>
    <w:rsid w:val="000A20BE"/>
    <w:rsid w:val="000A27A6"/>
    <w:rsid w:val="000A3547"/>
    <w:rsid w:val="000B1C7F"/>
    <w:rsid w:val="000B5E2F"/>
    <w:rsid w:val="000D34E0"/>
    <w:rsid w:val="000D35F6"/>
    <w:rsid w:val="000E0FB9"/>
    <w:rsid w:val="000E1266"/>
    <w:rsid w:val="000E1F7F"/>
    <w:rsid w:val="000E27F0"/>
    <w:rsid w:val="000F16F4"/>
    <w:rsid w:val="000F4D5C"/>
    <w:rsid w:val="000F5CE0"/>
    <w:rsid w:val="0010378D"/>
    <w:rsid w:val="00103E58"/>
    <w:rsid w:val="00104CC6"/>
    <w:rsid w:val="00117083"/>
    <w:rsid w:val="001221ED"/>
    <w:rsid w:val="00124E86"/>
    <w:rsid w:val="00131D8A"/>
    <w:rsid w:val="001354F7"/>
    <w:rsid w:val="00136DDD"/>
    <w:rsid w:val="00140CEE"/>
    <w:rsid w:val="00143E97"/>
    <w:rsid w:val="00144A45"/>
    <w:rsid w:val="00145612"/>
    <w:rsid w:val="00145EE3"/>
    <w:rsid w:val="001561DC"/>
    <w:rsid w:val="00157B0E"/>
    <w:rsid w:val="00161C9D"/>
    <w:rsid w:val="00165112"/>
    <w:rsid w:val="001653F6"/>
    <w:rsid w:val="001711A7"/>
    <w:rsid w:val="00180DC3"/>
    <w:rsid w:val="001812BC"/>
    <w:rsid w:val="00182344"/>
    <w:rsid w:val="00184A71"/>
    <w:rsid w:val="00190A64"/>
    <w:rsid w:val="00196D67"/>
    <w:rsid w:val="001A0417"/>
    <w:rsid w:val="001A0439"/>
    <w:rsid w:val="001A5A72"/>
    <w:rsid w:val="001A70F2"/>
    <w:rsid w:val="001B2514"/>
    <w:rsid w:val="001C2430"/>
    <w:rsid w:val="001C3D24"/>
    <w:rsid w:val="001D6DFE"/>
    <w:rsid w:val="001E5CE9"/>
    <w:rsid w:val="001E61E5"/>
    <w:rsid w:val="001F20D4"/>
    <w:rsid w:val="001F34FA"/>
    <w:rsid w:val="00200DDE"/>
    <w:rsid w:val="002053A5"/>
    <w:rsid w:val="00207771"/>
    <w:rsid w:val="0021032E"/>
    <w:rsid w:val="00212ACF"/>
    <w:rsid w:val="00212EE8"/>
    <w:rsid w:val="00216778"/>
    <w:rsid w:val="0022046C"/>
    <w:rsid w:val="002224DD"/>
    <w:rsid w:val="002225A8"/>
    <w:rsid w:val="0022457A"/>
    <w:rsid w:val="00232B87"/>
    <w:rsid w:val="00235151"/>
    <w:rsid w:val="00236591"/>
    <w:rsid w:val="00241E79"/>
    <w:rsid w:val="002437EF"/>
    <w:rsid w:val="002441F5"/>
    <w:rsid w:val="002465DB"/>
    <w:rsid w:val="00250094"/>
    <w:rsid w:val="002538C5"/>
    <w:rsid w:val="00255091"/>
    <w:rsid w:val="00257C85"/>
    <w:rsid w:val="00257D1E"/>
    <w:rsid w:val="002608C5"/>
    <w:rsid w:val="00261829"/>
    <w:rsid w:val="0026435E"/>
    <w:rsid w:val="00265551"/>
    <w:rsid w:val="00265C6D"/>
    <w:rsid w:val="00274158"/>
    <w:rsid w:val="002755A5"/>
    <w:rsid w:val="00284321"/>
    <w:rsid w:val="00285458"/>
    <w:rsid w:val="002974C8"/>
    <w:rsid w:val="002A010C"/>
    <w:rsid w:val="002A3F69"/>
    <w:rsid w:val="002A52E7"/>
    <w:rsid w:val="002B0616"/>
    <w:rsid w:val="002B2BB5"/>
    <w:rsid w:val="002B31A6"/>
    <w:rsid w:val="002B5D98"/>
    <w:rsid w:val="002B6301"/>
    <w:rsid w:val="002C5772"/>
    <w:rsid w:val="002C5FF4"/>
    <w:rsid w:val="002D0CB3"/>
    <w:rsid w:val="002D35F1"/>
    <w:rsid w:val="002D574F"/>
    <w:rsid w:val="002D769F"/>
    <w:rsid w:val="002E47E0"/>
    <w:rsid w:val="002E58CD"/>
    <w:rsid w:val="002F05FE"/>
    <w:rsid w:val="002F0D0B"/>
    <w:rsid w:val="002F4E07"/>
    <w:rsid w:val="0030019F"/>
    <w:rsid w:val="003024F2"/>
    <w:rsid w:val="003113B8"/>
    <w:rsid w:val="003161E7"/>
    <w:rsid w:val="00326E03"/>
    <w:rsid w:val="00331EA3"/>
    <w:rsid w:val="00332890"/>
    <w:rsid w:val="00332DCD"/>
    <w:rsid w:val="00334708"/>
    <w:rsid w:val="00336336"/>
    <w:rsid w:val="00341ED5"/>
    <w:rsid w:val="0034423D"/>
    <w:rsid w:val="00352EB2"/>
    <w:rsid w:val="00361165"/>
    <w:rsid w:val="0036156D"/>
    <w:rsid w:val="003772F5"/>
    <w:rsid w:val="00381BC8"/>
    <w:rsid w:val="00384655"/>
    <w:rsid w:val="00384A7F"/>
    <w:rsid w:val="00387A64"/>
    <w:rsid w:val="0039075C"/>
    <w:rsid w:val="00390B74"/>
    <w:rsid w:val="0039226C"/>
    <w:rsid w:val="003A33FE"/>
    <w:rsid w:val="003A42EA"/>
    <w:rsid w:val="003A7F2A"/>
    <w:rsid w:val="003B06AD"/>
    <w:rsid w:val="003B3954"/>
    <w:rsid w:val="003B6D7F"/>
    <w:rsid w:val="003B773D"/>
    <w:rsid w:val="003C4558"/>
    <w:rsid w:val="003C5784"/>
    <w:rsid w:val="003D6C4D"/>
    <w:rsid w:val="003E29B1"/>
    <w:rsid w:val="003E33AD"/>
    <w:rsid w:val="003E4908"/>
    <w:rsid w:val="003E78C8"/>
    <w:rsid w:val="003F4F2E"/>
    <w:rsid w:val="003F58A4"/>
    <w:rsid w:val="004009BB"/>
    <w:rsid w:val="00403454"/>
    <w:rsid w:val="0040525F"/>
    <w:rsid w:val="00405735"/>
    <w:rsid w:val="00414ED0"/>
    <w:rsid w:val="00416074"/>
    <w:rsid w:val="0042569F"/>
    <w:rsid w:val="00427ABE"/>
    <w:rsid w:val="0043095E"/>
    <w:rsid w:val="00431E39"/>
    <w:rsid w:val="004363E6"/>
    <w:rsid w:val="00436794"/>
    <w:rsid w:val="00440FA9"/>
    <w:rsid w:val="00441E7C"/>
    <w:rsid w:val="00441F36"/>
    <w:rsid w:val="00444828"/>
    <w:rsid w:val="00450AE2"/>
    <w:rsid w:val="00453531"/>
    <w:rsid w:val="004575C4"/>
    <w:rsid w:val="004619FA"/>
    <w:rsid w:val="00474CB6"/>
    <w:rsid w:val="00482B22"/>
    <w:rsid w:val="00483303"/>
    <w:rsid w:val="004835B3"/>
    <w:rsid w:val="004848E4"/>
    <w:rsid w:val="00490C73"/>
    <w:rsid w:val="00495972"/>
    <w:rsid w:val="00497899"/>
    <w:rsid w:val="004A025E"/>
    <w:rsid w:val="004A0F2A"/>
    <w:rsid w:val="004A2B47"/>
    <w:rsid w:val="004A3E9D"/>
    <w:rsid w:val="004A5255"/>
    <w:rsid w:val="004A5D44"/>
    <w:rsid w:val="004A6C7E"/>
    <w:rsid w:val="004B0D04"/>
    <w:rsid w:val="004B37D9"/>
    <w:rsid w:val="004B624E"/>
    <w:rsid w:val="004C0743"/>
    <w:rsid w:val="004C0E81"/>
    <w:rsid w:val="004C0F6A"/>
    <w:rsid w:val="004C46B6"/>
    <w:rsid w:val="004C4F93"/>
    <w:rsid w:val="004D5553"/>
    <w:rsid w:val="004F1D2C"/>
    <w:rsid w:val="004F392D"/>
    <w:rsid w:val="004F472C"/>
    <w:rsid w:val="004F4DF5"/>
    <w:rsid w:val="004F5F91"/>
    <w:rsid w:val="004F6EDD"/>
    <w:rsid w:val="00512EC1"/>
    <w:rsid w:val="00516FA2"/>
    <w:rsid w:val="0052049A"/>
    <w:rsid w:val="00522361"/>
    <w:rsid w:val="0052523A"/>
    <w:rsid w:val="00536E22"/>
    <w:rsid w:val="00542F7A"/>
    <w:rsid w:val="00552B8C"/>
    <w:rsid w:val="00552C0D"/>
    <w:rsid w:val="0055359D"/>
    <w:rsid w:val="00564BC4"/>
    <w:rsid w:val="005744FB"/>
    <w:rsid w:val="00575796"/>
    <w:rsid w:val="00576B76"/>
    <w:rsid w:val="0058503B"/>
    <w:rsid w:val="0058590E"/>
    <w:rsid w:val="00586D8C"/>
    <w:rsid w:val="00586EB9"/>
    <w:rsid w:val="005870B6"/>
    <w:rsid w:val="00590D82"/>
    <w:rsid w:val="005936F7"/>
    <w:rsid w:val="0059724B"/>
    <w:rsid w:val="005A04DF"/>
    <w:rsid w:val="005A4517"/>
    <w:rsid w:val="005A4955"/>
    <w:rsid w:val="005B425A"/>
    <w:rsid w:val="005B43EE"/>
    <w:rsid w:val="005B6661"/>
    <w:rsid w:val="005B7EC8"/>
    <w:rsid w:val="005C0074"/>
    <w:rsid w:val="005C0683"/>
    <w:rsid w:val="005C1636"/>
    <w:rsid w:val="005C17FA"/>
    <w:rsid w:val="005C1E98"/>
    <w:rsid w:val="005C4AFE"/>
    <w:rsid w:val="005C4F9F"/>
    <w:rsid w:val="005C5F90"/>
    <w:rsid w:val="005D217A"/>
    <w:rsid w:val="005D4265"/>
    <w:rsid w:val="005D48DA"/>
    <w:rsid w:val="005D7B3E"/>
    <w:rsid w:val="005D7DB2"/>
    <w:rsid w:val="005E2BE2"/>
    <w:rsid w:val="005E525B"/>
    <w:rsid w:val="005E640A"/>
    <w:rsid w:val="005F1695"/>
    <w:rsid w:val="005F1F4B"/>
    <w:rsid w:val="005F28E9"/>
    <w:rsid w:val="005F72CB"/>
    <w:rsid w:val="005F7465"/>
    <w:rsid w:val="00602268"/>
    <w:rsid w:val="006030F9"/>
    <w:rsid w:val="00612BB1"/>
    <w:rsid w:val="00615078"/>
    <w:rsid w:val="00633063"/>
    <w:rsid w:val="00634296"/>
    <w:rsid w:val="00637ACF"/>
    <w:rsid w:val="00647C08"/>
    <w:rsid w:val="006500BD"/>
    <w:rsid w:val="00650329"/>
    <w:rsid w:val="006512AE"/>
    <w:rsid w:val="00652818"/>
    <w:rsid w:val="00653174"/>
    <w:rsid w:val="00656438"/>
    <w:rsid w:val="00656B7E"/>
    <w:rsid w:val="00661772"/>
    <w:rsid w:val="00661CF3"/>
    <w:rsid w:val="00663977"/>
    <w:rsid w:val="0067643F"/>
    <w:rsid w:val="006778E3"/>
    <w:rsid w:val="00680BE6"/>
    <w:rsid w:val="00686090"/>
    <w:rsid w:val="006862D1"/>
    <w:rsid w:val="00687FE3"/>
    <w:rsid w:val="006946BF"/>
    <w:rsid w:val="00695454"/>
    <w:rsid w:val="00696265"/>
    <w:rsid w:val="006A116F"/>
    <w:rsid w:val="006A1193"/>
    <w:rsid w:val="006B6867"/>
    <w:rsid w:val="006B7AF9"/>
    <w:rsid w:val="006C00CC"/>
    <w:rsid w:val="006C00CD"/>
    <w:rsid w:val="006D229A"/>
    <w:rsid w:val="006D396E"/>
    <w:rsid w:val="006D3FD3"/>
    <w:rsid w:val="006D6A7F"/>
    <w:rsid w:val="006E64DD"/>
    <w:rsid w:val="006E6A37"/>
    <w:rsid w:val="006F4BC5"/>
    <w:rsid w:val="006F5049"/>
    <w:rsid w:val="006F6453"/>
    <w:rsid w:val="006F793F"/>
    <w:rsid w:val="006F7950"/>
    <w:rsid w:val="0070206E"/>
    <w:rsid w:val="007038B9"/>
    <w:rsid w:val="00704C20"/>
    <w:rsid w:val="00704CAB"/>
    <w:rsid w:val="00706D60"/>
    <w:rsid w:val="00710767"/>
    <w:rsid w:val="00710E9A"/>
    <w:rsid w:val="00712FB9"/>
    <w:rsid w:val="007163DA"/>
    <w:rsid w:val="00721B67"/>
    <w:rsid w:val="00726DB4"/>
    <w:rsid w:val="007279FB"/>
    <w:rsid w:val="00730140"/>
    <w:rsid w:val="00731EC4"/>
    <w:rsid w:val="0073241F"/>
    <w:rsid w:val="0073372F"/>
    <w:rsid w:val="00735422"/>
    <w:rsid w:val="00746993"/>
    <w:rsid w:val="00753501"/>
    <w:rsid w:val="007553F5"/>
    <w:rsid w:val="0076143F"/>
    <w:rsid w:val="00770D3B"/>
    <w:rsid w:val="00774F02"/>
    <w:rsid w:val="00775976"/>
    <w:rsid w:val="00782007"/>
    <w:rsid w:val="007840A2"/>
    <w:rsid w:val="0079570F"/>
    <w:rsid w:val="007958E5"/>
    <w:rsid w:val="00796019"/>
    <w:rsid w:val="007A3AE0"/>
    <w:rsid w:val="007A4FB8"/>
    <w:rsid w:val="007C4C67"/>
    <w:rsid w:val="007D08C9"/>
    <w:rsid w:val="007D0BC4"/>
    <w:rsid w:val="007D5CE9"/>
    <w:rsid w:val="007E363C"/>
    <w:rsid w:val="007E7EB7"/>
    <w:rsid w:val="007F4F9B"/>
    <w:rsid w:val="007F5332"/>
    <w:rsid w:val="007F5A4F"/>
    <w:rsid w:val="007F6E90"/>
    <w:rsid w:val="00801441"/>
    <w:rsid w:val="008060FD"/>
    <w:rsid w:val="008102BC"/>
    <w:rsid w:val="00811928"/>
    <w:rsid w:val="00821E61"/>
    <w:rsid w:val="00825A3F"/>
    <w:rsid w:val="008314E9"/>
    <w:rsid w:val="008327CF"/>
    <w:rsid w:val="00836D77"/>
    <w:rsid w:val="008402C0"/>
    <w:rsid w:val="00840651"/>
    <w:rsid w:val="0084131E"/>
    <w:rsid w:val="00843904"/>
    <w:rsid w:val="0084612F"/>
    <w:rsid w:val="00846E48"/>
    <w:rsid w:val="00850A23"/>
    <w:rsid w:val="008538DE"/>
    <w:rsid w:val="008637B4"/>
    <w:rsid w:val="008667B6"/>
    <w:rsid w:val="00866B2E"/>
    <w:rsid w:val="00867CCF"/>
    <w:rsid w:val="00873804"/>
    <w:rsid w:val="00875493"/>
    <w:rsid w:val="008805CE"/>
    <w:rsid w:val="00880BBD"/>
    <w:rsid w:val="008814B1"/>
    <w:rsid w:val="0088647B"/>
    <w:rsid w:val="00893712"/>
    <w:rsid w:val="00893E28"/>
    <w:rsid w:val="008A2CD7"/>
    <w:rsid w:val="008A79AB"/>
    <w:rsid w:val="008B3048"/>
    <w:rsid w:val="008B454E"/>
    <w:rsid w:val="008B45F8"/>
    <w:rsid w:val="008B678D"/>
    <w:rsid w:val="008C0E08"/>
    <w:rsid w:val="008C2825"/>
    <w:rsid w:val="008D5A54"/>
    <w:rsid w:val="008D6F37"/>
    <w:rsid w:val="008E133D"/>
    <w:rsid w:val="008E1414"/>
    <w:rsid w:val="008E44E1"/>
    <w:rsid w:val="008E4CD9"/>
    <w:rsid w:val="008E6870"/>
    <w:rsid w:val="008E68A6"/>
    <w:rsid w:val="008F12F6"/>
    <w:rsid w:val="008F6DD9"/>
    <w:rsid w:val="008F7B78"/>
    <w:rsid w:val="00900B85"/>
    <w:rsid w:val="00905E78"/>
    <w:rsid w:val="00910038"/>
    <w:rsid w:val="009151C9"/>
    <w:rsid w:val="00931074"/>
    <w:rsid w:val="009314CB"/>
    <w:rsid w:val="00933659"/>
    <w:rsid w:val="009339EF"/>
    <w:rsid w:val="00934DDB"/>
    <w:rsid w:val="0093656D"/>
    <w:rsid w:val="009468F3"/>
    <w:rsid w:val="00951EC5"/>
    <w:rsid w:val="00952F3A"/>
    <w:rsid w:val="0096104C"/>
    <w:rsid w:val="00961C60"/>
    <w:rsid w:val="00964828"/>
    <w:rsid w:val="00964B1E"/>
    <w:rsid w:val="00966747"/>
    <w:rsid w:val="009673BA"/>
    <w:rsid w:val="0096777A"/>
    <w:rsid w:val="0097024E"/>
    <w:rsid w:val="009743DB"/>
    <w:rsid w:val="00974552"/>
    <w:rsid w:val="00976031"/>
    <w:rsid w:val="0098005E"/>
    <w:rsid w:val="009803CB"/>
    <w:rsid w:val="00991819"/>
    <w:rsid w:val="009A24E5"/>
    <w:rsid w:val="009A4930"/>
    <w:rsid w:val="009A4A40"/>
    <w:rsid w:val="009A4B65"/>
    <w:rsid w:val="009B24E6"/>
    <w:rsid w:val="009B449D"/>
    <w:rsid w:val="009B52A6"/>
    <w:rsid w:val="009B658F"/>
    <w:rsid w:val="009C36C5"/>
    <w:rsid w:val="009C3E0C"/>
    <w:rsid w:val="009C4D78"/>
    <w:rsid w:val="009D1DE6"/>
    <w:rsid w:val="009D2CE3"/>
    <w:rsid w:val="009D5081"/>
    <w:rsid w:val="009E57AA"/>
    <w:rsid w:val="009E689C"/>
    <w:rsid w:val="009F0341"/>
    <w:rsid w:val="009F13E1"/>
    <w:rsid w:val="009F2AF9"/>
    <w:rsid w:val="009F4024"/>
    <w:rsid w:val="009F4CCF"/>
    <w:rsid w:val="00A01A5D"/>
    <w:rsid w:val="00A05709"/>
    <w:rsid w:val="00A05F6A"/>
    <w:rsid w:val="00A1561C"/>
    <w:rsid w:val="00A238A0"/>
    <w:rsid w:val="00A277FD"/>
    <w:rsid w:val="00A32024"/>
    <w:rsid w:val="00A32562"/>
    <w:rsid w:val="00A37847"/>
    <w:rsid w:val="00A41A2E"/>
    <w:rsid w:val="00A47318"/>
    <w:rsid w:val="00A507CC"/>
    <w:rsid w:val="00A518CA"/>
    <w:rsid w:val="00A56F25"/>
    <w:rsid w:val="00A60528"/>
    <w:rsid w:val="00A61993"/>
    <w:rsid w:val="00A61BA5"/>
    <w:rsid w:val="00A621BD"/>
    <w:rsid w:val="00A66B18"/>
    <w:rsid w:val="00A73AA5"/>
    <w:rsid w:val="00A75551"/>
    <w:rsid w:val="00A82317"/>
    <w:rsid w:val="00A82D56"/>
    <w:rsid w:val="00A8445B"/>
    <w:rsid w:val="00A86276"/>
    <w:rsid w:val="00A87E94"/>
    <w:rsid w:val="00A911C9"/>
    <w:rsid w:val="00A94749"/>
    <w:rsid w:val="00A94864"/>
    <w:rsid w:val="00AA0B59"/>
    <w:rsid w:val="00AA6FC5"/>
    <w:rsid w:val="00AB08DF"/>
    <w:rsid w:val="00AC6EFC"/>
    <w:rsid w:val="00AC7184"/>
    <w:rsid w:val="00AD1D06"/>
    <w:rsid w:val="00AD480A"/>
    <w:rsid w:val="00AD67DA"/>
    <w:rsid w:val="00AD6A59"/>
    <w:rsid w:val="00AD6D56"/>
    <w:rsid w:val="00AD7ECD"/>
    <w:rsid w:val="00AE00DE"/>
    <w:rsid w:val="00AE0D86"/>
    <w:rsid w:val="00AE742B"/>
    <w:rsid w:val="00AF1749"/>
    <w:rsid w:val="00AF5066"/>
    <w:rsid w:val="00B02326"/>
    <w:rsid w:val="00B03813"/>
    <w:rsid w:val="00B03A3A"/>
    <w:rsid w:val="00B03C62"/>
    <w:rsid w:val="00B110F2"/>
    <w:rsid w:val="00B11382"/>
    <w:rsid w:val="00B13456"/>
    <w:rsid w:val="00B1441A"/>
    <w:rsid w:val="00B235EF"/>
    <w:rsid w:val="00B272BC"/>
    <w:rsid w:val="00B3760D"/>
    <w:rsid w:val="00B40E70"/>
    <w:rsid w:val="00B50A20"/>
    <w:rsid w:val="00B55C6D"/>
    <w:rsid w:val="00B563ED"/>
    <w:rsid w:val="00B60B63"/>
    <w:rsid w:val="00B63105"/>
    <w:rsid w:val="00B6557F"/>
    <w:rsid w:val="00B66CD9"/>
    <w:rsid w:val="00B67884"/>
    <w:rsid w:val="00B67BAE"/>
    <w:rsid w:val="00B73C61"/>
    <w:rsid w:val="00B75A1E"/>
    <w:rsid w:val="00B8559A"/>
    <w:rsid w:val="00B8567E"/>
    <w:rsid w:val="00B924FE"/>
    <w:rsid w:val="00B934E3"/>
    <w:rsid w:val="00B937BD"/>
    <w:rsid w:val="00B95C91"/>
    <w:rsid w:val="00B9702E"/>
    <w:rsid w:val="00BA3EB1"/>
    <w:rsid w:val="00BA4112"/>
    <w:rsid w:val="00BA60D8"/>
    <w:rsid w:val="00BB19D4"/>
    <w:rsid w:val="00BB71FB"/>
    <w:rsid w:val="00BD3DBA"/>
    <w:rsid w:val="00BD4880"/>
    <w:rsid w:val="00BD5DCC"/>
    <w:rsid w:val="00BD7F72"/>
    <w:rsid w:val="00BE4704"/>
    <w:rsid w:val="00BE4825"/>
    <w:rsid w:val="00BF2CA3"/>
    <w:rsid w:val="00C03BCD"/>
    <w:rsid w:val="00C10F84"/>
    <w:rsid w:val="00C11691"/>
    <w:rsid w:val="00C13838"/>
    <w:rsid w:val="00C15B27"/>
    <w:rsid w:val="00C15EC6"/>
    <w:rsid w:val="00C16D38"/>
    <w:rsid w:val="00C32065"/>
    <w:rsid w:val="00C32BFE"/>
    <w:rsid w:val="00C34CA7"/>
    <w:rsid w:val="00C35A8B"/>
    <w:rsid w:val="00C35E36"/>
    <w:rsid w:val="00C36FCE"/>
    <w:rsid w:val="00C37DA9"/>
    <w:rsid w:val="00C411AC"/>
    <w:rsid w:val="00C414EA"/>
    <w:rsid w:val="00C44EA7"/>
    <w:rsid w:val="00C47447"/>
    <w:rsid w:val="00C56C55"/>
    <w:rsid w:val="00C57BA9"/>
    <w:rsid w:val="00C60D14"/>
    <w:rsid w:val="00C60FE3"/>
    <w:rsid w:val="00C61976"/>
    <w:rsid w:val="00C61CA6"/>
    <w:rsid w:val="00C62771"/>
    <w:rsid w:val="00C6497B"/>
    <w:rsid w:val="00C6701C"/>
    <w:rsid w:val="00C70ACC"/>
    <w:rsid w:val="00C71C81"/>
    <w:rsid w:val="00C7287A"/>
    <w:rsid w:val="00C7677B"/>
    <w:rsid w:val="00C838FE"/>
    <w:rsid w:val="00C85251"/>
    <w:rsid w:val="00C8545C"/>
    <w:rsid w:val="00C85F33"/>
    <w:rsid w:val="00C9353E"/>
    <w:rsid w:val="00CA34B0"/>
    <w:rsid w:val="00CA5452"/>
    <w:rsid w:val="00CA5A87"/>
    <w:rsid w:val="00CA722F"/>
    <w:rsid w:val="00CB484F"/>
    <w:rsid w:val="00CC0419"/>
    <w:rsid w:val="00CC1C38"/>
    <w:rsid w:val="00CC2206"/>
    <w:rsid w:val="00CC3D04"/>
    <w:rsid w:val="00CC691B"/>
    <w:rsid w:val="00CD0D77"/>
    <w:rsid w:val="00CD3B0C"/>
    <w:rsid w:val="00CE021A"/>
    <w:rsid w:val="00CE1A9A"/>
    <w:rsid w:val="00CE1E92"/>
    <w:rsid w:val="00CE37F3"/>
    <w:rsid w:val="00CE5719"/>
    <w:rsid w:val="00CE7841"/>
    <w:rsid w:val="00CF0087"/>
    <w:rsid w:val="00CF7AB3"/>
    <w:rsid w:val="00D024D8"/>
    <w:rsid w:val="00D059FB"/>
    <w:rsid w:val="00D1248E"/>
    <w:rsid w:val="00D13197"/>
    <w:rsid w:val="00D16365"/>
    <w:rsid w:val="00D216E6"/>
    <w:rsid w:val="00D25B00"/>
    <w:rsid w:val="00D26120"/>
    <w:rsid w:val="00D26CED"/>
    <w:rsid w:val="00D311DE"/>
    <w:rsid w:val="00D31DCA"/>
    <w:rsid w:val="00D32D1F"/>
    <w:rsid w:val="00D422E2"/>
    <w:rsid w:val="00D44948"/>
    <w:rsid w:val="00D50434"/>
    <w:rsid w:val="00D50B37"/>
    <w:rsid w:val="00D50EF1"/>
    <w:rsid w:val="00D54B79"/>
    <w:rsid w:val="00D54CD1"/>
    <w:rsid w:val="00D55262"/>
    <w:rsid w:val="00D55B48"/>
    <w:rsid w:val="00D65714"/>
    <w:rsid w:val="00D70FB7"/>
    <w:rsid w:val="00D727A7"/>
    <w:rsid w:val="00D72E19"/>
    <w:rsid w:val="00D75816"/>
    <w:rsid w:val="00D8773E"/>
    <w:rsid w:val="00D91E2C"/>
    <w:rsid w:val="00D92464"/>
    <w:rsid w:val="00D94E08"/>
    <w:rsid w:val="00D97765"/>
    <w:rsid w:val="00DA022C"/>
    <w:rsid w:val="00DA0B43"/>
    <w:rsid w:val="00DA0B78"/>
    <w:rsid w:val="00DA25BD"/>
    <w:rsid w:val="00DA6728"/>
    <w:rsid w:val="00DA6894"/>
    <w:rsid w:val="00DC487D"/>
    <w:rsid w:val="00DD207D"/>
    <w:rsid w:val="00DD29E4"/>
    <w:rsid w:val="00DD49CB"/>
    <w:rsid w:val="00DD5350"/>
    <w:rsid w:val="00DE029A"/>
    <w:rsid w:val="00DE1F23"/>
    <w:rsid w:val="00DE212C"/>
    <w:rsid w:val="00DE4347"/>
    <w:rsid w:val="00DE504F"/>
    <w:rsid w:val="00DE542E"/>
    <w:rsid w:val="00DE5A2E"/>
    <w:rsid w:val="00DF4BB0"/>
    <w:rsid w:val="00DF641A"/>
    <w:rsid w:val="00DF770C"/>
    <w:rsid w:val="00E05D81"/>
    <w:rsid w:val="00E10F99"/>
    <w:rsid w:val="00E1198E"/>
    <w:rsid w:val="00E147E9"/>
    <w:rsid w:val="00E1681B"/>
    <w:rsid w:val="00E235E0"/>
    <w:rsid w:val="00E2621B"/>
    <w:rsid w:val="00E3054A"/>
    <w:rsid w:val="00E3115B"/>
    <w:rsid w:val="00E32220"/>
    <w:rsid w:val="00E34BF0"/>
    <w:rsid w:val="00E36F66"/>
    <w:rsid w:val="00E4321D"/>
    <w:rsid w:val="00E4479B"/>
    <w:rsid w:val="00E541C4"/>
    <w:rsid w:val="00E554A8"/>
    <w:rsid w:val="00E55544"/>
    <w:rsid w:val="00E55C29"/>
    <w:rsid w:val="00E653C0"/>
    <w:rsid w:val="00E65950"/>
    <w:rsid w:val="00E65EE1"/>
    <w:rsid w:val="00E6643A"/>
    <w:rsid w:val="00E6757C"/>
    <w:rsid w:val="00E7265E"/>
    <w:rsid w:val="00E84960"/>
    <w:rsid w:val="00E85041"/>
    <w:rsid w:val="00E87577"/>
    <w:rsid w:val="00E930ED"/>
    <w:rsid w:val="00E94994"/>
    <w:rsid w:val="00E95505"/>
    <w:rsid w:val="00E96235"/>
    <w:rsid w:val="00EA0478"/>
    <w:rsid w:val="00EA0B84"/>
    <w:rsid w:val="00EA60CB"/>
    <w:rsid w:val="00EA66DC"/>
    <w:rsid w:val="00EB00DA"/>
    <w:rsid w:val="00EB318B"/>
    <w:rsid w:val="00EC00CF"/>
    <w:rsid w:val="00EC14E6"/>
    <w:rsid w:val="00EC3301"/>
    <w:rsid w:val="00EC3BA5"/>
    <w:rsid w:val="00EC4394"/>
    <w:rsid w:val="00ED13A7"/>
    <w:rsid w:val="00ED3088"/>
    <w:rsid w:val="00EE2FFE"/>
    <w:rsid w:val="00EE479E"/>
    <w:rsid w:val="00EE6F37"/>
    <w:rsid w:val="00EF19E4"/>
    <w:rsid w:val="00F00263"/>
    <w:rsid w:val="00F00819"/>
    <w:rsid w:val="00F01492"/>
    <w:rsid w:val="00F021C8"/>
    <w:rsid w:val="00F07770"/>
    <w:rsid w:val="00F1459A"/>
    <w:rsid w:val="00F16FEB"/>
    <w:rsid w:val="00F21306"/>
    <w:rsid w:val="00F25FC9"/>
    <w:rsid w:val="00F2679E"/>
    <w:rsid w:val="00F3289D"/>
    <w:rsid w:val="00F363CB"/>
    <w:rsid w:val="00F421C1"/>
    <w:rsid w:val="00F42360"/>
    <w:rsid w:val="00F42F23"/>
    <w:rsid w:val="00F43844"/>
    <w:rsid w:val="00F44E5F"/>
    <w:rsid w:val="00F463DB"/>
    <w:rsid w:val="00F5245D"/>
    <w:rsid w:val="00F55CCD"/>
    <w:rsid w:val="00F57C22"/>
    <w:rsid w:val="00F6022A"/>
    <w:rsid w:val="00F6456C"/>
    <w:rsid w:val="00F71345"/>
    <w:rsid w:val="00F81E93"/>
    <w:rsid w:val="00F8364E"/>
    <w:rsid w:val="00F84F24"/>
    <w:rsid w:val="00F8576E"/>
    <w:rsid w:val="00F90284"/>
    <w:rsid w:val="00F903E0"/>
    <w:rsid w:val="00F91429"/>
    <w:rsid w:val="00F9205C"/>
    <w:rsid w:val="00F942B1"/>
    <w:rsid w:val="00F959F4"/>
    <w:rsid w:val="00F96C55"/>
    <w:rsid w:val="00FA2508"/>
    <w:rsid w:val="00FA591C"/>
    <w:rsid w:val="00FB0A7F"/>
    <w:rsid w:val="00FC3576"/>
    <w:rsid w:val="00FC4769"/>
    <w:rsid w:val="00FC65A4"/>
    <w:rsid w:val="00FD00BB"/>
    <w:rsid w:val="00FD413C"/>
    <w:rsid w:val="00FE3DA9"/>
    <w:rsid w:val="00FE540A"/>
    <w:rsid w:val="00FF0DDF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Заголовок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09E873-9A80-4217-9B3B-FA61D651F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документ.dotx</Template>
  <TotalTime>0</TotalTime>
  <Pages>25</Pages>
  <Words>4473</Words>
  <Characters>25499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2022-08-18T18:16:00Z</dcterms:modified>
</cp:coreProperties>
</file>